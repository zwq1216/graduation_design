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8F36BD" w:rsidRPr="008F36BD">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8F36BD" w:rsidRPr="008F36BD">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8F36BD" w:rsidRPr="008F36BD">
        <w:rPr>
          <w:rStyle w:val="af7"/>
          <w:rFonts w:hint="eastAsia"/>
        </w:rPr>
        <w:t xml:space="preserve">       张卫强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8F36BD" w:rsidRPr="008F36BD">
        <w:rPr>
          <w:rStyle w:val="af7"/>
          <w:rFonts w:hint="eastAsia"/>
        </w:rPr>
        <w:t xml:space="preserve">        张哲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8F36BD" w:rsidRPr="008F36BD">
        <w:rPr>
          <w:rStyle w:val="af9"/>
        </w:rPr>
        <w:t xml:space="preserve">  2015  </w:t>
      </w:r>
      <w:r w:rsidRPr="00B026BF">
        <w:rPr>
          <w:rFonts w:hint="eastAsia"/>
        </w:rPr>
        <w:t xml:space="preserve"> </w:t>
      </w:r>
      <w:r>
        <w:rPr>
          <w:rFonts w:hint="eastAsia"/>
        </w:rPr>
        <w:t xml:space="preserve">年 </w:t>
      </w:r>
      <w:r w:rsidR="008F36BD" w:rsidRPr="008F36BD">
        <w:rPr>
          <w:rStyle w:val="af9"/>
        </w:rPr>
        <w:t xml:space="preserve">  05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8"/>
          <w:footerReference w:type="default" r:id="rId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8F36BD" w:rsidP="008F36BD">
      <w:pPr>
        <w:pStyle w:val="af5"/>
      </w:pPr>
      <w:r>
        <w:rPr>
          <w:rFonts w:hint="eastAsia"/>
        </w:rPr>
        <w:t>高校社团管理系统的设计与实现</w:t>
      </w:r>
    </w:p>
    <w:p w:rsidR="004A5C41" w:rsidRPr="004C7AB2" w:rsidRDefault="004A5C41" w:rsidP="004A5C41">
      <w:pPr>
        <w:pStyle w:val="a5"/>
      </w:pPr>
    </w:p>
    <w:p w:rsidR="004A5C41" w:rsidRPr="004C7AB2" w:rsidRDefault="004A5C41" w:rsidP="004A5C41">
      <w:pPr>
        <w:pStyle w:val="a5"/>
      </w:pPr>
    </w:p>
    <w:p w:rsidR="004A5C41" w:rsidRPr="000942A7" w:rsidRDefault="008F36BD" w:rsidP="008F36BD">
      <w:pPr>
        <w:pStyle w:val="af3"/>
      </w:pPr>
      <w:r>
        <w:t>Design and Implementation of the</w:t>
      </w:r>
      <w:r>
        <w:br/>
        <w:t>College Community Management System</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8F36BD" w:rsidP="008F36BD">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Pr>
          <w:rFonts w:hint="eastAsia"/>
        </w:rPr>
        <w:t>) 5</w:t>
      </w:r>
      <w:r>
        <w:rPr>
          <w:rFonts w:hint="eastAsia"/>
        </w:rPr>
        <w:t>页</w:t>
      </w:r>
    </w:p>
    <w:p w:rsidR="004A5C41" w:rsidRPr="00C756EA" w:rsidRDefault="008F36BD" w:rsidP="008F36BD">
      <w:pPr>
        <w:pStyle w:val="af2"/>
      </w:pPr>
      <w:r>
        <w:rPr>
          <w:rFonts w:hint="eastAsia"/>
        </w:rPr>
        <w:t>表</w:t>
      </w:r>
      <w:r>
        <w:rPr>
          <w:rFonts w:hint="eastAsia"/>
        </w:rPr>
        <w:t xml:space="preserve">  </w:t>
      </w:r>
      <w:r>
        <w:rPr>
          <w:rFonts w:hint="eastAsia"/>
        </w:rPr>
        <w:t>格：</w:t>
      </w:r>
      <w:r>
        <w:rPr>
          <w:rFonts w:hint="eastAsia"/>
        </w:rPr>
        <w:t xml:space="preserve">        </w:t>
      </w:r>
      <w:r>
        <w:fldChar w:fldCharType="begin">
          <w:ffData>
            <w:name w:val="请输入表格个数"/>
            <w:enabled/>
            <w:calcOnExit w:val="0"/>
            <w:textInput>
              <w:default w:val="1"/>
              <w:maxLength w:val="2"/>
            </w:textInput>
          </w:ffData>
        </w:fldChar>
      </w:r>
      <w:bookmarkStart w:id="0" w:name="请输入表格个数"/>
      <w:r>
        <w:instrText xml:space="preserve"> FORMTEXT </w:instrText>
      </w:r>
      <w:r>
        <w:fldChar w:fldCharType="separate"/>
      </w:r>
      <w:r w:rsidR="00E02906">
        <w:rPr>
          <w:noProof/>
        </w:rPr>
        <w:t>1</w:t>
      </w:r>
      <w:r>
        <w:fldChar w:fldCharType="end"/>
      </w:r>
      <w:bookmarkEnd w:id="0"/>
      <w:r>
        <w:rPr>
          <w:rFonts w:hint="eastAsia"/>
        </w:rPr>
        <w:t>个</w:t>
      </w:r>
    </w:p>
    <w:p w:rsidR="004A5C41" w:rsidRPr="00C756EA" w:rsidRDefault="008F36BD" w:rsidP="008F36BD">
      <w:pPr>
        <w:pStyle w:val="af2"/>
      </w:pPr>
      <w:r>
        <w:rPr>
          <w:rFonts w:hint="eastAsia"/>
        </w:rPr>
        <w:t>图</w:t>
      </w:r>
      <w:r>
        <w:rPr>
          <w:rFonts w:hint="eastAsia"/>
        </w:rPr>
        <w:t xml:space="preserve">  </w:t>
      </w:r>
      <w:r>
        <w:rPr>
          <w:rFonts w:hint="eastAsia"/>
        </w:rPr>
        <w:t>片：</w:t>
      </w:r>
      <w:r>
        <w:rPr>
          <w:rFonts w:hint="eastAsia"/>
        </w:rPr>
        <w:t xml:space="preserve">        </w:t>
      </w:r>
      <w:r>
        <w:fldChar w:fldCharType="begin">
          <w:ffData>
            <w:name w:val="请输入图片个数"/>
            <w:enabled/>
            <w:calcOnExit w:val="0"/>
            <w:textInput>
              <w:default w:val="1"/>
              <w:maxLength w:val="2"/>
            </w:textInput>
          </w:ffData>
        </w:fldChar>
      </w:r>
      <w:bookmarkStart w:id="1" w:name="请输入图片个数"/>
      <w:r>
        <w:instrText xml:space="preserve"> FORMTEXT </w:instrText>
      </w:r>
      <w:r>
        <w:fldChar w:fldCharType="separate"/>
      </w:r>
      <w:r w:rsidR="00E02906">
        <w:rPr>
          <w:noProof/>
        </w:rPr>
        <w:t>1</w:t>
      </w:r>
      <w:r>
        <w:fldChar w:fldCharType="end"/>
      </w:r>
      <w:bookmarkEnd w:id="1"/>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0"/>
          <w:footerReference w:type="default" r:id="rId11"/>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4"/>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8F36BD" w:rsidP="008F36BD">
      <w:pPr>
        <w:pStyle w:val="27"/>
      </w:pPr>
      <w:r>
        <w:rPr>
          <w:rFonts w:hint="eastAsia"/>
        </w:rPr>
        <w:t>高校社团管理系统的设计与实现</w:t>
      </w:r>
    </w:p>
    <w:p w:rsidR="004A5C41" w:rsidRDefault="004A5C41" w:rsidP="008F36BD">
      <w:pPr>
        <w:pStyle w:val="29"/>
      </w:pPr>
    </w:p>
    <w:p w:rsidR="004A5C41" w:rsidRPr="004C7AB2" w:rsidRDefault="004A5C41" w:rsidP="004A5C41">
      <w:pPr>
        <w:pStyle w:val="a5"/>
      </w:pPr>
    </w:p>
    <w:p w:rsidR="004A5C41" w:rsidRDefault="008F36BD" w:rsidP="008F36BD">
      <w:pPr>
        <w:pStyle w:val="25"/>
      </w:pPr>
      <w:r>
        <w:t>Design and Implementation of the</w:t>
      </w:r>
      <w:r>
        <w:br/>
        <w:t>College Community Management System</w:t>
      </w:r>
    </w:p>
    <w:p w:rsidR="004A5C41" w:rsidRPr="00501CCE" w:rsidRDefault="004A5C41" w:rsidP="008F36BD">
      <w:pPr>
        <w:pStyle w:val="26"/>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1"/>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8F36BD" w:rsidRPr="008F36BD">
        <w:rPr>
          <w:rStyle w:val="22"/>
          <w:rFonts w:hint="eastAsia"/>
        </w:rPr>
        <w:t xml:space="preserve">      软件学院      </w:t>
      </w:r>
    </w:p>
    <w:p w:rsidR="004A5C41" w:rsidRPr="002B2EA0" w:rsidRDefault="004A5C41" w:rsidP="004A5C41">
      <w:pPr>
        <w:pStyle w:val="21"/>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8F36BD" w:rsidRPr="008F36BD">
        <w:rPr>
          <w:rStyle w:val="22"/>
          <w:rFonts w:hint="eastAsia"/>
        </w:rPr>
        <w:t xml:space="preserve">      软件工程      </w:t>
      </w:r>
    </w:p>
    <w:p w:rsidR="004A5C41" w:rsidRPr="002B2EA0" w:rsidRDefault="004A5C41" w:rsidP="004A5C41">
      <w:pPr>
        <w:pStyle w:val="21"/>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8F36BD" w:rsidRPr="008F36BD">
        <w:rPr>
          <w:rStyle w:val="22"/>
          <w:rFonts w:hint="eastAsia"/>
        </w:rPr>
        <w:t xml:space="preserve">       张卫强       </w:t>
      </w:r>
    </w:p>
    <w:p w:rsidR="004A5C41" w:rsidRPr="002B2EA0" w:rsidRDefault="004A5C41" w:rsidP="004A5C41">
      <w:pPr>
        <w:pStyle w:val="21"/>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8F36BD" w:rsidRPr="008F36BD">
        <w:rPr>
          <w:rStyle w:val="22"/>
        </w:rPr>
        <w:t xml:space="preserve">     1515925688     </w:t>
      </w:r>
    </w:p>
    <w:p w:rsidR="004A5C41" w:rsidRDefault="004A5C41" w:rsidP="004A5C41">
      <w:pPr>
        <w:pStyle w:val="21"/>
        <w:ind w:left="2310"/>
        <w:rPr>
          <w:rStyle w:val="22"/>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8F36BD" w:rsidRPr="008F36BD">
        <w:rPr>
          <w:rStyle w:val="22"/>
          <w:rFonts w:hint="eastAsia"/>
        </w:rPr>
        <w:t xml:space="preserve">     张哲  讲师     </w:t>
      </w:r>
    </w:p>
    <w:p w:rsidR="008F36BD" w:rsidRDefault="008F36BD" w:rsidP="004A5C41">
      <w:pPr>
        <w:pStyle w:val="21"/>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8F36BD">
        <w:rPr>
          <w:rStyle w:val="22"/>
          <w:rFonts w:hint="eastAsia"/>
        </w:rPr>
        <w:t xml:space="preserve">        张三        </w:t>
      </w:r>
    </w:p>
    <w:p w:rsidR="004A5C41" w:rsidRPr="002B2EA0" w:rsidRDefault="004A5C41" w:rsidP="004A5C41">
      <w:pPr>
        <w:pStyle w:val="21"/>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8F36BD" w:rsidRPr="008F36BD">
        <w:rPr>
          <w:rStyle w:val="22"/>
          <w:rFonts w:hint="eastAsia"/>
        </w:rPr>
        <w:t xml:space="preserve">  2015年05月03日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3"/>
      </w:pPr>
      <w:r w:rsidRPr="004A7C6E">
        <w:rPr>
          <w:rFonts w:hint="eastAsia"/>
        </w:rPr>
        <w:t>南阳理工学院</w:t>
      </w:r>
    </w:p>
    <w:p w:rsidR="004A5C41" w:rsidRDefault="004A5C41" w:rsidP="004A5C41">
      <w:pPr>
        <w:pStyle w:val="23"/>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2"/>
          <w:footerReference w:type="default" r:id="rId13"/>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8F36BD" w:rsidP="008F36BD">
      <w:pPr>
        <w:pStyle w:val="aff3"/>
        <w:spacing w:before="240"/>
      </w:pPr>
      <w:r>
        <w:rPr>
          <w:rFonts w:hint="eastAsia"/>
        </w:rPr>
        <w:t>高校社团管理系统的设计与实现</w:t>
      </w:r>
    </w:p>
    <w:p w:rsidR="004A5C41" w:rsidRPr="00E97E9A" w:rsidRDefault="004A5C41" w:rsidP="008F36BD">
      <w:pPr>
        <w:pStyle w:val="aff6"/>
      </w:pPr>
    </w:p>
    <w:p w:rsidR="004A5C41" w:rsidRPr="006A0015" w:rsidRDefault="008F36BD" w:rsidP="008F36BD">
      <w:pPr>
        <w:pStyle w:val="aff2"/>
        <w:spacing w:before="120" w:after="120"/>
      </w:pPr>
      <w:r>
        <w:rPr>
          <w:rFonts w:hint="eastAsia"/>
        </w:rPr>
        <w:t>软件工程</w:t>
      </w:r>
      <w:r>
        <w:rPr>
          <w:rFonts w:hint="eastAsia"/>
        </w:rPr>
        <w:t xml:space="preserve"> </w:t>
      </w:r>
      <w:r>
        <w:rPr>
          <w:rFonts w:hint="eastAsia"/>
        </w:rPr>
        <w:t>张卫强</w:t>
      </w:r>
    </w:p>
    <w:p w:rsidR="004A5C41" w:rsidRPr="006A0015" w:rsidRDefault="004A5C41" w:rsidP="004A5C41">
      <w:pPr>
        <w:pStyle w:val="aff2"/>
        <w:spacing w:before="120" w:after="120"/>
        <w:sectPr w:rsidR="004A5C41" w:rsidRPr="006A0015" w:rsidSect="0052657F">
          <w:footerReference w:type="defaul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8F36BD" w:rsidRPr="008F36BD" w:rsidRDefault="008F36BD" w:rsidP="00D97B16">
      <w:pPr>
        <w:pStyle w:val="a3"/>
        <w:ind w:firstLine="480"/>
      </w:pPr>
      <w:bookmarkStart w:id="2" w:name="_Ref7820041"/>
      <w:r w:rsidRPr="008F36BD">
        <w:rPr>
          <w:rFonts w:hint="eastAsia"/>
        </w:rPr>
        <w:t>随着各地高校人数扩增，校内的社团类别越来越多，社团的影响力也越来越大，目前好多高校仍在使用传统的管理方式，传统方式存在资源浪费，管理效率低下等问题。为了解决这些问题，本系统设计并实现高校社团管理系统，该系统采用B/S的架构模式。客户端在浏览器上操作，服务器由P</w:t>
      </w:r>
      <w:r w:rsidRPr="008F36BD">
        <w:t>ython</w:t>
      </w:r>
      <w:r w:rsidRPr="008F36BD">
        <w:rPr>
          <w:rFonts w:hint="eastAsia"/>
        </w:rPr>
        <w:t>实现。采用Django</w:t>
      </w:r>
      <w:r w:rsidRPr="008F36BD">
        <w:t xml:space="preserve"> </w:t>
      </w:r>
      <w:r w:rsidRPr="008F36BD">
        <w:rPr>
          <w:rFonts w:hint="eastAsia"/>
        </w:rPr>
        <w:t>WEB框架，以及Django</w:t>
      </w:r>
      <w:r w:rsidRPr="008F36BD">
        <w:t xml:space="preserve"> Rest Framewor</w:t>
      </w:r>
      <w:r w:rsidRPr="008F36BD">
        <w:rPr>
          <w:rFonts w:hint="eastAsia"/>
        </w:rPr>
        <w:t>k第三方插件，实现前后端分离。后台数据库仅需要基本的数据存储与交互。使用Re</w:t>
      </w:r>
      <w:r w:rsidRPr="008F36BD">
        <w:t>act</w:t>
      </w:r>
      <w:r w:rsidRPr="008F36BD">
        <w:rPr>
          <w:rFonts w:hint="eastAsia"/>
        </w:rPr>
        <w:t>和Antd前台技术使界面更加简洁方便，所以操作功能操作更加实用、简单。为用户提供了社团信息浏览、社团搜索、社团积分记录、新闻活动浏览、个人中心等功能。为了学生在来到高校快速的浏览各个社团的信息、为了管理人员能够对社团有效的管理，提供一个更加方便丰富的高校社团管理平台。通过试运行，能够实现预期的业务功能，预计在投入到高校后会有很大的价值。</w:t>
      </w:r>
      <w:bookmarkEnd w:id="2"/>
    </w:p>
    <w:p w:rsidR="00D97B16" w:rsidRPr="00D97B16" w:rsidRDefault="00D97B16" w:rsidP="00D97B16">
      <w:pPr>
        <w:pStyle w:val="a0"/>
        <w:ind w:firstLine="480"/>
      </w:pPr>
      <w:r w:rsidRPr="00D97B16">
        <w:rPr>
          <w:rFonts w:hint="eastAsia"/>
        </w:rPr>
        <w:t>高校社团管理系统；</w:t>
      </w:r>
      <w:r w:rsidRPr="00D97B16">
        <w:t>Python</w:t>
      </w:r>
      <w:r w:rsidRPr="00D97B16">
        <w:rPr>
          <w:rFonts w:hint="eastAsia"/>
        </w:rPr>
        <w:t>；</w:t>
      </w:r>
      <w:r w:rsidRPr="00D97B16">
        <w:rPr>
          <w:rFonts w:hint="eastAsia"/>
        </w:rPr>
        <w:t>Django</w:t>
      </w:r>
      <w:r w:rsidRPr="00D97B16">
        <w:rPr>
          <w:rFonts w:hint="eastAsia"/>
        </w:rPr>
        <w:t>框架；</w:t>
      </w:r>
      <w:r w:rsidRPr="00D97B16">
        <w:rPr>
          <w:rFonts w:hint="eastAsia"/>
        </w:rPr>
        <w:t>D</w:t>
      </w:r>
      <w:r w:rsidRPr="00D97B16">
        <w:t>jango Rest Framework</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8F36BD" w:rsidP="008F36BD">
      <w:pPr>
        <w:pStyle w:val="aff0"/>
      </w:pPr>
      <w:r>
        <w:lastRenderedPageBreak/>
        <w:t>Design and Implementation of the</w:t>
      </w:r>
      <w:r>
        <w:br/>
        <w:t>College Community Management System</w:t>
      </w:r>
    </w:p>
    <w:p w:rsidR="004A5C41" w:rsidRPr="00294C95" w:rsidRDefault="004A5C41" w:rsidP="008F36BD">
      <w:pPr>
        <w:pStyle w:val="aff7"/>
      </w:pPr>
    </w:p>
    <w:p w:rsidR="004A5C41" w:rsidRDefault="008F36BD" w:rsidP="008F36BD">
      <w:pPr>
        <w:pStyle w:val="aff1"/>
        <w:spacing w:after="120"/>
      </w:pPr>
      <w:r>
        <w:t>Software Engineering Major</w:t>
      </w:r>
      <w:r>
        <w:tab/>
        <w:t>Zhang Weiqiang</w:t>
      </w:r>
    </w:p>
    <w:p w:rsidR="004A5C41" w:rsidRDefault="004A5C41" w:rsidP="004A5C41">
      <w:pPr>
        <w:pStyle w:val="aff1"/>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4A5C41" w:rsidRDefault="00D97B16" w:rsidP="00023CF8">
      <w:pPr>
        <w:pStyle w:val="a2"/>
      </w:pPr>
      <w:r>
        <w:t>W</w:t>
      </w:r>
      <w:r w:rsidRPr="00D97B16">
        <w:t>ith the expansion of the number of college students in various regions</w:t>
      </w:r>
      <w:r>
        <w:t>,</w:t>
      </w:r>
      <w:r w:rsidRPr="00D97B16">
        <w:t xml:space="preserve"> </w:t>
      </w:r>
      <w:r>
        <w:t>t</w:t>
      </w:r>
      <w:r w:rsidRPr="00D97B16">
        <w:t>here are more and more clubs on campus</w:t>
      </w:r>
      <w:r>
        <w:t>,</w:t>
      </w:r>
      <w:r w:rsidRPr="00D97B16">
        <w:t xml:space="preserve"> </w:t>
      </w:r>
      <w:r>
        <w:t>t</w:t>
      </w:r>
      <w:r w:rsidRPr="00D97B16">
        <w:t>he influence of associations is also growing</w:t>
      </w:r>
      <w:r>
        <w:t>.</w:t>
      </w:r>
      <w:r w:rsidRPr="00D97B16">
        <w:t xml:space="preserve"> At present, many colleges and universities are still using traditional management methods</w:t>
      </w:r>
      <w:r>
        <w:t>,</w:t>
      </w:r>
      <w:r w:rsidRPr="00D97B16">
        <w:t xml:space="preserve"> </w:t>
      </w:r>
      <w:r>
        <w:t>t</w:t>
      </w:r>
      <w:r w:rsidRPr="00D97B16">
        <w:t>here is a waste of resources in the traditional way</w:t>
      </w:r>
      <w:r>
        <w:t>, l</w:t>
      </w:r>
      <w:r w:rsidRPr="00D97B16">
        <w:t>ow management efficiency</w:t>
      </w:r>
      <w:r>
        <w:t>.</w:t>
      </w:r>
      <w:r w:rsidRPr="00D97B16">
        <w:t xml:space="preserve"> To solve these problems</w:t>
      </w:r>
      <w:r>
        <w:t>,</w:t>
      </w:r>
      <w:r w:rsidRPr="00D97B16">
        <w:t xml:space="preserve"> </w:t>
      </w:r>
      <w:r>
        <w:t>t</w:t>
      </w:r>
      <w:r w:rsidRPr="00D97B16">
        <w:t>his system designs and realizes the university community management system</w:t>
      </w:r>
      <w:r>
        <w:t>,</w:t>
      </w:r>
      <w:r w:rsidRPr="00D97B16">
        <w:t xml:space="preserve"> </w:t>
      </w:r>
      <w:r>
        <w:t>t</w:t>
      </w:r>
      <w:r w:rsidRPr="00D97B16">
        <w:t>he system adopts B/S architecture mode</w:t>
      </w:r>
      <w:r>
        <w:t>.</w:t>
      </w:r>
      <w:r w:rsidRPr="00D97B16">
        <w:t xml:space="preserve"> The client operates on the </w:t>
      </w:r>
      <w:r w:rsidR="00023CF8" w:rsidRPr="00D97B16">
        <w:t>browser</w:t>
      </w:r>
      <w:r w:rsidR="00023CF8">
        <w:t xml:space="preserve">; </w:t>
      </w:r>
      <w:r w:rsidR="00023CF8" w:rsidRPr="00D97B16">
        <w:t>the</w:t>
      </w:r>
      <w:r w:rsidRPr="00D97B16">
        <w:t xml:space="preserve"> server is implemented in Python</w:t>
      </w:r>
      <w:r>
        <w:t>.</w:t>
      </w:r>
      <w:r w:rsidR="00023CF8" w:rsidRPr="00023CF8">
        <w:t xml:space="preserve"> Adopt Django WEB framework</w:t>
      </w:r>
      <w:r w:rsidR="00023CF8">
        <w:t>,</w:t>
      </w:r>
      <w:r w:rsidR="00023CF8" w:rsidRPr="00023CF8">
        <w:t xml:space="preserve"> </w:t>
      </w:r>
      <w:r w:rsidR="00023CF8">
        <w:t>a</w:t>
      </w:r>
      <w:r w:rsidR="00023CF8" w:rsidRPr="00023CF8">
        <w:t>nd Django Rest Framework third-party plug-ins</w:t>
      </w:r>
      <w:r w:rsidR="00023CF8">
        <w:t>,</w:t>
      </w:r>
      <w:r w:rsidR="00023CF8" w:rsidRPr="00023CF8">
        <w:t xml:space="preserve"> </w:t>
      </w:r>
      <w:r w:rsidR="00023CF8">
        <w:t>t</w:t>
      </w:r>
      <w:r w:rsidR="00023CF8" w:rsidRPr="00023CF8">
        <w:t>he front and rear ends are separated</w:t>
      </w:r>
      <w:r w:rsidR="00023CF8">
        <w:t>.</w:t>
      </w:r>
      <w:r w:rsidR="00023CF8" w:rsidRPr="00023CF8">
        <w:t xml:space="preserve"> Background database only needs basic data storage and interaction</w:t>
      </w:r>
      <w:r w:rsidR="00023CF8">
        <w:t>.</w:t>
      </w:r>
      <w:r w:rsidR="00023CF8" w:rsidRPr="00023CF8">
        <w:t xml:space="preserve"> </w:t>
      </w:r>
      <w:r w:rsidR="00023CF8">
        <w:t>React and Antd</w:t>
      </w:r>
      <w:r w:rsidR="00023CF8" w:rsidRPr="00023CF8">
        <w:t xml:space="preserve"> foreground technology make the interface much simpler and more convenient</w:t>
      </w:r>
      <w:r w:rsidR="00023CF8">
        <w:t>,</w:t>
      </w:r>
      <w:r w:rsidR="00023CF8" w:rsidRPr="00023CF8">
        <w:t xml:space="preserve"> </w:t>
      </w:r>
      <w:r w:rsidR="00023CF8">
        <w:t>s</w:t>
      </w:r>
      <w:r w:rsidR="00023CF8" w:rsidRPr="00023CF8">
        <w:t>o the operation function is more practical and simple</w:t>
      </w:r>
      <w:r w:rsidR="00023CF8">
        <w:t>.</w:t>
      </w:r>
      <w:r w:rsidR="00023CF8" w:rsidRPr="00023CF8">
        <w:t xml:space="preserve"> It provides users with the functions of browsing club information, searching club, recording club points, browsing news activities, and personal center</w:t>
      </w:r>
      <w:r w:rsidR="00023CF8">
        <w:t>.</w:t>
      </w:r>
      <w:r w:rsidR="00023CF8" w:rsidRPr="00023CF8">
        <w:t xml:space="preserve"> In order to allow students to quickly browse the information of various associations when they come to colleges and universities, and for administrators to effectively manage the associations</w:t>
      </w:r>
      <w:r w:rsidR="00023CF8">
        <w:t>,</w:t>
      </w:r>
      <w:r w:rsidR="00023CF8" w:rsidRPr="00023CF8">
        <w:t xml:space="preserve"> </w:t>
      </w:r>
      <w:r w:rsidR="00023CF8">
        <w:t>p</w:t>
      </w:r>
      <w:r w:rsidR="00023CF8" w:rsidRPr="00023CF8">
        <w:t>rovide a more convenient and rich college community management platform</w:t>
      </w:r>
      <w:r w:rsidR="00023CF8">
        <w:t>.</w:t>
      </w:r>
      <w:r w:rsidR="00023CF8" w:rsidRPr="00023CF8">
        <w:t xml:space="preserve"> Commissioning</w:t>
      </w:r>
      <w:r w:rsidR="00023CF8">
        <w:t xml:space="preserve"> c</w:t>
      </w:r>
      <w:r w:rsidR="00023CF8" w:rsidRPr="00023CF8">
        <w:t>an achieve the expected business function, is expected to be invested in the university will have great value</w:t>
      </w:r>
      <w:r w:rsidR="00023CF8">
        <w:t>.</w:t>
      </w:r>
    </w:p>
    <w:p w:rsidR="004A5C41" w:rsidRDefault="006B2DB4" w:rsidP="006B2DB4">
      <w:pPr>
        <w:pStyle w:val="a"/>
      </w:pPr>
      <w:r>
        <w:t>M</w:t>
      </w:r>
      <w:r w:rsidRPr="006B2DB4">
        <w:t>anagement system</w:t>
      </w:r>
      <w:r>
        <w:t>;</w:t>
      </w:r>
      <w:r w:rsidRPr="006B2DB4">
        <w:t xml:space="preserve"> </w:t>
      </w:r>
      <w:r>
        <w:t>Python;</w:t>
      </w:r>
      <w:r w:rsidRPr="006B2DB4">
        <w:t xml:space="preserve"> Django framework</w:t>
      </w:r>
      <w:r>
        <w:t>;</w:t>
      </w:r>
      <w:r w:rsidRPr="006B2DB4">
        <w:rPr>
          <w:rFonts w:hint="eastAsia"/>
        </w:rPr>
        <w:t xml:space="preserve"> D</w:t>
      </w:r>
      <w:r w:rsidRPr="006B2DB4">
        <w:t xml:space="preserve">jango Rest Framework  </w:t>
      </w: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15"/>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3" w:name="_Toc309050164"/>
    </w:p>
    <w:p w:rsidR="004A5C41" w:rsidRDefault="004A5C41" w:rsidP="004A5C41">
      <w:pPr>
        <w:pStyle w:val="af0"/>
        <w:spacing w:before="240" w:after="360"/>
      </w:pPr>
      <w:r>
        <w:rPr>
          <w:rFonts w:hint="eastAsia"/>
        </w:rPr>
        <w:lastRenderedPageBreak/>
        <w:t>目    录</w:t>
      </w:r>
      <w:bookmarkEnd w:id="3"/>
    </w:p>
    <w:p w:rsidR="00B6414E" w:rsidRPr="00123CD4" w:rsidRDefault="004A5C41">
      <w:pPr>
        <w:pStyle w:val="11"/>
        <w:tabs>
          <w:tab w:val="right" w:leader="dot" w:pos="9060"/>
        </w:tabs>
        <w:rPr>
          <w:rFonts w:ascii="Calibri" w:hAnsi="Calibr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16962059" w:history="1">
        <w:r w:rsidR="00B6414E" w:rsidRPr="001C0884">
          <w:rPr>
            <w:rStyle w:val="ab"/>
            <w:noProof/>
          </w:rPr>
          <w:t>1 XXXX</w:t>
        </w:r>
        <w:r w:rsidR="00B6414E">
          <w:rPr>
            <w:noProof/>
            <w:webHidden/>
          </w:rPr>
          <w:tab/>
        </w:r>
        <w:r w:rsidR="00B6414E">
          <w:rPr>
            <w:noProof/>
            <w:webHidden/>
          </w:rPr>
          <w:fldChar w:fldCharType="begin"/>
        </w:r>
        <w:r w:rsidR="00B6414E">
          <w:rPr>
            <w:noProof/>
            <w:webHidden/>
          </w:rPr>
          <w:instrText xml:space="preserve"> PAGEREF _Toc416962059 \h </w:instrText>
        </w:r>
        <w:r w:rsidR="00B6414E">
          <w:rPr>
            <w:noProof/>
            <w:webHidden/>
          </w:rPr>
        </w:r>
        <w:r w:rsidR="00B6414E">
          <w:rPr>
            <w:noProof/>
            <w:webHidden/>
          </w:rPr>
          <w:fldChar w:fldCharType="separate"/>
        </w:r>
        <w:r w:rsidR="00293ED7">
          <w:rPr>
            <w:noProof/>
            <w:webHidden/>
          </w:rPr>
          <w:t>1</w:t>
        </w:r>
        <w:r w:rsidR="00B6414E">
          <w:rPr>
            <w:noProof/>
            <w:webHidden/>
          </w:rPr>
          <w:fldChar w:fldCharType="end"/>
        </w:r>
      </w:hyperlink>
    </w:p>
    <w:p w:rsidR="00B6414E" w:rsidRPr="00123CD4" w:rsidRDefault="00E02906">
      <w:pPr>
        <w:pStyle w:val="11"/>
        <w:tabs>
          <w:tab w:val="right" w:leader="dot" w:pos="9060"/>
        </w:tabs>
        <w:rPr>
          <w:rFonts w:ascii="Calibri" w:hAnsi="Calibri"/>
          <w:noProof/>
          <w:sz w:val="21"/>
          <w:szCs w:val="22"/>
        </w:rPr>
      </w:pPr>
      <w:hyperlink w:anchor="_Toc416962060" w:history="1">
        <w:r w:rsidR="00B6414E" w:rsidRPr="001C0884">
          <w:rPr>
            <w:rStyle w:val="ab"/>
            <w:noProof/>
          </w:rPr>
          <w:t>2 XXXX</w:t>
        </w:r>
        <w:r w:rsidR="00B6414E">
          <w:rPr>
            <w:noProof/>
            <w:webHidden/>
          </w:rPr>
          <w:tab/>
        </w:r>
        <w:r w:rsidR="00B6414E">
          <w:rPr>
            <w:noProof/>
            <w:webHidden/>
          </w:rPr>
          <w:fldChar w:fldCharType="begin"/>
        </w:r>
        <w:r w:rsidR="00B6414E">
          <w:rPr>
            <w:noProof/>
            <w:webHidden/>
          </w:rPr>
          <w:instrText xml:space="preserve"> PAGEREF _Toc416962060 \h </w:instrText>
        </w:r>
        <w:r w:rsidR="00B6414E">
          <w:rPr>
            <w:noProof/>
            <w:webHidden/>
          </w:rPr>
        </w:r>
        <w:r w:rsidR="00B6414E">
          <w:rPr>
            <w:noProof/>
            <w:webHidden/>
          </w:rPr>
          <w:fldChar w:fldCharType="separate"/>
        </w:r>
        <w:r w:rsidR="00293ED7">
          <w:rPr>
            <w:noProof/>
            <w:webHidden/>
          </w:rPr>
          <w:t>1</w:t>
        </w:r>
        <w:r w:rsidR="00B6414E">
          <w:rPr>
            <w:noProof/>
            <w:webHidden/>
          </w:rPr>
          <w:fldChar w:fldCharType="end"/>
        </w:r>
      </w:hyperlink>
    </w:p>
    <w:p w:rsidR="00B6414E" w:rsidRPr="00123CD4" w:rsidRDefault="00E02906">
      <w:pPr>
        <w:pStyle w:val="11"/>
        <w:tabs>
          <w:tab w:val="right" w:leader="dot" w:pos="9060"/>
        </w:tabs>
        <w:rPr>
          <w:rFonts w:ascii="Calibri" w:hAnsi="Calibri"/>
          <w:noProof/>
          <w:sz w:val="21"/>
          <w:szCs w:val="22"/>
        </w:rPr>
      </w:pPr>
      <w:hyperlink w:anchor="_Toc416962061" w:history="1">
        <w:r w:rsidR="00B6414E" w:rsidRPr="001C0884">
          <w:rPr>
            <w:rStyle w:val="ab"/>
            <w:rFonts w:hint="eastAsia"/>
            <w:noProof/>
          </w:rPr>
          <w:t>结束语</w:t>
        </w:r>
        <w:r w:rsidR="00B6414E">
          <w:rPr>
            <w:noProof/>
            <w:webHidden/>
          </w:rPr>
          <w:tab/>
        </w:r>
        <w:r w:rsidR="00B6414E">
          <w:rPr>
            <w:noProof/>
            <w:webHidden/>
          </w:rPr>
          <w:fldChar w:fldCharType="begin"/>
        </w:r>
        <w:r w:rsidR="00B6414E">
          <w:rPr>
            <w:noProof/>
            <w:webHidden/>
          </w:rPr>
          <w:instrText xml:space="preserve"> PAGEREF _Toc416962061 \h </w:instrText>
        </w:r>
        <w:r w:rsidR="00B6414E">
          <w:rPr>
            <w:noProof/>
            <w:webHidden/>
          </w:rPr>
        </w:r>
        <w:r w:rsidR="00B6414E">
          <w:rPr>
            <w:noProof/>
            <w:webHidden/>
          </w:rPr>
          <w:fldChar w:fldCharType="separate"/>
        </w:r>
        <w:r w:rsidR="00293ED7">
          <w:rPr>
            <w:noProof/>
            <w:webHidden/>
          </w:rPr>
          <w:t>1</w:t>
        </w:r>
        <w:r w:rsidR="00B6414E">
          <w:rPr>
            <w:noProof/>
            <w:webHidden/>
          </w:rPr>
          <w:fldChar w:fldCharType="end"/>
        </w:r>
      </w:hyperlink>
    </w:p>
    <w:p w:rsidR="00B6414E" w:rsidRPr="00123CD4" w:rsidRDefault="00E02906">
      <w:pPr>
        <w:pStyle w:val="11"/>
        <w:tabs>
          <w:tab w:val="right" w:leader="dot" w:pos="9060"/>
        </w:tabs>
        <w:rPr>
          <w:rFonts w:ascii="Calibri" w:hAnsi="Calibri"/>
          <w:noProof/>
          <w:sz w:val="21"/>
          <w:szCs w:val="22"/>
        </w:rPr>
      </w:pPr>
      <w:hyperlink w:anchor="_Toc416962062" w:history="1">
        <w:r w:rsidR="00B6414E" w:rsidRPr="001C0884">
          <w:rPr>
            <w:rStyle w:val="ab"/>
            <w:rFonts w:hint="eastAsia"/>
            <w:noProof/>
          </w:rPr>
          <w:t>参考文献</w:t>
        </w:r>
        <w:r w:rsidR="00B6414E">
          <w:rPr>
            <w:noProof/>
            <w:webHidden/>
          </w:rPr>
          <w:tab/>
        </w:r>
        <w:r w:rsidR="00B6414E">
          <w:rPr>
            <w:noProof/>
            <w:webHidden/>
          </w:rPr>
          <w:fldChar w:fldCharType="begin"/>
        </w:r>
        <w:r w:rsidR="00B6414E">
          <w:rPr>
            <w:noProof/>
            <w:webHidden/>
          </w:rPr>
          <w:instrText xml:space="preserve"> PAGEREF _Toc416962062 \h </w:instrText>
        </w:r>
        <w:r w:rsidR="00B6414E">
          <w:rPr>
            <w:noProof/>
            <w:webHidden/>
          </w:rPr>
        </w:r>
        <w:r w:rsidR="00B6414E">
          <w:rPr>
            <w:noProof/>
            <w:webHidden/>
          </w:rPr>
          <w:fldChar w:fldCharType="separate"/>
        </w:r>
        <w:r w:rsidR="00293ED7">
          <w:rPr>
            <w:noProof/>
            <w:webHidden/>
          </w:rPr>
          <w:t>1</w:t>
        </w:r>
        <w:r w:rsidR="00B6414E">
          <w:rPr>
            <w:noProof/>
            <w:webHidden/>
          </w:rPr>
          <w:fldChar w:fldCharType="end"/>
        </w:r>
      </w:hyperlink>
    </w:p>
    <w:p w:rsidR="00B6414E" w:rsidRPr="00123CD4" w:rsidRDefault="00E02906">
      <w:pPr>
        <w:pStyle w:val="11"/>
        <w:tabs>
          <w:tab w:val="right" w:leader="dot" w:pos="9060"/>
        </w:tabs>
        <w:rPr>
          <w:rFonts w:ascii="Calibri" w:hAnsi="Calibri"/>
          <w:noProof/>
          <w:sz w:val="21"/>
          <w:szCs w:val="22"/>
        </w:rPr>
      </w:pPr>
      <w:hyperlink w:anchor="_Toc416962063" w:history="1">
        <w:r w:rsidR="00B6414E" w:rsidRPr="001C0884">
          <w:rPr>
            <w:rStyle w:val="ab"/>
            <w:rFonts w:hint="eastAsia"/>
            <w:noProof/>
          </w:rPr>
          <w:t>附录</w:t>
        </w:r>
        <w:r w:rsidR="00B6414E">
          <w:rPr>
            <w:noProof/>
            <w:webHidden/>
          </w:rPr>
          <w:tab/>
        </w:r>
        <w:r w:rsidR="00B6414E">
          <w:rPr>
            <w:noProof/>
            <w:webHidden/>
          </w:rPr>
          <w:fldChar w:fldCharType="begin"/>
        </w:r>
        <w:r w:rsidR="00B6414E">
          <w:rPr>
            <w:noProof/>
            <w:webHidden/>
          </w:rPr>
          <w:instrText xml:space="preserve"> PAGEREF _Toc416962063 \h </w:instrText>
        </w:r>
        <w:r w:rsidR="00B6414E">
          <w:rPr>
            <w:noProof/>
            <w:webHidden/>
          </w:rPr>
        </w:r>
        <w:r w:rsidR="00B6414E">
          <w:rPr>
            <w:noProof/>
            <w:webHidden/>
          </w:rPr>
          <w:fldChar w:fldCharType="separate"/>
        </w:r>
        <w:r w:rsidR="00293ED7">
          <w:rPr>
            <w:noProof/>
            <w:webHidden/>
          </w:rPr>
          <w:t>1</w:t>
        </w:r>
        <w:r w:rsidR="00B6414E">
          <w:rPr>
            <w:noProof/>
            <w:webHidden/>
          </w:rPr>
          <w:fldChar w:fldCharType="end"/>
        </w:r>
      </w:hyperlink>
    </w:p>
    <w:p w:rsidR="00B6414E" w:rsidRPr="00123CD4" w:rsidRDefault="00E02906">
      <w:pPr>
        <w:pStyle w:val="11"/>
        <w:tabs>
          <w:tab w:val="right" w:leader="dot" w:pos="9060"/>
        </w:tabs>
        <w:rPr>
          <w:rFonts w:ascii="Calibri" w:hAnsi="Calibri"/>
          <w:noProof/>
          <w:sz w:val="21"/>
          <w:szCs w:val="22"/>
        </w:rPr>
      </w:pPr>
      <w:hyperlink w:anchor="_Toc416962064" w:history="1">
        <w:r w:rsidR="00B6414E" w:rsidRPr="001C0884">
          <w:rPr>
            <w:rStyle w:val="ab"/>
            <w:rFonts w:hint="eastAsia"/>
            <w:noProof/>
          </w:rPr>
          <w:t>致谢</w:t>
        </w:r>
        <w:r w:rsidR="00B6414E">
          <w:rPr>
            <w:noProof/>
            <w:webHidden/>
          </w:rPr>
          <w:tab/>
        </w:r>
        <w:r w:rsidR="00B6414E">
          <w:rPr>
            <w:noProof/>
            <w:webHidden/>
          </w:rPr>
          <w:fldChar w:fldCharType="begin"/>
        </w:r>
        <w:r w:rsidR="00B6414E">
          <w:rPr>
            <w:noProof/>
            <w:webHidden/>
          </w:rPr>
          <w:instrText xml:space="preserve"> PAGEREF _Toc416962064 \h </w:instrText>
        </w:r>
        <w:r w:rsidR="00B6414E">
          <w:rPr>
            <w:noProof/>
            <w:webHidden/>
          </w:rPr>
        </w:r>
        <w:r w:rsidR="00B6414E">
          <w:rPr>
            <w:noProof/>
            <w:webHidden/>
          </w:rPr>
          <w:fldChar w:fldCharType="separate"/>
        </w:r>
        <w:r w:rsidR="00293ED7">
          <w:rPr>
            <w:noProof/>
            <w:webHidden/>
          </w:rPr>
          <w:t>1</w:t>
        </w:r>
        <w:r w:rsidR="00B6414E">
          <w:rPr>
            <w:noProof/>
            <w:webHidden/>
          </w:rPr>
          <w:fldChar w:fldCharType="end"/>
        </w:r>
      </w:hyperlink>
    </w:p>
    <w:p w:rsidR="004A5C41" w:rsidRDefault="004A5C41" w:rsidP="004A5C41">
      <w:pPr>
        <w:pStyle w:val="11"/>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17278C" w:rsidRDefault="0017278C" w:rsidP="0017278C">
      <w:pPr>
        <w:pStyle w:val="1"/>
      </w:pPr>
      <w:bookmarkStart w:id="4" w:name="_Toc7654777"/>
      <w:r w:rsidRPr="0017278C">
        <w:rPr>
          <w:rFonts w:hint="eastAsia"/>
        </w:rPr>
        <w:lastRenderedPageBreak/>
        <w:t>第一章 绪论</w:t>
      </w:r>
      <w:bookmarkEnd w:id="4"/>
    </w:p>
    <w:p w:rsidR="0017278C" w:rsidRPr="0017278C" w:rsidRDefault="0017278C" w:rsidP="0017278C">
      <w:pPr>
        <w:pStyle w:val="2"/>
      </w:pPr>
      <w:r w:rsidRPr="0017278C">
        <w:rPr>
          <w:rFonts w:hint="eastAsia"/>
        </w:rPr>
        <w:t>引言</w:t>
      </w:r>
    </w:p>
    <w:p w:rsidR="0017278C" w:rsidRDefault="0017278C" w:rsidP="0017278C">
      <w:pPr>
        <w:pStyle w:val="a5"/>
      </w:pPr>
      <w:r w:rsidRPr="0017278C">
        <w:t>在当今时代背景下，各高校的生源不断增多，加入大学社团的学生人数</w:t>
      </w:r>
      <w:r w:rsidRPr="0017278C">
        <w:rPr>
          <w:rFonts w:hint="eastAsia"/>
        </w:rPr>
        <w:t>越来越多</w:t>
      </w:r>
      <w:r w:rsidRPr="0017278C">
        <w:t>。社团</w:t>
      </w:r>
      <w:r w:rsidRPr="0017278C">
        <w:rPr>
          <w:rFonts w:hint="eastAsia"/>
        </w:rPr>
        <w:t>组织已演变</w:t>
      </w:r>
      <w:proofErr w:type="gramStart"/>
      <w:r w:rsidRPr="0017278C">
        <w:rPr>
          <w:rFonts w:hint="eastAsia"/>
        </w:rPr>
        <w:t>成各地</w:t>
      </w:r>
      <w:proofErr w:type="gramEnd"/>
      <w:r w:rsidRPr="0017278C">
        <w:rPr>
          <w:rFonts w:hint="eastAsia"/>
        </w:rPr>
        <w:t>高校不可或缺的组成部分</w:t>
      </w:r>
      <w:r w:rsidRPr="0017278C">
        <w:t>，它不仅为学生们提供了一个尽情展现才华的舞台，还有效提高了学生自身的沟通能力、组织能力及团队协作能力，同时也增进了同学之间的友谊。因此各</w:t>
      </w:r>
      <w:r w:rsidRPr="0017278C">
        <w:rPr>
          <w:rFonts w:hint="eastAsia"/>
        </w:rPr>
        <w:t>地</w:t>
      </w:r>
      <w:r w:rsidRPr="0017278C">
        <w:t>高校都很重视社团开展的每一项活动，但由于社团活动的信息量较大，导致</w:t>
      </w:r>
      <w:r w:rsidRPr="0017278C">
        <w:rPr>
          <w:rFonts w:hint="eastAsia"/>
        </w:rPr>
        <w:t>信息不能够及时同步</w:t>
      </w:r>
      <w:r w:rsidRPr="0017278C">
        <w:t>、</w:t>
      </w:r>
      <w:r w:rsidRPr="0017278C">
        <w:rPr>
          <w:rFonts w:hint="eastAsia"/>
        </w:rPr>
        <w:t>资源浪费</w:t>
      </w:r>
      <w:r w:rsidR="00D72BEC" w:rsidRPr="00D72BEC">
        <w:rPr>
          <w:rStyle w:val="afff0"/>
        </w:rPr>
        <w:fldChar w:fldCharType="begin"/>
      </w:r>
      <w:r w:rsidR="00D72BEC" w:rsidRPr="00D72BEC">
        <w:rPr>
          <w:rStyle w:val="afff0"/>
        </w:rPr>
        <w:instrText xml:space="preserve"> </w:instrText>
      </w:r>
      <w:r w:rsidR="00D72BEC" w:rsidRPr="00D72BEC">
        <w:rPr>
          <w:rStyle w:val="afff0"/>
          <w:rFonts w:hint="eastAsia"/>
        </w:rPr>
        <w:instrText>REF _Ref7820087 \r</w:instrText>
      </w:r>
      <w:r w:rsidR="00D72BEC" w:rsidRPr="00D72BEC">
        <w:rPr>
          <w:rStyle w:val="afff0"/>
        </w:rPr>
        <w:instrText xml:space="preserve"> </w:instrText>
      </w:r>
      <w:r w:rsidR="00D72BEC">
        <w:rPr>
          <w:rStyle w:val="afff0"/>
        </w:rPr>
        <w:instrText xml:space="preserve"> \* MERGEFORMAT </w:instrText>
      </w:r>
      <w:r w:rsidR="00D72BEC" w:rsidRPr="00D72BEC">
        <w:rPr>
          <w:rStyle w:val="afff0"/>
        </w:rPr>
        <w:fldChar w:fldCharType="separate"/>
      </w:r>
      <w:r w:rsidR="00D72BEC" w:rsidRPr="00D72BEC">
        <w:rPr>
          <w:rStyle w:val="afff0"/>
        </w:rPr>
        <w:t>[1]</w:t>
      </w:r>
      <w:r w:rsidR="00D72BEC" w:rsidRPr="00D72BEC">
        <w:rPr>
          <w:rStyle w:val="afff0"/>
        </w:rPr>
        <w:fldChar w:fldCharType="end"/>
      </w:r>
      <w:r w:rsidRPr="0017278C">
        <w:t>等问题出现。若想充分利用巨大的信息资源，我们需要借助互联网平台，创建一种高校社团管理模式，有效提高社团管理质量，使得大学社团发展紧跟时代步伐，创造更多价值。</w:t>
      </w:r>
    </w:p>
    <w:p w:rsidR="0017278C" w:rsidRDefault="0017278C" w:rsidP="0017278C">
      <w:pPr>
        <w:pStyle w:val="2"/>
      </w:pPr>
      <w:r w:rsidRPr="0017278C">
        <w:rPr>
          <w:rFonts w:hint="eastAsia"/>
        </w:rPr>
        <w:t>研究背景和意义</w:t>
      </w:r>
    </w:p>
    <w:p w:rsidR="0017278C" w:rsidRPr="0017278C" w:rsidRDefault="0017278C" w:rsidP="0017278C">
      <w:pPr>
        <w:pStyle w:val="a5"/>
      </w:pPr>
      <w:r w:rsidRPr="0017278C">
        <w:rPr>
          <w:rFonts w:hint="eastAsia"/>
        </w:rPr>
        <w:t>近年来，随着高等学校的扩招，在校大学生的数量不断上升（如图1-</w:t>
      </w:r>
      <w:r w:rsidRPr="0017278C">
        <w:t>1</w:t>
      </w:r>
      <w:r w:rsidRPr="0017278C">
        <w:rPr>
          <w:rFonts w:hint="eastAsia"/>
        </w:rPr>
        <w:t>所示），加入社团的学生越来越多，社团的角色在高校的作用越来越重要。正因如此，社团管理的工作越来越繁杂。一方面，传统的社团管理方式，对社团信息的保存都会形成纸制的文档进行存储以及归档管理，对于一些社团活动信息不能很好的进行保存，造成信息的局部化，且形成文章发布到校内期间，需要很多人工工作流程。现在，虽然可以使用QQ、</w:t>
      </w:r>
      <w:proofErr w:type="gramStart"/>
      <w:r w:rsidRPr="0017278C">
        <w:rPr>
          <w:rFonts w:hint="eastAsia"/>
        </w:rPr>
        <w:t>微信等</w:t>
      </w:r>
      <w:proofErr w:type="gramEnd"/>
      <w:r w:rsidRPr="0017278C">
        <w:rPr>
          <w:rFonts w:hint="eastAsia"/>
        </w:rPr>
        <w:t>工具发布一些信息，提高一些效率，但这些信息都是临时性数据，并不能形成实时文章。另一方面，随着互联网迅速的发展，越来越多的部门和机构都通过信息系统实现了信息化管理，这也迫使社团的管理向信息化、数字化协同发展</w:t>
      </w:r>
      <w:r w:rsidR="000902EF" w:rsidRPr="000902EF">
        <w:rPr>
          <w:rStyle w:val="afff0"/>
        </w:rPr>
        <w:fldChar w:fldCharType="begin"/>
      </w:r>
      <w:r w:rsidR="000902EF" w:rsidRPr="000902EF">
        <w:rPr>
          <w:rStyle w:val="afff0"/>
        </w:rPr>
        <w:instrText xml:space="preserve"> </w:instrText>
      </w:r>
      <w:r w:rsidR="000902EF" w:rsidRPr="000902EF">
        <w:rPr>
          <w:rStyle w:val="afff0"/>
          <w:rFonts w:hint="eastAsia"/>
        </w:rPr>
        <w:instrText>REF _Ref7822683 \r</w:instrText>
      </w:r>
      <w:r w:rsidR="000902EF" w:rsidRPr="000902EF">
        <w:rPr>
          <w:rStyle w:val="afff0"/>
        </w:rPr>
        <w:instrText xml:space="preserve"> </w:instrText>
      </w:r>
      <w:r w:rsidR="000902EF">
        <w:rPr>
          <w:rStyle w:val="afff0"/>
        </w:rPr>
        <w:instrText xml:space="preserve"> \* MERGEFORMAT </w:instrText>
      </w:r>
      <w:r w:rsidR="000902EF" w:rsidRPr="000902EF">
        <w:rPr>
          <w:rStyle w:val="afff0"/>
        </w:rPr>
        <w:fldChar w:fldCharType="separate"/>
      </w:r>
      <w:r w:rsidR="000902EF" w:rsidRPr="000902EF">
        <w:rPr>
          <w:rStyle w:val="afff0"/>
        </w:rPr>
        <w:t>[2]</w:t>
      </w:r>
      <w:r w:rsidR="000902EF" w:rsidRPr="000902EF">
        <w:rPr>
          <w:rStyle w:val="afff0"/>
        </w:rPr>
        <w:fldChar w:fldCharType="end"/>
      </w:r>
      <w:r w:rsidRPr="0017278C">
        <w:rPr>
          <w:rFonts w:hint="eastAsia"/>
        </w:rPr>
        <w:t>。</w:t>
      </w:r>
    </w:p>
    <w:p w:rsidR="0017278C" w:rsidRPr="0017278C" w:rsidRDefault="0017278C" w:rsidP="0017278C">
      <w:pPr>
        <w:pStyle w:val="a5"/>
      </w:pPr>
      <w:r w:rsidRPr="0017278C">
        <w:rPr>
          <w:rFonts w:hint="eastAsia"/>
        </w:rPr>
        <w:t>目前，各地高校的社团管理正由人工化管理向无纸化及数字信息化管理过渡，创建适合自己高校的信息化管理系统，以解决传统社团管理方式弊端，提高社团管理效率，提供一个良好的交流平台。</w:t>
      </w:r>
    </w:p>
    <w:p w:rsidR="0017278C" w:rsidRPr="0017278C" w:rsidRDefault="00427C43" w:rsidP="0017278C">
      <w:pPr>
        <w:pStyle w:val="afff2"/>
      </w:pPr>
      <w:r>
        <w:rPr>
          <w:noProof/>
        </w:rPr>
        <w:drawing>
          <wp:inline distT="0" distB="0" distL="0" distR="0">
            <wp:extent cx="5758576" cy="2647507"/>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16">
                      <a:extLst>
                        <a:ext uri="{28A0092B-C50C-407E-A947-70E740481C1C}">
                          <a14:useLocalDpi xmlns:a14="http://schemas.microsoft.com/office/drawing/2010/main" val="0"/>
                        </a:ext>
                      </a:extLst>
                    </a:blip>
                    <a:stretch>
                      <a:fillRect/>
                    </a:stretch>
                  </pic:blipFill>
                  <pic:spPr>
                    <a:xfrm>
                      <a:off x="0" y="0"/>
                      <a:ext cx="5804630" cy="2668681"/>
                    </a:xfrm>
                    <a:prstGeom prst="rect">
                      <a:avLst/>
                    </a:prstGeom>
                  </pic:spPr>
                </pic:pic>
              </a:graphicData>
            </a:graphic>
          </wp:inline>
        </w:drawing>
      </w:r>
    </w:p>
    <w:p w:rsidR="0017278C" w:rsidRDefault="0017278C" w:rsidP="0017278C">
      <w:pPr>
        <w:pStyle w:val="afff2"/>
      </w:pPr>
      <w:r w:rsidRPr="0017278C">
        <w:rPr>
          <w:rFonts w:hint="eastAsia"/>
        </w:rPr>
        <w:t>图1-</w:t>
      </w:r>
      <w:r w:rsidRPr="0017278C">
        <w:t xml:space="preserve">1 </w:t>
      </w:r>
      <w:r w:rsidRPr="0017278C">
        <w:rPr>
          <w:rFonts w:hint="eastAsia"/>
        </w:rPr>
        <w:t>近五年高校招生人数变化</w:t>
      </w:r>
    </w:p>
    <w:p w:rsidR="0017278C" w:rsidRDefault="0017278C" w:rsidP="0017278C">
      <w:pPr>
        <w:pStyle w:val="a5"/>
      </w:pPr>
    </w:p>
    <w:p w:rsidR="0017278C" w:rsidRDefault="0017278C" w:rsidP="0017278C">
      <w:pPr>
        <w:pStyle w:val="2"/>
      </w:pPr>
      <w:r w:rsidRPr="0017278C">
        <w:rPr>
          <w:rFonts w:hint="eastAsia"/>
        </w:rPr>
        <w:t>国内外研究现状</w:t>
      </w:r>
    </w:p>
    <w:p w:rsidR="0017278C" w:rsidRPr="0017278C" w:rsidRDefault="0017278C" w:rsidP="0017278C">
      <w:pPr>
        <w:pStyle w:val="a5"/>
      </w:pPr>
      <w:r w:rsidRPr="0017278C">
        <w:rPr>
          <w:rFonts w:hint="eastAsia"/>
        </w:rPr>
        <w:t>随着网络技术的不断发展，数字信息化管理给传统的管理方式带来了巨大的冲击。自2</w:t>
      </w:r>
      <w:r w:rsidRPr="0017278C">
        <w:t>000</w:t>
      </w:r>
      <w:r w:rsidRPr="0017278C">
        <w:rPr>
          <w:rFonts w:hint="eastAsia"/>
        </w:rPr>
        <w:t>起，美国发起近十次高等教育信息化战略议题</w:t>
      </w:r>
      <w:r w:rsidR="000902EF" w:rsidRPr="000902EF">
        <w:rPr>
          <w:rStyle w:val="afff0"/>
        </w:rPr>
        <w:fldChar w:fldCharType="begin"/>
      </w:r>
      <w:r w:rsidR="000902EF" w:rsidRPr="000902EF">
        <w:rPr>
          <w:rStyle w:val="afff0"/>
        </w:rPr>
        <w:instrText xml:space="preserve"> </w:instrText>
      </w:r>
      <w:r w:rsidR="000902EF" w:rsidRPr="000902EF">
        <w:rPr>
          <w:rStyle w:val="afff0"/>
          <w:rFonts w:hint="eastAsia"/>
        </w:rPr>
        <w:instrText>REF _Ref7822722 \r</w:instrText>
      </w:r>
      <w:r w:rsidR="000902EF" w:rsidRPr="000902EF">
        <w:rPr>
          <w:rStyle w:val="afff0"/>
        </w:rPr>
        <w:instrText xml:space="preserve"> </w:instrText>
      </w:r>
      <w:r w:rsidR="000902EF">
        <w:rPr>
          <w:rStyle w:val="afff0"/>
        </w:rPr>
        <w:instrText xml:space="preserve"> \* MERGEFORMAT </w:instrText>
      </w:r>
      <w:r w:rsidR="000902EF" w:rsidRPr="000902EF">
        <w:rPr>
          <w:rStyle w:val="afff0"/>
        </w:rPr>
        <w:fldChar w:fldCharType="separate"/>
      </w:r>
      <w:r w:rsidR="000902EF" w:rsidRPr="000902EF">
        <w:rPr>
          <w:rStyle w:val="afff0"/>
        </w:rPr>
        <w:t>[3]</w:t>
      </w:r>
      <w:r w:rsidR="000902EF" w:rsidRPr="000902EF">
        <w:rPr>
          <w:rStyle w:val="afff0"/>
        </w:rPr>
        <w:fldChar w:fldCharType="end"/>
      </w:r>
      <w:r w:rsidRPr="0017278C">
        <w:rPr>
          <w:rFonts w:hint="eastAsia"/>
        </w:rPr>
        <w:t>的讨论，从行政管理系统流程再造转向信息化的变革。现如今国外的高线信息化管理系统已经日益成熟，并得到广泛的应用，极大的提高了高校的管理效率，节省了大量的人力、物力、财力等。</w:t>
      </w:r>
    </w:p>
    <w:p w:rsidR="0017278C" w:rsidRPr="0017278C" w:rsidRDefault="0017278C" w:rsidP="0017278C">
      <w:pPr>
        <w:pStyle w:val="a5"/>
      </w:pPr>
      <w:r w:rsidRPr="0017278C">
        <w:rPr>
          <w:rFonts w:hint="eastAsia"/>
        </w:rPr>
        <w:t>国内的互联网起步比较晚，通过对比中美高校社团</w:t>
      </w:r>
      <w:r w:rsidR="000902EF" w:rsidRPr="000902EF">
        <w:rPr>
          <w:rStyle w:val="afff0"/>
        </w:rPr>
        <w:fldChar w:fldCharType="begin"/>
      </w:r>
      <w:r w:rsidR="000902EF" w:rsidRPr="000902EF">
        <w:rPr>
          <w:rStyle w:val="afff0"/>
        </w:rPr>
        <w:instrText xml:space="preserve"> </w:instrText>
      </w:r>
      <w:r w:rsidR="000902EF" w:rsidRPr="000902EF">
        <w:rPr>
          <w:rStyle w:val="afff0"/>
          <w:rFonts w:hint="eastAsia"/>
        </w:rPr>
        <w:instrText>REF _Ref7822755 \r \h</w:instrText>
      </w:r>
      <w:r w:rsidR="000902EF" w:rsidRPr="000902EF">
        <w:rPr>
          <w:rStyle w:val="afff0"/>
        </w:rPr>
        <w:instrText xml:space="preserve"> </w:instrText>
      </w:r>
      <w:r w:rsidR="000902EF">
        <w:rPr>
          <w:rStyle w:val="afff0"/>
        </w:rPr>
        <w:instrText xml:space="preserve"> \* MERGEFORMAT </w:instrText>
      </w:r>
      <w:r w:rsidR="000902EF" w:rsidRPr="000902EF">
        <w:rPr>
          <w:rStyle w:val="afff0"/>
        </w:rPr>
      </w:r>
      <w:r w:rsidR="000902EF" w:rsidRPr="000902EF">
        <w:rPr>
          <w:rStyle w:val="afff0"/>
        </w:rPr>
        <w:fldChar w:fldCharType="separate"/>
      </w:r>
      <w:r w:rsidR="000902EF" w:rsidRPr="000902EF">
        <w:rPr>
          <w:rStyle w:val="afff0"/>
        </w:rPr>
        <w:t>[4]</w:t>
      </w:r>
      <w:r w:rsidR="000902EF" w:rsidRPr="000902EF">
        <w:rPr>
          <w:rStyle w:val="afff0"/>
        </w:rPr>
        <w:fldChar w:fldCharType="end"/>
      </w:r>
      <w:r w:rsidRPr="0017278C">
        <w:rPr>
          <w:rFonts w:hint="eastAsia"/>
        </w:rPr>
        <w:t>的管理方式，确实有许多值得学习的地方。且国内的一些高校已经开始尝试采用高校社团管理系统</w:t>
      </w:r>
      <w:r w:rsidR="003A4ABF" w:rsidRPr="003A4ABF">
        <w:rPr>
          <w:rStyle w:val="afff0"/>
        </w:rPr>
        <w:fldChar w:fldCharType="begin"/>
      </w:r>
      <w:r w:rsidR="003A4ABF" w:rsidRPr="003A4ABF">
        <w:rPr>
          <w:rStyle w:val="afff0"/>
        </w:rPr>
        <w:instrText xml:space="preserve"> </w:instrText>
      </w:r>
      <w:r w:rsidR="003A4ABF" w:rsidRPr="003A4ABF">
        <w:rPr>
          <w:rStyle w:val="afff0"/>
          <w:rFonts w:hint="eastAsia"/>
        </w:rPr>
        <w:instrText>REF _Ref7823252 \r</w:instrText>
      </w:r>
      <w:r w:rsidR="003A4ABF" w:rsidRPr="003A4ABF">
        <w:rPr>
          <w:rStyle w:val="afff0"/>
        </w:rPr>
        <w:instrText xml:space="preserve"> </w:instrText>
      </w:r>
      <w:r w:rsidR="003A4ABF">
        <w:rPr>
          <w:rStyle w:val="afff0"/>
        </w:rPr>
        <w:instrText xml:space="preserve"> \* MERGEFORMAT </w:instrText>
      </w:r>
      <w:r w:rsidR="003A4ABF" w:rsidRPr="003A4ABF">
        <w:rPr>
          <w:rStyle w:val="afff0"/>
        </w:rPr>
        <w:fldChar w:fldCharType="separate"/>
      </w:r>
      <w:r w:rsidR="003A4ABF" w:rsidRPr="003A4ABF">
        <w:rPr>
          <w:rStyle w:val="afff0"/>
        </w:rPr>
        <w:t>[5]</w:t>
      </w:r>
      <w:r w:rsidR="003A4ABF" w:rsidRPr="003A4ABF">
        <w:rPr>
          <w:rStyle w:val="afff0"/>
        </w:rPr>
        <w:fldChar w:fldCharType="end"/>
      </w:r>
      <w:r w:rsidRPr="0017278C">
        <w:rPr>
          <w:rFonts w:hint="eastAsia"/>
        </w:rPr>
        <w:t>，由于各地高校管理理念、方法和文化的差异性等种种因素，社团管理信息系统正在不断的完善。现如今，国内的信息化管理系统已经有许多的成熟方案。</w:t>
      </w:r>
    </w:p>
    <w:p w:rsidR="0017278C" w:rsidRDefault="0017278C" w:rsidP="0017278C">
      <w:pPr>
        <w:pStyle w:val="2"/>
      </w:pPr>
      <w:r w:rsidRPr="0017278C">
        <w:rPr>
          <w:rFonts w:hint="eastAsia"/>
        </w:rPr>
        <w:t>论文的主要内容</w:t>
      </w:r>
    </w:p>
    <w:p w:rsidR="0017278C" w:rsidRPr="0017278C" w:rsidRDefault="0017278C" w:rsidP="0017278C">
      <w:pPr>
        <w:pStyle w:val="a5"/>
      </w:pPr>
      <w:r w:rsidRPr="0017278C">
        <w:rPr>
          <w:rFonts w:hint="eastAsia"/>
        </w:rPr>
        <w:t>本文主要设计并实现了能够使用户以及管理员通过本平台系统实现高校社团管理中的业务需求，主要说明了编写该系统所用到的主要技术和框架，以及对本系统的需求分析、可行性、系统设计等以及主要的业务逻辑流程都使用图表进行了详细展示，最后展示了系统的核心代码介绍了功能实现的过程。</w:t>
      </w:r>
    </w:p>
    <w:p w:rsidR="0017278C" w:rsidRPr="0017278C" w:rsidRDefault="0017278C" w:rsidP="0017278C">
      <w:pPr>
        <w:pStyle w:val="a5"/>
      </w:pPr>
      <w:r w:rsidRPr="0017278C">
        <w:tab/>
      </w:r>
      <w:r w:rsidRPr="0017278C">
        <w:rPr>
          <w:rFonts w:hint="eastAsia"/>
        </w:rPr>
        <w:t>本系统主要为高校社团管理系统中用户和管理人员之间的业务需求做出以下的功能的开发。用户登录到系统查看最新的新闻活动、社团积分排名、最新资料、</w:t>
      </w:r>
      <w:proofErr w:type="gramStart"/>
      <w:r w:rsidRPr="0017278C">
        <w:rPr>
          <w:rFonts w:hint="eastAsia"/>
        </w:rPr>
        <w:t>发布主贴等</w:t>
      </w:r>
      <w:proofErr w:type="gramEnd"/>
      <w:r w:rsidRPr="0017278C">
        <w:rPr>
          <w:rFonts w:hint="eastAsia"/>
        </w:rPr>
        <w:t>。且用户可以在用户的个人中心，修改自己的头像、编辑自己的信息、申请加入社团等。</w:t>
      </w:r>
    </w:p>
    <w:p w:rsidR="0017278C" w:rsidRDefault="0017278C" w:rsidP="0017278C">
      <w:pPr>
        <w:pStyle w:val="2"/>
      </w:pPr>
      <w:r w:rsidRPr="0017278C">
        <w:rPr>
          <w:rFonts w:hint="eastAsia"/>
        </w:rPr>
        <w:t>论文结构</w:t>
      </w:r>
    </w:p>
    <w:p w:rsidR="007B6E48" w:rsidRPr="007B6E48" w:rsidRDefault="007B6E48" w:rsidP="007B6E48">
      <w:pPr>
        <w:pStyle w:val="a5"/>
      </w:pPr>
      <w:r w:rsidRPr="007B6E48">
        <w:rPr>
          <w:rFonts w:hint="eastAsia"/>
        </w:rPr>
        <w:t>本论文总体上分为六章，其中各个章节介绍如下：</w:t>
      </w:r>
    </w:p>
    <w:p w:rsidR="007B6E48" w:rsidRPr="007B6E48" w:rsidRDefault="007B6E48" w:rsidP="007B6E48">
      <w:pPr>
        <w:pStyle w:val="a5"/>
      </w:pPr>
      <w:r w:rsidRPr="007B6E48">
        <w:rPr>
          <w:rFonts w:hint="eastAsia"/>
        </w:rPr>
        <w:t>第一章，主要的介绍了本课题的开发背景和研究意义，以及国内外的研究现状。</w:t>
      </w:r>
    </w:p>
    <w:p w:rsidR="007B6E48" w:rsidRPr="007B6E48" w:rsidRDefault="007B6E48" w:rsidP="007B6E48">
      <w:pPr>
        <w:pStyle w:val="a5"/>
      </w:pPr>
      <w:r w:rsidRPr="007B6E48">
        <w:rPr>
          <w:rFonts w:hint="eastAsia"/>
        </w:rPr>
        <w:t>第二章，主要对Django框架的简介，以及系统使用到的核心技术介绍。</w:t>
      </w:r>
    </w:p>
    <w:p w:rsidR="007B6E48" w:rsidRPr="007B6E48" w:rsidRDefault="007B6E48" w:rsidP="007B6E48">
      <w:pPr>
        <w:pStyle w:val="a5"/>
      </w:pPr>
      <w:r w:rsidRPr="007B6E48">
        <w:rPr>
          <w:rFonts w:hint="eastAsia"/>
        </w:rPr>
        <w:lastRenderedPageBreak/>
        <w:t>第三章，这是本论文的主要内容，是关于系统需求分析的描述。从可行性分析以及需求描述中的功能需求做出了详细说明。</w:t>
      </w:r>
    </w:p>
    <w:p w:rsidR="007B6E48" w:rsidRPr="007B6E48" w:rsidRDefault="007B6E48" w:rsidP="007B6E48">
      <w:pPr>
        <w:pStyle w:val="a5"/>
      </w:pPr>
      <w:r w:rsidRPr="007B6E48">
        <w:rPr>
          <w:rFonts w:hint="eastAsia"/>
        </w:rPr>
        <w:t>第四章，在进行了完整的需求分析后，根据当前用户对高校社团管理业务交流流程，对系统的业务功能、流程以及数据存储进行了整体设计。</w:t>
      </w:r>
    </w:p>
    <w:p w:rsidR="007B6E48" w:rsidRPr="007B6E48" w:rsidRDefault="007B6E48" w:rsidP="007B6E48">
      <w:pPr>
        <w:pStyle w:val="a5"/>
      </w:pPr>
      <w:r w:rsidRPr="007B6E48">
        <w:rPr>
          <w:rFonts w:hint="eastAsia"/>
        </w:rPr>
        <w:t>第五章，主要是对系统开发的使用演示，并展示核心代码。</w:t>
      </w:r>
    </w:p>
    <w:p w:rsidR="0017278C" w:rsidRPr="0017278C" w:rsidRDefault="007B6E48" w:rsidP="007B6E48">
      <w:pPr>
        <w:pStyle w:val="a5"/>
      </w:pPr>
      <w:r w:rsidRPr="007B6E48">
        <w:rPr>
          <w:rFonts w:hint="eastAsia"/>
        </w:rPr>
        <w:t>第六章，对本系统的功能测试。</w:t>
      </w:r>
    </w:p>
    <w:p w:rsidR="007B6E48" w:rsidRPr="007B6E48" w:rsidRDefault="007B6E48" w:rsidP="007B6E48">
      <w:pPr>
        <w:pStyle w:val="1"/>
      </w:pPr>
      <w:bookmarkStart w:id="5" w:name="_Toc7654780"/>
      <w:r w:rsidRPr="007B6E48">
        <w:rPr>
          <w:rFonts w:hint="eastAsia"/>
        </w:rPr>
        <w:t>第二章 相关技术</w:t>
      </w:r>
      <w:bookmarkEnd w:id="5"/>
    </w:p>
    <w:p w:rsidR="007B6E48" w:rsidRPr="007B6E48" w:rsidRDefault="007B6E48" w:rsidP="007B6E48">
      <w:pPr>
        <w:pStyle w:val="2"/>
      </w:pPr>
      <w:r w:rsidRPr="007B6E48">
        <w:rPr>
          <w:rFonts w:hint="eastAsia"/>
        </w:rPr>
        <w:t>P</w:t>
      </w:r>
      <w:r w:rsidRPr="007B6E48">
        <w:t>ython</w:t>
      </w:r>
      <w:r w:rsidRPr="007B6E48">
        <w:rPr>
          <w:rFonts w:hint="eastAsia"/>
        </w:rPr>
        <w:t>介绍</w:t>
      </w:r>
    </w:p>
    <w:p w:rsidR="007B6E48" w:rsidRPr="007B6E48" w:rsidRDefault="007B6E48" w:rsidP="007B6E48">
      <w:r w:rsidRPr="007B6E48">
        <w:tab/>
      </w:r>
      <w:r w:rsidRPr="007B6E48">
        <w:rPr>
          <w:rFonts w:hint="eastAsia"/>
        </w:rPr>
        <w:t>Python</w:t>
      </w:r>
      <w:r w:rsidR="000902EF" w:rsidRPr="000902EF">
        <w:rPr>
          <w:rStyle w:val="afff0"/>
        </w:rPr>
        <w:fldChar w:fldCharType="begin"/>
      </w:r>
      <w:r w:rsidR="000902EF" w:rsidRPr="000902EF">
        <w:rPr>
          <w:rStyle w:val="afff0"/>
        </w:rPr>
        <w:instrText xml:space="preserve"> </w:instrText>
      </w:r>
      <w:r w:rsidR="000902EF" w:rsidRPr="000902EF">
        <w:rPr>
          <w:rStyle w:val="afff0"/>
          <w:rFonts w:hint="eastAsia"/>
        </w:rPr>
        <w:instrText>REF _Ref7820185 \r \h</w:instrText>
      </w:r>
      <w:r w:rsidR="000902EF" w:rsidRPr="000902EF">
        <w:rPr>
          <w:rStyle w:val="afff0"/>
        </w:rPr>
        <w:instrText xml:space="preserve"> </w:instrText>
      </w:r>
      <w:r w:rsidR="000902EF">
        <w:rPr>
          <w:rStyle w:val="afff0"/>
        </w:rPr>
        <w:instrText xml:space="preserve"> \* MERGEFORMAT </w:instrText>
      </w:r>
      <w:r w:rsidR="000902EF" w:rsidRPr="000902EF">
        <w:rPr>
          <w:rStyle w:val="afff0"/>
        </w:rPr>
      </w:r>
      <w:r w:rsidR="000902EF" w:rsidRPr="000902EF">
        <w:rPr>
          <w:rStyle w:val="afff0"/>
        </w:rPr>
        <w:fldChar w:fldCharType="separate"/>
      </w:r>
      <w:r w:rsidR="000902EF" w:rsidRPr="000902EF">
        <w:rPr>
          <w:rStyle w:val="afff0"/>
        </w:rPr>
        <w:t>[6]</w:t>
      </w:r>
      <w:r w:rsidR="000902EF" w:rsidRPr="000902EF">
        <w:rPr>
          <w:rStyle w:val="afff0"/>
        </w:rPr>
        <w:fldChar w:fldCharType="end"/>
      </w:r>
      <w:r w:rsidRPr="007B6E48">
        <w:rPr>
          <w:rFonts w:hint="eastAsia"/>
        </w:rPr>
        <w:t>编程语言是一种面向对象的动态类型的编程语言，在后端开发、科学计算、桌面开发、机器学习、网络安全等领域都有应用。其语言优雅、明确、简单，能够让使用者以简明的代码编写出复杂且强大的应用程序，且拥有丰富的库，可拓展性非常好，请允许我对其赞颂。</w:t>
      </w:r>
    </w:p>
    <w:p w:rsidR="007B6E48" w:rsidRPr="007B6E48" w:rsidRDefault="007B6E48" w:rsidP="007B6E48"/>
    <w:p w:rsidR="007B6E48" w:rsidRPr="007B6E48" w:rsidRDefault="007B6E48" w:rsidP="007B6E48">
      <w:pPr>
        <w:pStyle w:val="2"/>
      </w:pPr>
      <w:r w:rsidRPr="007B6E48">
        <w:rPr>
          <w:rFonts w:hint="eastAsia"/>
        </w:rPr>
        <w:t>D</w:t>
      </w:r>
      <w:r w:rsidRPr="007B6E48">
        <w:t>jango</w:t>
      </w:r>
      <w:r w:rsidRPr="007B6E48">
        <w:rPr>
          <w:rFonts w:hint="eastAsia"/>
        </w:rPr>
        <w:t>框架介绍</w:t>
      </w:r>
    </w:p>
    <w:p w:rsidR="007B6E48" w:rsidRPr="007B6E48" w:rsidRDefault="007B6E48" w:rsidP="007B6E48">
      <w:r w:rsidRPr="007B6E48">
        <w:tab/>
      </w:r>
      <w:r w:rsidRPr="007B6E48">
        <w:rPr>
          <w:rFonts w:hint="eastAsia"/>
        </w:rPr>
        <w:t>Django</w:t>
      </w:r>
      <w:r w:rsidR="003A4ABF" w:rsidRPr="003A4ABF">
        <w:rPr>
          <w:rStyle w:val="afff0"/>
        </w:rPr>
        <w:fldChar w:fldCharType="begin"/>
      </w:r>
      <w:r w:rsidR="003A4ABF" w:rsidRPr="003A4ABF">
        <w:rPr>
          <w:rStyle w:val="afff0"/>
        </w:rPr>
        <w:instrText xml:space="preserve"> </w:instrText>
      </w:r>
      <w:r w:rsidR="003A4ABF" w:rsidRPr="003A4ABF">
        <w:rPr>
          <w:rStyle w:val="afff0"/>
          <w:rFonts w:hint="eastAsia"/>
        </w:rPr>
        <w:instrText>REF _Ref7822852 \r \h</w:instrText>
      </w:r>
      <w:r w:rsidR="003A4ABF" w:rsidRPr="003A4ABF">
        <w:rPr>
          <w:rStyle w:val="afff0"/>
        </w:rPr>
        <w:instrText xml:space="preserve"> </w:instrText>
      </w:r>
      <w:r w:rsidR="003A4ABF">
        <w:rPr>
          <w:rStyle w:val="afff0"/>
        </w:rPr>
        <w:instrText xml:space="preserve"> \* MERGEFORMAT </w:instrText>
      </w:r>
      <w:r w:rsidR="003A4ABF" w:rsidRPr="003A4ABF">
        <w:rPr>
          <w:rStyle w:val="afff0"/>
        </w:rPr>
      </w:r>
      <w:r w:rsidR="003A4ABF" w:rsidRPr="003A4ABF">
        <w:rPr>
          <w:rStyle w:val="afff0"/>
        </w:rPr>
        <w:fldChar w:fldCharType="separate"/>
      </w:r>
      <w:r w:rsidR="003A4ABF" w:rsidRPr="003A4ABF">
        <w:rPr>
          <w:rStyle w:val="afff0"/>
        </w:rPr>
        <w:t>[7]</w:t>
      </w:r>
      <w:r w:rsidR="003A4ABF" w:rsidRPr="003A4ABF">
        <w:rPr>
          <w:rStyle w:val="afff0"/>
        </w:rPr>
        <w:fldChar w:fldCharType="end"/>
      </w:r>
      <w:r w:rsidRPr="007B6E48">
        <w:rPr>
          <w:rFonts w:hint="eastAsia"/>
        </w:rPr>
        <w:t>是一个开源的</w:t>
      </w:r>
      <w:r w:rsidRPr="007B6E48">
        <w:rPr>
          <w:rFonts w:hint="eastAsia"/>
        </w:rPr>
        <w:t>web</w:t>
      </w:r>
      <w:r w:rsidRPr="007B6E48">
        <w:rPr>
          <w:rFonts w:hint="eastAsia"/>
        </w:rPr>
        <w:t>应用框架，由</w:t>
      </w:r>
      <w:r w:rsidRPr="007B6E48">
        <w:rPr>
          <w:rFonts w:hint="eastAsia"/>
        </w:rPr>
        <w:t>P</w:t>
      </w:r>
      <w:r w:rsidRPr="007B6E48">
        <w:t>ython</w:t>
      </w:r>
      <w:r w:rsidRPr="007B6E48">
        <w:rPr>
          <w:rFonts w:hint="eastAsia"/>
        </w:rPr>
        <w:t>编写。它鼓励快速开发，并遵循</w:t>
      </w:r>
      <w:r w:rsidRPr="007B6E48">
        <w:rPr>
          <w:rFonts w:hint="eastAsia"/>
        </w:rPr>
        <w:t>MVC</w:t>
      </w:r>
      <w:r w:rsidRPr="007B6E48">
        <w:rPr>
          <w:rFonts w:hint="eastAsia"/>
        </w:rPr>
        <w:t>设计，但其控制器接收用户输入的部分由框架自行处理，所以</w:t>
      </w:r>
      <w:r w:rsidRPr="007B6E48">
        <w:rPr>
          <w:rFonts w:hint="eastAsia"/>
        </w:rPr>
        <w:t>Django</w:t>
      </w:r>
      <w:r w:rsidRPr="007B6E48">
        <w:rPr>
          <w:rFonts w:hint="eastAsia"/>
        </w:rPr>
        <w:t>更注重</w:t>
      </w:r>
      <w:r w:rsidRPr="007B6E48">
        <w:rPr>
          <w:rFonts w:hint="eastAsia"/>
        </w:rPr>
        <w:t>MVT</w:t>
      </w:r>
      <w:r w:rsidRPr="007B6E48">
        <w:rPr>
          <w:rFonts w:hint="eastAsia"/>
        </w:rPr>
        <w:t>模式。他们各自的作用如表</w:t>
      </w:r>
      <w:r w:rsidRPr="007B6E48">
        <w:rPr>
          <w:rFonts w:hint="eastAsia"/>
        </w:rPr>
        <w:t>2-</w:t>
      </w:r>
      <w:r w:rsidRPr="007B6E48">
        <w:t>1</w:t>
      </w:r>
      <w:r w:rsidRPr="007B6E48">
        <w:rPr>
          <w:rFonts w:hint="eastAsia"/>
        </w:rPr>
        <w:t>：</w:t>
      </w:r>
    </w:p>
    <w:p w:rsidR="007B6E48" w:rsidRPr="007B6E48" w:rsidRDefault="007B6E48" w:rsidP="007B6E48">
      <w:pPr>
        <w:pStyle w:val="affb"/>
      </w:pPr>
      <w:r w:rsidRPr="007B6E48">
        <w:rPr>
          <w:rFonts w:hint="eastAsia"/>
        </w:rPr>
        <w:t>表2-</w:t>
      </w:r>
      <w:r w:rsidRPr="007B6E48">
        <w:t xml:space="preserve">1 </w:t>
      </w:r>
      <w:r w:rsidRPr="007B6E48">
        <w:rPr>
          <w:rFonts w:hint="eastAsia"/>
        </w:rPr>
        <w:t>Django的MVT模型作用</w:t>
      </w:r>
    </w:p>
    <w:tbl>
      <w:tblPr>
        <w:tblStyle w:val="1a"/>
        <w:tblW w:w="0" w:type="auto"/>
        <w:tblLook w:val="04A0" w:firstRow="1" w:lastRow="0" w:firstColumn="1" w:lastColumn="0" w:noHBand="0" w:noVBand="1"/>
      </w:tblPr>
      <w:tblGrid>
        <w:gridCol w:w="4148"/>
        <w:gridCol w:w="4148"/>
      </w:tblGrid>
      <w:tr w:rsidR="007B6E48" w:rsidTr="007B6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B6E48" w:rsidRPr="007B6E48" w:rsidRDefault="007B6E48" w:rsidP="007B6E48">
            <w:pPr>
              <w:pStyle w:val="affc"/>
            </w:pPr>
            <w:bookmarkStart w:id="6" w:name="_GoBack"/>
            <w:r w:rsidRPr="007B6E48">
              <w:t>层次</w:t>
            </w:r>
          </w:p>
        </w:tc>
        <w:tc>
          <w:tcPr>
            <w:tcW w:w="4148" w:type="dxa"/>
          </w:tcPr>
          <w:p w:rsidR="007B6E48" w:rsidRPr="007B6E48" w:rsidRDefault="007B6E48" w:rsidP="007B6E48">
            <w:pPr>
              <w:pStyle w:val="affc"/>
              <w:cnfStyle w:val="100000000000" w:firstRow="1" w:lastRow="0" w:firstColumn="0" w:lastColumn="0" w:oddVBand="0" w:evenVBand="0" w:oddHBand="0" w:evenHBand="0" w:firstRowFirstColumn="0" w:firstRowLastColumn="0" w:lastRowFirstColumn="0" w:lastRowLastColumn="0"/>
            </w:pPr>
            <w:r w:rsidRPr="007B6E48">
              <w:t>职责</w:t>
            </w:r>
          </w:p>
        </w:tc>
      </w:tr>
      <w:tr w:rsidR="007B6E48"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B6E48" w:rsidRPr="007B6E48" w:rsidRDefault="007B6E48" w:rsidP="007B6E48">
            <w:pPr>
              <w:pStyle w:val="affc"/>
            </w:pPr>
            <w:r w:rsidRPr="007B6E48">
              <w:t>模型（</w:t>
            </w:r>
            <w:r w:rsidRPr="007B6E48">
              <w:t>Model</w:t>
            </w:r>
            <w:r w:rsidRPr="007B6E48">
              <w:t>），即数据存取层</w:t>
            </w:r>
          </w:p>
        </w:tc>
        <w:tc>
          <w:tcPr>
            <w:tcW w:w="4148" w:type="dxa"/>
          </w:tcPr>
          <w:p w:rsidR="007B6E48" w:rsidRPr="007B6E48" w:rsidRDefault="007B6E48" w:rsidP="007B6E48">
            <w:pPr>
              <w:pStyle w:val="affc"/>
              <w:cnfStyle w:val="000000100000" w:firstRow="0" w:lastRow="0" w:firstColumn="0" w:lastColumn="0" w:oddVBand="0" w:evenVBand="0" w:oddHBand="1" w:evenHBand="0" w:firstRowFirstColumn="0" w:firstRowLastColumn="0" w:lastRowFirstColumn="0" w:lastRowLastColumn="0"/>
            </w:pPr>
            <w:r w:rsidRPr="007B6E48">
              <w:t>处理与数据相关的所有事务：</w:t>
            </w:r>
            <w:r w:rsidRPr="007B6E48">
              <w:t xml:space="preserve"> </w:t>
            </w:r>
            <w:r w:rsidRPr="007B6E48">
              <w:t>如何存取、如何验证有效性、包含哪些行为以及数据之间的关系等。</w:t>
            </w:r>
          </w:p>
        </w:tc>
      </w:tr>
      <w:tr w:rsidR="007B6E48" w:rsidTr="007B6E48">
        <w:tc>
          <w:tcPr>
            <w:cnfStyle w:val="001000000000" w:firstRow="0" w:lastRow="0" w:firstColumn="1" w:lastColumn="0" w:oddVBand="0" w:evenVBand="0" w:oddHBand="0" w:evenHBand="0" w:firstRowFirstColumn="0" w:firstRowLastColumn="0" w:lastRowFirstColumn="0" w:lastRowLastColumn="0"/>
            <w:tcW w:w="4148" w:type="dxa"/>
          </w:tcPr>
          <w:p w:rsidR="007B6E48" w:rsidRPr="007B6E48" w:rsidRDefault="007B6E48" w:rsidP="007B6E48">
            <w:pPr>
              <w:pStyle w:val="affc"/>
            </w:pPr>
            <w:r w:rsidRPr="007B6E48">
              <w:t>模板</w:t>
            </w:r>
            <w:r w:rsidRPr="007B6E48">
              <w:t>(Template)</w:t>
            </w:r>
            <w:r w:rsidRPr="007B6E48">
              <w:t>，即表现层</w:t>
            </w:r>
          </w:p>
        </w:tc>
        <w:tc>
          <w:tcPr>
            <w:tcW w:w="4148" w:type="dxa"/>
          </w:tcPr>
          <w:p w:rsidR="007B6E48" w:rsidRPr="007B6E48" w:rsidRDefault="007B6E48" w:rsidP="007B6E48">
            <w:pPr>
              <w:pStyle w:val="affc"/>
              <w:cnfStyle w:val="000000000000" w:firstRow="0" w:lastRow="0" w:firstColumn="0" w:lastColumn="0" w:oddVBand="0" w:evenVBand="0" w:oddHBand="0" w:evenHBand="0" w:firstRowFirstColumn="0" w:firstRowLastColumn="0" w:lastRowFirstColumn="0" w:lastRowLastColumn="0"/>
            </w:pPr>
            <w:r w:rsidRPr="007B6E48">
              <w:t>处理与表现相关的决定：</w:t>
            </w:r>
            <w:r w:rsidRPr="007B6E48">
              <w:t xml:space="preserve"> </w:t>
            </w:r>
            <w:r w:rsidRPr="007B6E48">
              <w:t>如何在页面或其他类型文档中进行显示。</w:t>
            </w:r>
          </w:p>
        </w:tc>
      </w:tr>
      <w:tr w:rsidR="007B6E48"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B6E48" w:rsidRPr="007B6E48" w:rsidRDefault="007B6E48" w:rsidP="007B6E48">
            <w:pPr>
              <w:pStyle w:val="affc"/>
            </w:pPr>
            <w:r w:rsidRPr="007B6E48">
              <w:t>视图（</w:t>
            </w:r>
            <w:r w:rsidRPr="007B6E48">
              <w:t>View</w:t>
            </w:r>
            <w:r w:rsidRPr="007B6E48">
              <w:t>），即业务逻辑层</w:t>
            </w:r>
          </w:p>
        </w:tc>
        <w:tc>
          <w:tcPr>
            <w:tcW w:w="4148" w:type="dxa"/>
          </w:tcPr>
          <w:p w:rsidR="007B6E48" w:rsidRPr="007B6E48" w:rsidRDefault="007B6E48" w:rsidP="007B6E48">
            <w:pPr>
              <w:pStyle w:val="affc"/>
              <w:cnfStyle w:val="000000100000" w:firstRow="0" w:lastRow="0" w:firstColumn="0" w:lastColumn="0" w:oddVBand="0" w:evenVBand="0" w:oddHBand="1" w:evenHBand="0" w:firstRowFirstColumn="0" w:firstRowLastColumn="0" w:lastRowFirstColumn="0" w:lastRowLastColumn="0"/>
            </w:pPr>
            <w:r w:rsidRPr="007B6E48">
              <w:t>存取模型及调取恰当模板的相关逻辑。模型与模板的桥梁。</w:t>
            </w:r>
          </w:p>
        </w:tc>
      </w:tr>
    </w:tbl>
    <w:bookmarkEnd w:id="6"/>
    <w:p w:rsidR="007B6E48" w:rsidRPr="007B6E48" w:rsidRDefault="007B6E48" w:rsidP="008F5AB7">
      <w:pPr>
        <w:pStyle w:val="2"/>
      </w:pPr>
      <w:r w:rsidRPr="007B6E48">
        <w:rPr>
          <w:rFonts w:hint="eastAsia"/>
        </w:rPr>
        <w:t>Django</w:t>
      </w:r>
      <w:r w:rsidRPr="007B6E48">
        <w:t xml:space="preserve"> Rest Framework</w:t>
      </w:r>
      <w:r w:rsidRPr="007B6E48">
        <w:rPr>
          <w:rFonts w:hint="eastAsia"/>
        </w:rPr>
        <w:t xml:space="preserve">介绍 </w:t>
      </w:r>
    </w:p>
    <w:p w:rsidR="007B6E48" w:rsidRPr="007B6E48" w:rsidRDefault="007B6E48" w:rsidP="007B6E48">
      <w:r w:rsidRPr="007B6E48">
        <w:rPr>
          <w:rFonts w:hint="eastAsia"/>
        </w:rPr>
        <w:t>Django</w:t>
      </w:r>
      <w:r w:rsidRPr="007B6E48">
        <w:t xml:space="preserve"> Rest Framwork</w:t>
      </w:r>
      <w:r w:rsidRPr="007B6E48">
        <w:rPr>
          <w:rFonts w:hint="eastAsia"/>
        </w:rPr>
        <w:t>是基于</w:t>
      </w:r>
      <w:r w:rsidRPr="007B6E48">
        <w:rPr>
          <w:rFonts w:hint="eastAsia"/>
        </w:rPr>
        <w:t>Django</w:t>
      </w:r>
      <w:r w:rsidRPr="007B6E48">
        <w:rPr>
          <w:rFonts w:hint="eastAsia"/>
        </w:rPr>
        <w:t>上的第三方插件，用于在</w:t>
      </w:r>
      <w:r w:rsidRPr="007B6E48">
        <w:rPr>
          <w:rFonts w:hint="eastAsia"/>
        </w:rPr>
        <w:t>Django</w:t>
      </w:r>
      <w:r w:rsidRPr="007B6E48">
        <w:rPr>
          <w:rFonts w:hint="eastAsia"/>
        </w:rPr>
        <w:t>的基础上快速构建</w:t>
      </w:r>
      <w:r w:rsidRPr="007B6E48">
        <w:rPr>
          <w:rFonts w:hint="eastAsia"/>
        </w:rPr>
        <w:t>API</w:t>
      </w:r>
      <w:r w:rsidRPr="007B6E48">
        <w:rPr>
          <w:rFonts w:hint="eastAsia"/>
        </w:rPr>
        <w:t>，</w:t>
      </w:r>
      <w:r w:rsidRPr="007B6E48">
        <w:t>并且自身还带有</w:t>
      </w:r>
      <w:r w:rsidRPr="007B6E48">
        <w:t>WEB</w:t>
      </w:r>
      <w:r w:rsidRPr="007B6E48">
        <w:t>的测试页面，可以方便的测试自己的</w:t>
      </w:r>
      <w:r w:rsidRPr="007B6E48">
        <w:t>API</w:t>
      </w:r>
      <w:r w:rsidR="003A4ABF" w:rsidRPr="003A4ABF">
        <w:rPr>
          <w:rStyle w:val="afff0"/>
        </w:rPr>
        <w:fldChar w:fldCharType="begin"/>
      </w:r>
      <w:r w:rsidR="003A4ABF" w:rsidRPr="003A4ABF">
        <w:rPr>
          <w:rStyle w:val="afff0"/>
        </w:rPr>
        <w:instrText xml:space="preserve"> REF _Ref7823001 \r </w:instrText>
      </w:r>
      <w:r w:rsidR="003A4ABF">
        <w:rPr>
          <w:rStyle w:val="afff0"/>
        </w:rPr>
        <w:instrText xml:space="preserve"> \* MERGEFORMAT </w:instrText>
      </w:r>
      <w:r w:rsidR="003A4ABF" w:rsidRPr="003A4ABF">
        <w:rPr>
          <w:rStyle w:val="afff0"/>
        </w:rPr>
        <w:fldChar w:fldCharType="separate"/>
      </w:r>
      <w:r w:rsidR="003A4ABF" w:rsidRPr="003A4ABF">
        <w:rPr>
          <w:rStyle w:val="afff0"/>
        </w:rPr>
        <w:t>[8]</w:t>
      </w:r>
      <w:r w:rsidR="003A4ABF" w:rsidRPr="003A4ABF">
        <w:rPr>
          <w:rStyle w:val="afff0"/>
        </w:rPr>
        <w:fldChar w:fldCharType="end"/>
      </w:r>
      <w:r w:rsidRPr="007B6E48">
        <w:rPr>
          <w:rFonts w:hint="eastAsia"/>
        </w:rPr>
        <w:t>。其</w:t>
      </w:r>
      <w:proofErr w:type="gramStart"/>
      <w:r w:rsidRPr="007B6E48">
        <w:rPr>
          <w:rFonts w:hint="eastAsia"/>
        </w:rPr>
        <w:t>最</w:t>
      </w:r>
      <w:proofErr w:type="gramEnd"/>
      <w:r w:rsidRPr="007B6E48">
        <w:rPr>
          <w:rFonts w:hint="eastAsia"/>
        </w:rPr>
        <w:t>核心的部分是序列化与反序列化，对于</w:t>
      </w:r>
      <w:r w:rsidRPr="007B6E48">
        <w:rPr>
          <w:rFonts w:hint="eastAsia"/>
        </w:rPr>
        <w:t>Django</w:t>
      </w:r>
      <w:r w:rsidRPr="007B6E48">
        <w:rPr>
          <w:rFonts w:hint="eastAsia"/>
        </w:rPr>
        <w:t>视图的增、</w:t>
      </w:r>
      <w:proofErr w:type="gramStart"/>
      <w:r w:rsidRPr="007B6E48">
        <w:rPr>
          <w:rFonts w:hint="eastAsia"/>
        </w:rPr>
        <w:t>删</w:t>
      </w:r>
      <w:proofErr w:type="gramEnd"/>
      <w:r w:rsidRPr="007B6E48">
        <w:rPr>
          <w:rFonts w:hint="eastAsia"/>
        </w:rPr>
        <w:t>、查、该、列表的实现规范化，极大的加快接口开发的效率。</w:t>
      </w:r>
    </w:p>
    <w:p w:rsidR="007B6E48" w:rsidRPr="007B6E48" w:rsidRDefault="007B6E48" w:rsidP="007B6E48">
      <w:pPr>
        <w:pStyle w:val="2"/>
      </w:pPr>
      <w:r w:rsidRPr="007B6E48">
        <w:rPr>
          <w:rFonts w:hint="eastAsia"/>
        </w:rPr>
        <w:t>M</w:t>
      </w:r>
      <w:r w:rsidRPr="007B6E48">
        <w:t>ySQL</w:t>
      </w:r>
      <w:r w:rsidRPr="007B6E48">
        <w:rPr>
          <w:rFonts w:hint="eastAsia"/>
        </w:rPr>
        <w:t>数据库介绍</w:t>
      </w:r>
    </w:p>
    <w:p w:rsidR="007B6E48" w:rsidRPr="007B6E48" w:rsidRDefault="007B6E48" w:rsidP="007B6E48">
      <w:r w:rsidRPr="007B6E48">
        <w:tab/>
      </w:r>
      <w:r w:rsidRPr="007B6E48">
        <w:rPr>
          <w:rFonts w:hint="eastAsia"/>
        </w:rPr>
        <w:t>数据库存储使用的是关系型数据库</w:t>
      </w:r>
      <w:r w:rsidRPr="007B6E48">
        <w:rPr>
          <w:rFonts w:hint="eastAsia"/>
        </w:rPr>
        <w:t>MySQ</w:t>
      </w:r>
      <w:r w:rsidRPr="007B6E48">
        <w:t>L</w:t>
      </w:r>
      <w:r w:rsidR="003A4ABF" w:rsidRPr="003A4ABF">
        <w:rPr>
          <w:rStyle w:val="afff0"/>
        </w:rPr>
        <w:fldChar w:fldCharType="begin"/>
      </w:r>
      <w:r w:rsidR="003A4ABF" w:rsidRPr="003A4ABF">
        <w:rPr>
          <w:rStyle w:val="afff0"/>
        </w:rPr>
        <w:instrText xml:space="preserve"> REF _Ref7821219 \r </w:instrText>
      </w:r>
      <w:r w:rsidR="003A4ABF">
        <w:rPr>
          <w:rStyle w:val="afff0"/>
        </w:rPr>
        <w:instrText xml:space="preserve"> \* MERGEFORMAT </w:instrText>
      </w:r>
      <w:r w:rsidR="003A4ABF" w:rsidRPr="003A4ABF">
        <w:rPr>
          <w:rStyle w:val="afff0"/>
        </w:rPr>
        <w:fldChar w:fldCharType="separate"/>
      </w:r>
      <w:r w:rsidR="003A4ABF" w:rsidRPr="003A4ABF">
        <w:rPr>
          <w:rStyle w:val="afff0"/>
        </w:rPr>
        <w:t>[9]</w:t>
      </w:r>
      <w:r w:rsidR="003A4ABF" w:rsidRPr="003A4ABF">
        <w:rPr>
          <w:rStyle w:val="afff0"/>
        </w:rPr>
        <w:fldChar w:fldCharType="end"/>
      </w:r>
      <w:r w:rsidRPr="007B6E48">
        <w:rPr>
          <w:rFonts w:hint="eastAsia"/>
        </w:rPr>
        <w:t>存储特定的数据。</w:t>
      </w:r>
      <w:r w:rsidRPr="007B6E48">
        <w:t>它使用系统核心提供的多线程机制提供完全的多线程运行模式，提供了面向</w:t>
      </w:r>
      <w:r w:rsidRPr="007B6E48">
        <w:t>C</w:t>
      </w:r>
      <w:r w:rsidRPr="007B6E48">
        <w:t>、</w:t>
      </w:r>
      <w:r w:rsidRPr="007B6E48">
        <w:t>C++</w:t>
      </w:r>
      <w:r w:rsidRPr="007B6E48">
        <w:t>、</w:t>
      </w:r>
      <w:r w:rsidRPr="007B6E48">
        <w:t>Java</w:t>
      </w:r>
      <w:r w:rsidRPr="007B6E48">
        <w:t>、</w:t>
      </w:r>
      <w:r w:rsidRPr="007B6E48">
        <w:t>PHP</w:t>
      </w:r>
      <w:r w:rsidRPr="007B6E48">
        <w:t>、</w:t>
      </w:r>
      <w:r w:rsidRPr="007B6E48">
        <w:t>Python</w:t>
      </w:r>
      <w:r w:rsidRPr="007B6E48">
        <w:t>以及</w:t>
      </w:r>
      <w:r w:rsidRPr="007B6E48">
        <w:rPr>
          <w:rFonts w:hint="eastAsia"/>
        </w:rPr>
        <w:t>G</w:t>
      </w:r>
      <w:r w:rsidRPr="007B6E48">
        <w:t>o</w:t>
      </w:r>
      <w:r w:rsidRPr="007B6E48">
        <w:t>等编程语言的编程接口（</w:t>
      </w:r>
      <w:r w:rsidRPr="007B6E48">
        <w:t>APIs</w:t>
      </w:r>
      <w:r w:rsidRPr="007B6E48">
        <w:t>），支持多种字段类型并且提供了完整的操作符支持查询中的</w:t>
      </w:r>
      <w:r w:rsidRPr="007B6E48">
        <w:t>SELECT</w:t>
      </w:r>
      <w:r w:rsidRPr="007B6E48">
        <w:t>和</w:t>
      </w:r>
      <w:r w:rsidRPr="007B6E48">
        <w:t>WHERE</w:t>
      </w:r>
      <w:r w:rsidRPr="007B6E48">
        <w:t>操作。</w:t>
      </w:r>
      <w:r w:rsidRPr="007B6E48">
        <w:rPr>
          <w:rFonts w:hint="eastAsia"/>
        </w:rPr>
        <w:t>由于其体积小、总体拥有成本低，开放源代码等特点而被广泛的应用。</w:t>
      </w:r>
    </w:p>
    <w:p w:rsidR="007B6E48" w:rsidRPr="007B6E48" w:rsidRDefault="007B6E48" w:rsidP="007B6E48">
      <w:pPr>
        <w:pStyle w:val="2"/>
      </w:pPr>
      <w:r w:rsidRPr="007B6E48">
        <w:rPr>
          <w:rFonts w:hint="eastAsia"/>
        </w:rPr>
        <w:t>React介绍</w:t>
      </w:r>
    </w:p>
    <w:p w:rsidR="007B6E48" w:rsidRPr="007B6E48" w:rsidRDefault="007B6E48" w:rsidP="007B6E48">
      <w:r w:rsidRPr="007B6E48">
        <w:tab/>
      </w:r>
      <w:r w:rsidRPr="007B6E48">
        <w:rPr>
          <w:rFonts w:hint="eastAsia"/>
        </w:rPr>
        <w:t>React</w:t>
      </w:r>
      <w:r w:rsidR="00533C04">
        <w:rPr>
          <w:rStyle w:val="afff0"/>
        </w:rPr>
        <w:fldChar w:fldCharType="begin"/>
      </w:r>
      <w:r w:rsidR="00533C04">
        <w:rPr>
          <w:rStyle w:val="afff0"/>
        </w:rPr>
        <w:instrText xml:space="preserve"> REF _Ref7821275 \r  \* MERGEFORMAT </w:instrText>
      </w:r>
      <w:r w:rsidR="00533C04">
        <w:rPr>
          <w:rStyle w:val="afff0"/>
        </w:rPr>
        <w:fldChar w:fldCharType="separate"/>
      </w:r>
      <w:r w:rsidR="003A4ABF" w:rsidRPr="003A4ABF">
        <w:rPr>
          <w:rStyle w:val="afff0"/>
        </w:rPr>
        <w:t>[10]</w:t>
      </w:r>
      <w:r w:rsidR="00533C04">
        <w:rPr>
          <w:rStyle w:val="afff0"/>
        </w:rPr>
        <w:fldChar w:fldCharType="end"/>
      </w:r>
      <w:r w:rsidRPr="007B6E48">
        <w:rPr>
          <w:rFonts w:hint="eastAsia"/>
        </w:rPr>
        <w:t>是由</w:t>
      </w:r>
      <w:r w:rsidRPr="007B6E48">
        <w:rPr>
          <w:rFonts w:hint="eastAsia"/>
        </w:rPr>
        <w:t>Face</w:t>
      </w:r>
      <w:r w:rsidRPr="007B6E48">
        <w:t>book</w:t>
      </w:r>
      <w:r w:rsidRPr="007B6E48">
        <w:rPr>
          <w:rFonts w:hint="eastAsia"/>
        </w:rPr>
        <w:t>发布的一种开源框架，其带来了组件</w:t>
      </w:r>
      <w:proofErr w:type="gramStart"/>
      <w:r w:rsidRPr="007B6E48">
        <w:rPr>
          <w:rFonts w:hint="eastAsia"/>
        </w:rPr>
        <w:t>化开发</w:t>
      </w:r>
      <w:proofErr w:type="gramEnd"/>
      <w:r w:rsidRPr="007B6E48">
        <w:rPr>
          <w:rFonts w:hint="eastAsia"/>
        </w:rPr>
        <w:t>的思想。将前端页面的每一部分封装成成独立功能的</w:t>
      </w:r>
      <w:r w:rsidRPr="007B6E48">
        <w:rPr>
          <w:rFonts w:hint="eastAsia"/>
        </w:rPr>
        <w:t>UI</w:t>
      </w:r>
      <w:r w:rsidRPr="007B6E48">
        <w:rPr>
          <w:rFonts w:hint="eastAsia"/>
        </w:rPr>
        <w:t>组件，通过组合嵌套的方式去构成大的组件，最终完成整体</w:t>
      </w:r>
      <w:r w:rsidRPr="007B6E48">
        <w:rPr>
          <w:rFonts w:hint="eastAsia"/>
        </w:rPr>
        <w:t>UI</w:t>
      </w:r>
      <w:r w:rsidRPr="007B6E48">
        <w:rPr>
          <w:rFonts w:hint="eastAsia"/>
        </w:rPr>
        <w:t>的构建。</w:t>
      </w:r>
    </w:p>
    <w:p w:rsidR="004A5C41" w:rsidRDefault="004A5C41" w:rsidP="004A5C41">
      <w:pPr>
        <w:pStyle w:val="a5"/>
      </w:pPr>
    </w:p>
    <w:p w:rsidR="007B6E48" w:rsidRPr="007B6E48" w:rsidRDefault="007B6E48" w:rsidP="007B6E48">
      <w:pPr>
        <w:pStyle w:val="1"/>
      </w:pPr>
      <w:bookmarkStart w:id="7" w:name="_Toc7654784"/>
      <w:r w:rsidRPr="007B6E48">
        <w:rPr>
          <w:rFonts w:hint="eastAsia"/>
        </w:rPr>
        <w:lastRenderedPageBreak/>
        <w:t>第三章 需求分析</w:t>
      </w:r>
      <w:bookmarkEnd w:id="7"/>
    </w:p>
    <w:p w:rsidR="007B6E48" w:rsidRPr="007B6E48" w:rsidRDefault="007B6E48" w:rsidP="007B6E48">
      <w:pPr>
        <w:pStyle w:val="2"/>
      </w:pPr>
      <w:bookmarkStart w:id="8" w:name="_Toc7654785"/>
      <w:r w:rsidRPr="007B6E48">
        <w:t xml:space="preserve"> </w:t>
      </w:r>
      <w:r w:rsidRPr="007B6E48">
        <w:rPr>
          <w:rFonts w:hint="eastAsia"/>
        </w:rPr>
        <w:t>可行性分析</w:t>
      </w:r>
      <w:bookmarkEnd w:id="8"/>
    </w:p>
    <w:p w:rsidR="007B6E48" w:rsidRPr="007B6E48" w:rsidRDefault="007B6E48" w:rsidP="007B6E48">
      <w:pPr>
        <w:pStyle w:val="3"/>
      </w:pPr>
      <w:r w:rsidRPr="007B6E48">
        <w:rPr>
          <w:rFonts w:hint="eastAsia"/>
        </w:rPr>
        <w:t>技术可行性分析</w:t>
      </w:r>
    </w:p>
    <w:p w:rsidR="007B6E48" w:rsidRPr="007B6E48" w:rsidRDefault="007B6E48" w:rsidP="007B6E48">
      <w:pPr>
        <w:pStyle w:val="a5"/>
      </w:pPr>
      <w:r w:rsidRPr="007B6E48">
        <w:rPr>
          <w:rFonts w:hint="eastAsia"/>
        </w:rPr>
        <w:t>本系统后台采用Python作为其开发语言，使用Django作为B</w:t>
      </w:r>
      <w:r w:rsidRPr="007B6E48">
        <w:t>/S</w:t>
      </w:r>
      <w:r w:rsidRPr="007B6E48">
        <w:rPr>
          <w:rFonts w:hint="eastAsia"/>
        </w:rPr>
        <w:t>模式的开发框架，Django</w:t>
      </w:r>
      <w:r w:rsidRPr="007B6E48">
        <w:t xml:space="preserve"> Rest Framework</w:t>
      </w:r>
      <w:r w:rsidRPr="007B6E48">
        <w:rPr>
          <w:rFonts w:hint="eastAsia"/>
        </w:rPr>
        <w:t>作为接口开发插件。前端使用React框架和Antd</w:t>
      </w:r>
      <w:r w:rsidR="003A4ABF" w:rsidRPr="003A4ABF">
        <w:rPr>
          <w:rStyle w:val="afff0"/>
        </w:rPr>
        <w:fldChar w:fldCharType="begin"/>
      </w:r>
      <w:r w:rsidR="003A4ABF" w:rsidRPr="003A4ABF">
        <w:rPr>
          <w:rStyle w:val="afff0"/>
        </w:rPr>
        <w:instrText xml:space="preserve"> </w:instrText>
      </w:r>
      <w:r w:rsidR="003A4ABF" w:rsidRPr="003A4ABF">
        <w:rPr>
          <w:rStyle w:val="afff0"/>
          <w:rFonts w:hint="eastAsia"/>
        </w:rPr>
        <w:instrText>REF _Ref7823124 \r</w:instrText>
      </w:r>
      <w:r w:rsidR="003A4ABF" w:rsidRPr="003A4ABF">
        <w:rPr>
          <w:rStyle w:val="afff0"/>
        </w:rPr>
        <w:instrText xml:space="preserve"> </w:instrText>
      </w:r>
      <w:r w:rsidR="003A4ABF">
        <w:rPr>
          <w:rStyle w:val="afff0"/>
        </w:rPr>
        <w:instrText xml:space="preserve"> \* MERGEFORMAT </w:instrText>
      </w:r>
      <w:r w:rsidR="003A4ABF" w:rsidRPr="003A4ABF">
        <w:rPr>
          <w:rStyle w:val="afff0"/>
        </w:rPr>
        <w:fldChar w:fldCharType="separate"/>
      </w:r>
      <w:r w:rsidR="003A4ABF" w:rsidRPr="003A4ABF">
        <w:rPr>
          <w:rStyle w:val="afff0"/>
        </w:rPr>
        <w:t>[11]</w:t>
      </w:r>
      <w:r w:rsidR="003A4ABF" w:rsidRPr="003A4ABF">
        <w:rPr>
          <w:rStyle w:val="afff0"/>
        </w:rPr>
        <w:fldChar w:fldCharType="end"/>
      </w:r>
      <w:r w:rsidRPr="007B6E48">
        <w:rPr>
          <w:rFonts w:hint="eastAsia"/>
        </w:rPr>
        <w:t>组件进行开发，实现前后端分离。这些技术在市面上都已成熟，对于实现信息系统也有许多案例。因此，采用这几种技术进行开发完全可行。</w:t>
      </w:r>
    </w:p>
    <w:p w:rsidR="007B6E48" w:rsidRPr="007B6E48" w:rsidRDefault="007B6E48" w:rsidP="007B6E48">
      <w:pPr>
        <w:pStyle w:val="3"/>
      </w:pPr>
      <w:r w:rsidRPr="007B6E48">
        <w:rPr>
          <w:rFonts w:hint="eastAsia"/>
        </w:rPr>
        <w:t>经济可行性分析</w:t>
      </w:r>
    </w:p>
    <w:p w:rsidR="007B6E48" w:rsidRPr="007B6E48" w:rsidRDefault="007B6E48" w:rsidP="007B6E48">
      <w:pPr>
        <w:pStyle w:val="a5"/>
      </w:pPr>
      <w:r w:rsidRPr="007B6E48">
        <w:rPr>
          <w:rFonts w:hint="eastAsia"/>
        </w:rPr>
        <w:t>本系统使用的软件和工具都是开源的，而且开发的时间周期和难度非常适中，所以几乎没有额外所需的开发成本，完全在大多数客户的开发预算之内。只需要超级管理员录入可注册信息，用户就可以在注册页面进行注册，无需任何资金消耗，大大节省了学校的管理成本。所以在经济的角度看，本系统的开发和使用完全可行。</w:t>
      </w:r>
    </w:p>
    <w:p w:rsidR="007B6E48" w:rsidRPr="007B6E48" w:rsidRDefault="007B6E48" w:rsidP="007B6E48">
      <w:pPr>
        <w:pStyle w:val="2"/>
      </w:pPr>
      <w:bookmarkStart w:id="9" w:name="_Toc7654786"/>
      <w:r w:rsidRPr="007B6E48">
        <w:rPr>
          <w:rFonts w:hint="eastAsia"/>
        </w:rPr>
        <w:t>用户需求</w:t>
      </w:r>
      <w:bookmarkEnd w:id="9"/>
    </w:p>
    <w:p w:rsidR="007B6E48" w:rsidRPr="007B6E48" w:rsidRDefault="007B6E48" w:rsidP="007B6E48">
      <w:pPr>
        <w:pStyle w:val="a5"/>
      </w:pPr>
      <w:r w:rsidRPr="007B6E48">
        <w:rPr>
          <w:rFonts w:hint="eastAsia"/>
        </w:rPr>
        <w:t>通过对本校社团的实际调研统计，根据不用的用户和使用情况进行归类，详见表</w:t>
      </w:r>
      <w:r w:rsidRPr="007B6E48">
        <w:t>3</w:t>
      </w:r>
      <w:r w:rsidRPr="007B6E48">
        <w:rPr>
          <w:rFonts w:hint="eastAsia"/>
        </w:rPr>
        <w:t>-</w:t>
      </w:r>
      <w:r w:rsidRPr="007B6E48">
        <w:t>1</w:t>
      </w:r>
      <w:r w:rsidRPr="007B6E48">
        <w:rPr>
          <w:rFonts w:hint="eastAsia"/>
        </w:rPr>
        <w:t>。</w:t>
      </w:r>
    </w:p>
    <w:p w:rsidR="007B6E48" w:rsidRPr="007B6E48" w:rsidRDefault="007B6E48" w:rsidP="007B6E48">
      <w:pPr>
        <w:pStyle w:val="affb"/>
      </w:pPr>
      <w:r w:rsidRPr="007B6E48">
        <w:rPr>
          <w:rFonts w:hint="eastAsia"/>
        </w:rPr>
        <w:t>表</w:t>
      </w:r>
      <w:r w:rsidRPr="007B6E48">
        <w:t>3</w:t>
      </w:r>
      <w:r w:rsidRPr="007B6E48">
        <w:rPr>
          <w:rFonts w:hint="eastAsia"/>
        </w:rPr>
        <w:t>-</w:t>
      </w:r>
      <w:r w:rsidRPr="007B6E48">
        <w:t xml:space="preserve">1 </w:t>
      </w:r>
      <w:r w:rsidRPr="007B6E48">
        <w:rPr>
          <w:rFonts w:hint="eastAsia"/>
        </w:rPr>
        <w:t>系统角色和功能</w:t>
      </w:r>
    </w:p>
    <w:tbl>
      <w:tblPr>
        <w:tblStyle w:val="afffc"/>
        <w:tblW w:w="7315" w:type="dxa"/>
        <w:jc w:val="center"/>
        <w:tblLook w:val="04A0" w:firstRow="1" w:lastRow="0" w:firstColumn="1" w:lastColumn="0" w:noHBand="0" w:noVBand="1"/>
      </w:tblPr>
      <w:tblGrid>
        <w:gridCol w:w="1696"/>
        <w:gridCol w:w="1134"/>
        <w:gridCol w:w="1134"/>
        <w:gridCol w:w="776"/>
        <w:gridCol w:w="1185"/>
        <w:gridCol w:w="1390"/>
      </w:tblGrid>
      <w:tr w:rsidR="007B6E48" w:rsidRPr="00C05D82" w:rsidTr="007B6E48">
        <w:trPr>
          <w:jc w:val="center"/>
        </w:trPr>
        <w:tc>
          <w:tcPr>
            <w:tcW w:w="1696" w:type="dxa"/>
          </w:tcPr>
          <w:p w:rsidR="007B6E48" w:rsidRPr="007B6E48" w:rsidRDefault="007B6E48" w:rsidP="008F5AB7">
            <w:pPr>
              <w:pStyle w:val="affc"/>
            </w:pPr>
            <w:r w:rsidRPr="007B6E48">
              <w:rPr>
                <w:rFonts w:hint="eastAsia"/>
              </w:rPr>
              <w:t>功能</w:t>
            </w:r>
          </w:p>
        </w:tc>
        <w:tc>
          <w:tcPr>
            <w:tcW w:w="1134" w:type="dxa"/>
          </w:tcPr>
          <w:p w:rsidR="007B6E48" w:rsidRPr="007B6E48" w:rsidRDefault="007B6E48" w:rsidP="008F5AB7">
            <w:pPr>
              <w:pStyle w:val="affc"/>
            </w:pPr>
            <w:r w:rsidRPr="007B6E48">
              <w:rPr>
                <w:rFonts w:hint="eastAsia"/>
              </w:rPr>
              <w:t>普通用户</w:t>
            </w:r>
          </w:p>
        </w:tc>
        <w:tc>
          <w:tcPr>
            <w:tcW w:w="1134" w:type="dxa"/>
          </w:tcPr>
          <w:p w:rsidR="007B6E48" w:rsidRPr="007B6E48" w:rsidRDefault="007B6E48" w:rsidP="008F5AB7">
            <w:pPr>
              <w:pStyle w:val="affc"/>
            </w:pPr>
            <w:r w:rsidRPr="007B6E48">
              <w:rPr>
                <w:rFonts w:hint="eastAsia"/>
              </w:rPr>
              <w:t>社团成员</w:t>
            </w:r>
          </w:p>
        </w:tc>
        <w:tc>
          <w:tcPr>
            <w:tcW w:w="776" w:type="dxa"/>
          </w:tcPr>
          <w:p w:rsidR="007B6E48" w:rsidRPr="007B6E48" w:rsidRDefault="007B6E48" w:rsidP="008F5AB7">
            <w:pPr>
              <w:pStyle w:val="affc"/>
            </w:pPr>
            <w:r w:rsidRPr="007B6E48">
              <w:rPr>
                <w:rFonts w:hint="eastAsia"/>
              </w:rPr>
              <w:t>社长</w:t>
            </w:r>
          </w:p>
        </w:tc>
        <w:tc>
          <w:tcPr>
            <w:tcW w:w="1185" w:type="dxa"/>
          </w:tcPr>
          <w:p w:rsidR="007B6E48" w:rsidRPr="007B6E48" w:rsidRDefault="007B6E48" w:rsidP="008F5AB7">
            <w:pPr>
              <w:pStyle w:val="affc"/>
            </w:pPr>
            <w:r w:rsidRPr="007B6E48">
              <w:rPr>
                <w:rFonts w:hint="eastAsia"/>
              </w:rPr>
              <w:t>社团运营监管人员</w:t>
            </w:r>
          </w:p>
        </w:tc>
        <w:tc>
          <w:tcPr>
            <w:tcW w:w="1390" w:type="dxa"/>
          </w:tcPr>
          <w:p w:rsidR="007B6E48" w:rsidRPr="007B6E48" w:rsidRDefault="007B6E48" w:rsidP="008F5AB7">
            <w:pPr>
              <w:pStyle w:val="affc"/>
            </w:pPr>
            <w:r w:rsidRPr="007B6E48">
              <w:rPr>
                <w:rFonts w:hint="eastAsia"/>
              </w:rPr>
              <w:t>超级管理员</w:t>
            </w:r>
          </w:p>
        </w:tc>
      </w:tr>
      <w:tr w:rsidR="007B6E48" w:rsidRPr="00C05D82" w:rsidTr="007B6E48">
        <w:trPr>
          <w:jc w:val="center"/>
        </w:trPr>
        <w:tc>
          <w:tcPr>
            <w:tcW w:w="1696" w:type="dxa"/>
          </w:tcPr>
          <w:p w:rsidR="007B6E48" w:rsidRPr="007B6E48" w:rsidRDefault="007B6E48" w:rsidP="008F5AB7">
            <w:pPr>
              <w:pStyle w:val="affc"/>
            </w:pPr>
            <w:r w:rsidRPr="007B6E48">
              <w:rPr>
                <w:rFonts w:hint="eastAsia"/>
              </w:rPr>
              <w:t>主页</w:t>
            </w:r>
          </w:p>
        </w:tc>
        <w:tc>
          <w:tcPr>
            <w:tcW w:w="1134" w:type="dxa"/>
          </w:tcPr>
          <w:p w:rsidR="007B6E48" w:rsidRPr="007B6E48" w:rsidRDefault="007B6E48" w:rsidP="008F5AB7">
            <w:pPr>
              <w:pStyle w:val="affc"/>
            </w:pPr>
            <w:r w:rsidRPr="007B6E48">
              <w:rPr>
                <w:rFonts w:hint="eastAsia"/>
              </w:rPr>
              <w:t>√</w:t>
            </w:r>
          </w:p>
        </w:tc>
        <w:tc>
          <w:tcPr>
            <w:tcW w:w="1134" w:type="dxa"/>
          </w:tcPr>
          <w:p w:rsidR="007B6E48" w:rsidRPr="007B6E48" w:rsidRDefault="007B6E48" w:rsidP="008F5AB7">
            <w:pPr>
              <w:pStyle w:val="affc"/>
            </w:pPr>
            <w:r w:rsidRPr="007B6E48">
              <w:rPr>
                <w:rFonts w:hint="eastAsia"/>
              </w:rPr>
              <w:t>√</w:t>
            </w:r>
          </w:p>
        </w:tc>
        <w:tc>
          <w:tcPr>
            <w:tcW w:w="776" w:type="dxa"/>
          </w:tcPr>
          <w:p w:rsidR="007B6E48" w:rsidRPr="007B6E48" w:rsidRDefault="007B6E48" w:rsidP="008F5AB7">
            <w:pPr>
              <w:pStyle w:val="affc"/>
            </w:pPr>
            <w:r w:rsidRPr="007B6E48">
              <w:rPr>
                <w:rFonts w:hint="eastAsia"/>
              </w:rPr>
              <w:t>√</w:t>
            </w:r>
          </w:p>
        </w:tc>
        <w:tc>
          <w:tcPr>
            <w:tcW w:w="1185" w:type="dxa"/>
          </w:tcPr>
          <w:p w:rsidR="007B6E48" w:rsidRPr="007B6E48" w:rsidRDefault="007B6E48" w:rsidP="008F5AB7">
            <w:pPr>
              <w:pStyle w:val="affc"/>
            </w:pPr>
            <w:r w:rsidRPr="007B6E48">
              <w:rPr>
                <w:rFonts w:hint="eastAsia"/>
              </w:rPr>
              <w:t>√</w:t>
            </w:r>
          </w:p>
        </w:tc>
        <w:tc>
          <w:tcPr>
            <w:tcW w:w="1390" w:type="dxa"/>
          </w:tcPr>
          <w:p w:rsidR="007B6E48" w:rsidRPr="007B6E48" w:rsidRDefault="007B6E48" w:rsidP="008F5AB7">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讨论区</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查看讨论详情</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创建讨论主题</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删除讨论主题</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tab/>
            </w: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公共资料区</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积分排行</w:t>
            </w:r>
            <w:r w:rsidRPr="007B6E48">
              <w:rPr>
                <w:rFonts w:hint="eastAsia"/>
              </w:rPr>
              <w:t>TOP</w:t>
            </w:r>
            <w:r w:rsidRPr="007B6E48">
              <w:t>5</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社团主页</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社团内部资料</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社团信息变更</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申请社团</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创建社团</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解散社团</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查看成员信息</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群发消息</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积分录入</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积分修改</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删除积分记录</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发布项目</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审核项目</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修改项目信息</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lastRenderedPageBreak/>
              <w:t>删除项目</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发布活动</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删除活动</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查看活动</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用户注册</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用户登录</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申请加入社团</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r w:rsidRPr="007B6E48">
              <w:rPr>
                <w:rFonts w:hint="eastAsia"/>
              </w:rPr>
              <w:t>退出社团</w:t>
            </w:r>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r w:rsidR="007B6E48" w:rsidRPr="00C05D82" w:rsidTr="007B6E48">
        <w:trPr>
          <w:jc w:val="center"/>
        </w:trPr>
        <w:tc>
          <w:tcPr>
            <w:tcW w:w="1696" w:type="dxa"/>
          </w:tcPr>
          <w:p w:rsidR="007B6E48" w:rsidRPr="007B6E48" w:rsidRDefault="007B6E48" w:rsidP="001E5533">
            <w:pPr>
              <w:pStyle w:val="affc"/>
            </w:pPr>
            <w:proofErr w:type="gramStart"/>
            <w:r w:rsidRPr="007B6E48">
              <w:rPr>
                <w:rFonts w:hint="eastAsia"/>
              </w:rPr>
              <w:t>轮播图</w:t>
            </w:r>
            <w:proofErr w:type="gramEnd"/>
          </w:p>
        </w:tc>
        <w:tc>
          <w:tcPr>
            <w:tcW w:w="1134" w:type="dxa"/>
          </w:tcPr>
          <w:p w:rsidR="007B6E48" w:rsidRPr="007B6E48" w:rsidRDefault="007B6E48" w:rsidP="001E5533">
            <w:pPr>
              <w:pStyle w:val="affc"/>
            </w:pPr>
            <w:r w:rsidRPr="007B6E48">
              <w:rPr>
                <w:rFonts w:hint="eastAsia"/>
              </w:rPr>
              <w:t>×</w:t>
            </w:r>
          </w:p>
        </w:tc>
        <w:tc>
          <w:tcPr>
            <w:tcW w:w="1134" w:type="dxa"/>
          </w:tcPr>
          <w:p w:rsidR="007B6E48" w:rsidRPr="007B6E48" w:rsidRDefault="007B6E48" w:rsidP="001E5533">
            <w:pPr>
              <w:pStyle w:val="affc"/>
            </w:pPr>
            <w:r w:rsidRPr="007B6E48">
              <w:rPr>
                <w:rFonts w:hint="eastAsia"/>
              </w:rPr>
              <w:t>×</w:t>
            </w:r>
          </w:p>
        </w:tc>
        <w:tc>
          <w:tcPr>
            <w:tcW w:w="776" w:type="dxa"/>
          </w:tcPr>
          <w:p w:rsidR="007B6E48" w:rsidRPr="007B6E48" w:rsidRDefault="007B6E48" w:rsidP="001E5533">
            <w:pPr>
              <w:pStyle w:val="affc"/>
            </w:pPr>
            <w:r w:rsidRPr="007B6E48">
              <w:rPr>
                <w:rFonts w:hint="eastAsia"/>
              </w:rPr>
              <w:t>×</w:t>
            </w:r>
          </w:p>
        </w:tc>
        <w:tc>
          <w:tcPr>
            <w:tcW w:w="1185" w:type="dxa"/>
          </w:tcPr>
          <w:p w:rsidR="007B6E48" w:rsidRPr="007B6E48" w:rsidRDefault="007B6E48" w:rsidP="001E5533">
            <w:pPr>
              <w:pStyle w:val="affc"/>
            </w:pPr>
            <w:r w:rsidRPr="007B6E48">
              <w:rPr>
                <w:rFonts w:hint="eastAsia"/>
              </w:rPr>
              <w:t>√</w:t>
            </w:r>
          </w:p>
        </w:tc>
        <w:tc>
          <w:tcPr>
            <w:tcW w:w="1390" w:type="dxa"/>
          </w:tcPr>
          <w:p w:rsidR="007B6E48" w:rsidRPr="007B6E48" w:rsidRDefault="007B6E48" w:rsidP="001E5533">
            <w:pPr>
              <w:pStyle w:val="affc"/>
            </w:pPr>
            <w:r w:rsidRPr="007B6E48">
              <w:rPr>
                <w:rFonts w:hint="eastAsia"/>
              </w:rPr>
              <w:t>√</w:t>
            </w:r>
          </w:p>
        </w:tc>
      </w:tr>
    </w:tbl>
    <w:p w:rsidR="007B6E48" w:rsidRPr="007B6E48" w:rsidRDefault="007B6E48" w:rsidP="007B6E48">
      <w:pPr>
        <w:pStyle w:val="afff1"/>
      </w:pPr>
      <w:r w:rsidRPr="007B6E48">
        <w:rPr>
          <w:rFonts w:hint="eastAsia"/>
        </w:rPr>
        <w:t>注：×：无权限访问；√：有权限访问。</w:t>
      </w:r>
    </w:p>
    <w:p w:rsidR="007B6E48" w:rsidRPr="007B6E48" w:rsidRDefault="007B6E48" w:rsidP="007B6E48">
      <w:pPr>
        <w:pStyle w:val="2"/>
      </w:pPr>
      <w:bookmarkStart w:id="10" w:name="_Toc7654787"/>
      <w:r w:rsidRPr="007B6E48">
        <w:rPr>
          <w:rFonts w:hint="eastAsia"/>
        </w:rPr>
        <w:t>功能需求</w:t>
      </w:r>
      <w:bookmarkEnd w:id="10"/>
    </w:p>
    <w:p w:rsidR="007B6E48" w:rsidRPr="007B6E48" w:rsidRDefault="007B6E48" w:rsidP="001E5533">
      <w:pPr>
        <w:pStyle w:val="a5"/>
      </w:pPr>
      <w:r w:rsidRPr="007B6E48">
        <w:rPr>
          <w:rFonts w:hint="eastAsia"/>
        </w:rPr>
        <w:t>本系统的业务功能模块主要包含以下几个：全局功能模块、社团管理功能模块、项目管理功能模块、讨论功能管理模块、新闻活动管理模块、资料管理模块、用户管理模块。</w:t>
      </w:r>
    </w:p>
    <w:p w:rsidR="007B6E48" w:rsidRPr="007B6E48" w:rsidRDefault="007B6E48" w:rsidP="001E5533">
      <w:pPr>
        <w:pStyle w:val="a5"/>
      </w:pPr>
      <w:r w:rsidRPr="007B6E48">
        <w:rPr>
          <w:rFonts w:hint="eastAsia"/>
        </w:rPr>
        <w:t>全局管理模块功能有如下几种：</w:t>
      </w:r>
    </w:p>
    <w:p w:rsidR="007B6E48" w:rsidRPr="007B6E48" w:rsidRDefault="007B6E48" w:rsidP="001E5533">
      <w:pPr>
        <w:pStyle w:val="a5"/>
      </w:pPr>
      <w:r w:rsidRPr="007B6E48">
        <w:rPr>
          <w:rFonts w:hint="eastAsia"/>
        </w:rPr>
        <w:t>（1）用户注册：系统基本的功能之一，仅注册用户的才可以使用该系统，且注册时需要对用户的身份进行验证，只有是学校的老师、学生和其他（学校允许注册的用户）才可以注册。</w:t>
      </w:r>
    </w:p>
    <w:p w:rsidR="007B6E48" w:rsidRPr="007B6E48" w:rsidRDefault="007B6E48" w:rsidP="001E5533">
      <w:pPr>
        <w:pStyle w:val="a5"/>
      </w:pPr>
      <w:r w:rsidRPr="007B6E48">
        <w:rPr>
          <w:rFonts w:hint="eastAsia"/>
        </w:rPr>
        <w:t>（2）用户登录：系统基本的功能之一，注册用户登录该系统后才可以进行相关的操作。</w:t>
      </w:r>
    </w:p>
    <w:p w:rsidR="007B6E48" w:rsidRPr="007B6E48" w:rsidRDefault="007B6E48" w:rsidP="001E5533">
      <w:pPr>
        <w:pStyle w:val="a5"/>
      </w:pPr>
      <w:r w:rsidRPr="007B6E48">
        <w:rPr>
          <w:rFonts w:hint="eastAsia"/>
        </w:rPr>
        <w:t>（3）修改密码：登录用户需要输入原密码对自己的密码进行修改。</w:t>
      </w:r>
    </w:p>
    <w:p w:rsidR="007B6E48" w:rsidRPr="007B6E48" w:rsidRDefault="007B6E48" w:rsidP="007B6E48">
      <w:pPr>
        <w:pStyle w:val="afffb"/>
      </w:pPr>
    </w:p>
    <w:p w:rsidR="007B6E48" w:rsidRPr="007B6E48" w:rsidRDefault="007B6E48" w:rsidP="001E5533">
      <w:pPr>
        <w:pStyle w:val="a5"/>
      </w:pPr>
      <w:r w:rsidRPr="007B6E48">
        <w:rPr>
          <w:rFonts w:hint="eastAsia"/>
        </w:rPr>
        <w:t>用户管理模块功能有如下几种：</w:t>
      </w:r>
    </w:p>
    <w:p w:rsidR="007B6E48" w:rsidRPr="007B6E48" w:rsidRDefault="007B6E48" w:rsidP="001E5533">
      <w:pPr>
        <w:pStyle w:val="a5"/>
      </w:pPr>
      <w:r w:rsidRPr="007B6E48">
        <w:rPr>
          <w:rFonts w:hint="eastAsia"/>
        </w:rPr>
        <w:t>（1）修改用户信息：系统的基本功能之一，登录用户可以在用户中心修改自己的基本信息等。超级管理员可以修改所有用户的密码，监督人员可以修改除超级管理员以外的用户密码。</w:t>
      </w:r>
    </w:p>
    <w:p w:rsidR="007B6E48" w:rsidRPr="007B6E48" w:rsidRDefault="007B6E48" w:rsidP="001E5533">
      <w:pPr>
        <w:pStyle w:val="a5"/>
      </w:pPr>
      <w:r w:rsidRPr="007B6E48">
        <w:rPr>
          <w:rFonts w:hint="eastAsia"/>
        </w:rPr>
        <w:t>（2）查看用户信息：系统的基本功能之一，社团成员可以查看该社团其他的成员的信息，超级管理员可以查看所有用户的信息，普通用户并不能获取其他人员的信息，使得个人信息具备一定的保密性。</w:t>
      </w:r>
    </w:p>
    <w:p w:rsidR="007B6E48" w:rsidRPr="007B6E48" w:rsidRDefault="007B6E48" w:rsidP="001E5533">
      <w:pPr>
        <w:pStyle w:val="a5"/>
      </w:pPr>
      <w:r w:rsidRPr="007B6E48">
        <w:rPr>
          <w:rFonts w:hint="eastAsia"/>
        </w:rPr>
        <w:t>（3）删除用户：超级管理员和监管人员都可以删除用户，但他们不能删除权限大于自己的用户，也不能删除自己。</w:t>
      </w:r>
    </w:p>
    <w:p w:rsidR="007B6E48" w:rsidRPr="007B6E48" w:rsidRDefault="007B6E48" w:rsidP="001E5533">
      <w:pPr>
        <w:pStyle w:val="a5"/>
      </w:pPr>
      <w:r w:rsidRPr="007B6E48">
        <w:rPr>
          <w:rFonts w:hint="eastAsia"/>
        </w:rPr>
        <w:t>（4）申请加入社团：已经注册的普通用户，如果想加入某个社团，可以向该社团发送申请，但每个人只能加入一个社团，经社长同意后方可加入该社团，如果拒绝则必须向申请者反馈理由。</w:t>
      </w:r>
    </w:p>
    <w:p w:rsidR="007B6E48" w:rsidRDefault="007B6E48" w:rsidP="008F5AB7">
      <w:pPr>
        <w:pStyle w:val="a5"/>
      </w:pPr>
      <w:r w:rsidRPr="007B6E48">
        <w:rPr>
          <w:rFonts w:hint="eastAsia"/>
        </w:rPr>
        <w:t>（5）申请退出社团：社团成员在退出社团时，需写明退出社团的理由，经社长同意后才可以退出社团，退出社团后可以再申请加入其它的社团。</w:t>
      </w:r>
    </w:p>
    <w:p w:rsidR="008F5AB7" w:rsidRPr="007B6E48" w:rsidRDefault="008F5AB7" w:rsidP="008F5AB7">
      <w:pPr>
        <w:pStyle w:val="a5"/>
      </w:pPr>
    </w:p>
    <w:p w:rsidR="007B6E48" w:rsidRPr="007B6E48" w:rsidRDefault="007B6E48" w:rsidP="001E5533">
      <w:pPr>
        <w:pStyle w:val="a5"/>
      </w:pPr>
      <w:r w:rsidRPr="007B6E48">
        <w:rPr>
          <w:rFonts w:hint="eastAsia"/>
        </w:rPr>
        <w:lastRenderedPageBreak/>
        <w:t>社团管理模块功能有如下几种：</w:t>
      </w:r>
    </w:p>
    <w:p w:rsidR="007B6E48" w:rsidRPr="007B6E48" w:rsidRDefault="007B6E48" w:rsidP="001E5533">
      <w:pPr>
        <w:pStyle w:val="a5"/>
      </w:pPr>
      <w:r w:rsidRPr="007B6E48">
        <w:rPr>
          <w:rFonts w:hint="eastAsia"/>
        </w:rPr>
        <w:t>（1）申请社团：社团负责人向超级管理员和社团监管人员提交申请创建所需要的资料，必须具备以下几点：</w:t>
      </w:r>
    </w:p>
    <w:p w:rsidR="007B6E48" w:rsidRPr="007B6E48" w:rsidRDefault="007B6E48" w:rsidP="001E5533">
      <w:pPr>
        <w:pStyle w:val="a5"/>
      </w:pPr>
      <w:r w:rsidRPr="007B6E48">
        <w:rPr>
          <w:rFonts w:hint="eastAsia"/>
        </w:rPr>
        <w:t>1）负责人递交社团的申请书（主要包括发展方向、申请目的等）。</w:t>
      </w:r>
      <w:r w:rsidRPr="007B6E48" w:rsidDel="00103F39">
        <w:rPr>
          <w:rFonts w:hint="eastAsia"/>
        </w:rPr>
        <w:t xml:space="preserve"> </w:t>
      </w:r>
    </w:p>
    <w:p w:rsidR="007B6E48" w:rsidRPr="007B6E48" w:rsidRDefault="007B6E48" w:rsidP="001E5533">
      <w:pPr>
        <w:pStyle w:val="a5"/>
      </w:pPr>
      <w:r w:rsidRPr="007B6E48">
        <w:rPr>
          <w:rFonts w:hint="eastAsia"/>
        </w:rPr>
        <w:t>2）社团组织章程。</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3）主要负责人的简历。</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4）成员范围以及计划招收的成员数量。</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5）指导教师简历。</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6）近期计划方案。</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7）社团内部规章制度（主要包括工作室成员制度、卫生、纪律制度等）。</w:t>
      </w:r>
    </w:p>
    <w:p w:rsidR="007B6E48" w:rsidRPr="007B6E48" w:rsidRDefault="007B6E48" w:rsidP="001E5533">
      <w:pPr>
        <w:pStyle w:val="a5"/>
      </w:pPr>
      <w:r w:rsidRPr="007B6E48">
        <w:rPr>
          <w:rFonts w:hint="eastAsia"/>
        </w:rPr>
        <w:t>社团章程包括以下内容：</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1）社团组织的名称。</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2）社团的性质和宗旨。</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3）社团成员的权利和义务。</w:t>
      </w:r>
    </w:p>
    <w:p w:rsidR="007B6E48" w:rsidRPr="007B6E48" w:rsidRDefault="007B6E48" w:rsidP="001E5533">
      <w:pPr>
        <w:pStyle w:val="a5"/>
      </w:pPr>
      <w:r w:rsidRPr="007B6E48">
        <w:rPr>
          <w:rFonts w:hint="eastAsia"/>
        </w:rPr>
        <w:t>经超级管理员和社团监管人员商议同意后，方可申请创建社团，招收成员，并为其社团分配相应的场地或其他相关的事物。</w:t>
      </w:r>
    </w:p>
    <w:p w:rsidR="007B6E48" w:rsidRPr="007B6E48" w:rsidRDefault="007B6E48" w:rsidP="001E5533">
      <w:pPr>
        <w:pStyle w:val="a5"/>
      </w:pPr>
      <w:r w:rsidRPr="007B6E48">
        <w:rPr>
          <w:rFonts w:hint="eastAsia"/>
        </w:rPr>
        <w:t>（2）解散社团：经超级管理员和监管人员商议同意后由超级管理员或监管人员发起解散社团的操作，需要把该社团的成员角色更改为普通用户。</w:t>
      </w:r>
    </w:p>
    <w:p w:rsidR="007B6E48" w:rsidRPr="007B6E48" w:rsidRDefault="007B6E48" w:rsidP="001E5533">
      <w:pPr>
        <w:pStyle w:val="a5"/>
      </w:pPr>
      <w:r w:rsidRPr="007B6E48">
        <w:rPr>
          <w:rFonts w:hint="eastAsia"/>
        </w:rPr>
        <w:t>（</w:t>
      </w:r>
      <w:r w:rsidRPr="007B6E48">
        <w:t>3</w:t>
      </w:r>
      <w:r w:rsidRPr="007B6E48">
        <w:rPr>
          <w:rFonts w:hint="eastAsia"/>
        </w:rPr>
        <w:t>）社团信息变更：可以编辑社团头像、社团描述、社团实际人数、社团计划人数等。</w:t>
      </w:r>
    </w:p>
    <w:p w:rsidR="007B6E48" w:rsidRPr="007B6E48" w:rsidRDefault="007B6E48" w:rsidP="001E5533">
      <w:pPr>
        <w:pStyle w:val="a5"/>
      </w:pPr>
      <w:r w:rsidRPr="007B6E48">
        <w:rPr>
          <w:rFonts w:hint="eastAsia"/>
        </w:rPr>
        <w:t>（4）消息推送：有超级管理员发送给所有监管人员，监管人员发送给所有社长，社长发送给所有社团成员几种类型。</w:t>
      </w:r>
    </w:p>
    <w:p w:rsidR="007B6E48" w:rsidRPr="007B6E48" w:rsidRDefault="007B6E48" w:rsidP="001E5533">
      <w:pPr>
        <w:pStyle w:val="a5"/>
      </w:pPr>
      <w:r w:rsidRPr="007B6E48">
        <w:rPr>
          <w:rFonts w:hint="eastAsia"/>
        </w:rPr>
        <w:t>（5）社团监控管理功能：社团监管人员对所监控的社团日常扣分情况进行录入，仅监管人员有权限。修改社团的总积分，以便能够及时修改错误，造成不必要的误会。</w:t>
      </w:r>
    </w:p>
    <w:p w:rsidR="007B6E48" w:rsidRPr="007B6E48" w:rsidRDefault="007B6E48" w:rsidP="001E5533">
      <w:pPr>
        <w:pStyle w:val="a5"/>
      </w:pPr>
    </w:p>
    <w:p w:rsidR="007B6E48" w:rsidRPr="007B6E48" w:rsidRDefault="007B6E48" w:rsidP="001E5533">
      <w:pPr>
        <w:pStyle w:val="a5"/>
      </w:pPr>
      <w:r w:rsidRPr="007B6E48">
        <w:rPr>
          <w:rFonts w:hint="eastAsia"/>
        </w:rPr>
        <w:t>资料管理模块功能有如下几种：</w:t>
      </w:r>
    </w:p>
    <w:p w:rsidR="007B6E48" w:rsidRPr="007B6E48" w:rsidRDefault="007B6E48" w:rsidP="001E5533">
      <w:pPr>
        <w:pStyle w:val="a5"/>
      </w:pPr>
      <w:r w:rsidRPr="007B6E48">
        <w:rPr>
          <w:rFonts w:hint="eastAsia"/>
        </w:rPr>
        <w:t>（1）分享资料：要分享的资料以压缩包进行上传，可以选择资料的公开度，最后申请分享该资料。如果是在本社团分享资料无需审核即可分享，若分享资料到公共区需要监管人员或超级管理员同意后才可分享。普通成员、监管人员、超级管理员，这几种角色只能分享资料到公共资料区，并超级管理员发布资料无需审核，而且上传的资料信息将不可更改。</w:t>
      </w:r>
    </w:p>
    <w:p w:rsidR="007B6E48" w:rsidRPr="007B6E48" w:rsidRDefault="007B6E48" w:rsidP="001E5533">
      <w:pPr>
        <w:pStyle w:val="a5"/>
      </w:pPr>
      <w:r w:rsidRPr="007B6E48">
        <w:rPr>
          <w:rFonts w:hint="eastAsia"/>
        </w:rPr>
        <w:t>（2）查看资料列表：用户可以查看发布到公共区或者自己社团内部的资料，这样就给社团内部留一些自主的空间，以便其更好的利用该系统。</w:t>
      </w:r>
    </w:p>
    <w:p w:rsidR="007B6E48" w:rsidRPr="007B6E48" w:rsidRDefault="007B6E48" w:rsidP="001E5533">
      <w:pPr>
        <w:pStyle w:val="a5"/>
      </w:pPr>
      <w:r w:rsidRPr="007B6E48">
        <w:rPr>
          <w:rFonts w:hint="eastAsia"/>
        </w:rPr>
        <w:t>（3）下载资料：用户可下载自己权限范围内的资料包。</w:t>
      </w:r>
    </w:p>
    <w:p w:rsidR="007B6E48" w:rsidRPr="007B6E48" w:rsidRDefault="007B6E48" w:rsidP="001E5533">
      <w:pPr>
        <w:pStyle w:val="a5"/>
      </w:pPr>
      <w:r w:rsidRPr="007B6E48">
        <w:rPr>
          <w:rFonts w:hint="eastAsia"/>
        </w:rPr>
        <w:t>（4）删除资料：用户可删除自己发布的资料。</w:t>
      </w:r>
    </w:p>
    <w:p w:rsidR="007B6E48" w:rsidRPr="007B6E48" w:rsidRDefault="007B6E48" w:rsidP="001E5533">
      <w:pPr>
        <w:pStyle w:val="a5"/>
      </w:pPr>
    </w:p>
    <w:p w:rsidR="007B6E48" w:rsidRPr="007B6E48" w:rsidRDefault="007B6E48" w:rsidP="001E5533">
      <w:pPr>
        <w:pStyle w:val="a5"/>
      </w:pPr>
      <w:r w:rsidRPr="007B6E48">
        <w:rPr>
          <w:rFonts w:hint="eastAsia"/>
        </w:rPr>
        <w:t>项目管理模块功能有如下几种：</w:t>
      </w:r>
    </w:p>
    <w:p w:rsidR="007B6E48" w:rsidRPr="007B6E48" w:rsidRDefault="007B6E48" w:rsidP="001E5533">
      <w:pPr>
        <w:pStyle w:val="a5"/>
      </w:pPr>
      <w:r w:rsidRPr="007B6E48">
        <w:rPr>
          <w:rFonts w:hint="eastAsia"/>
        </w:rPr>
        <w:t>（1）发布项目：任何人都可以申请发布项目，并提交项目相关的需求资料，以及项目相关的酬金等，但发布的项目只有通过监督人员的审核后才可以被其他人查看申请项目，注意，项目一经发布将不可以对其中的信息进行修改。</w:t>
      </w:r>
    </w:p>
    <w:p w:rsidR="007B6E48" w:rsidRPr="007B6E48" w:rsidRDefault="007B6E48" w:rsidP="001E5533">
      <w:pPr>
        <w:pStyle w:val="a5"/>
      </w:pPr>
      <w:r w:rsidRPr="007B6E48">
        <w:rPr>
          <w:rFonts w:hint="eastAsia"/>
        </w:rPr>
        <w:t>（2）申请项目：用户可以申请处于“悬赏中”状态的项目，</w:t>
      </w:r>
      <w:proofErr w:type="gramStart"/>
      <w:r w:rsidRPr="007B6E48">
        <w:rPr>
          <w:rFonts w:hint="eastAsia"/>
        </w:rPr>
        <w:t>经发布</w:t>
      </w:r>
      <w:proofErr w:type="gramEnd"/>
      <w:r w:rsidRPr="007B6E48">
        <w:rPr>
          <w:rFonts w:hint="eastAsia"/>
        </w:rPr>
        <w:t>者同意后可以开发项目，获取酬劳。</w:t>
      </w:r>
    </w:p>
    <w:p w:rsidR="007B6E48" w:rsidRPr="007B6E48" w:rsidRDefault="007B6E48" w:rsidP="001E5533">
      <w:pPr>
        <w:pStyle w:val="a5"/>
      </w:pPr>
      <w:r w:rsidRPr="007B6E48">
        <w:rPr>
          <w:rFonts w:hint="eastAsia"/>
        </w:rPr>
        <w:t>（3）删除项目：自己只能删除自己发布的项目，监管人员也不可以删除其他人的项目。</w:t>
      </w:r>
    </w:p>
    <w:p w:rsidR="007B6E48" w:rsidRPr="007B6E48" w:rsidRDefault="007B6E48" w:rsidP="001E5533">
      <w:pPr>
        <w:pStyle w:val="a5"/>
      </w:pPr>
    </w:p>
    <w:p w:rsidR="007B6E48" w:rsidRPr="007B6E48" w:rsidRDefault="007B6E48" w:rsidP="001E5533">
      <w:pPr>
        <w:pStyle w:val="a5"/>
      </w:pPr>
      <w:r w:rsidRPr="007B6E48">
        <w:rPr>
          <w:rFonts w:hint="eastAsia"/>
        </w:rPr>
        <w:t>新闻活动模块功能有如下几种：</w:t>
      </w:r>
    </w:p>
    <w:p w:rsidR="007B6E48" w:rsidRPr="007B6E48" w:rsidRDefault="007B6E48" w:rsidP="001E5533">
      <w:pPr>
        <w:pStyle w:val="a5"/>
      </w:pPr>
      <w:r w:rsidRPr="007B6E48">
        <w:rPr>
          <w:rFonts w:hint="eastAsia"/>
        </w:rPr>
        <w:t>（1）发布新闻活动：该模块主要为社团管理者提供，只有超级管理员或社团监管人员可以在该模块发布一些实时动态消息，为社团团体增添一些活力。</w:t>
      </w:r>
    </w:p>
    <w:p w:rsidR="007B6E48" w:rsidRPr="007B6E48" w:rsidRDefault="007B6E48" w:rsidP="001E5533">
      <w:pPr>
        <w:pStyle w:val="a5"/>
      </w:pPr>
      <w:r w:rsidRPr="007B6E48">
        <w:rPr>
          <w:rFonts w:hint="eastAsia"/>
        </w:rPr>
        <w:t>（2）删除新闻活动：社团监管人员或超级管理员都可以删除已发布的新闻消息。</w:t>
      </w:r>
    </w:p>
    <w:p w:rsidR="007B6E48" w:rsidRPr="007B6E48" w:rsidRDefault="007B6E48" w:rsidP="001E5533">
      <w:pPr>
        <w:pStyle w:val="a5"/>
      </w:pPr>
    </w:p>
    <w:p w:rsidR="007B6E48" w:rsidRPr="007B6E48" w:rsidRDefault="007B6E48" w:rsidP="001E5533">
      <w:pPr>
        <w:pStyle w:val="a5"/>
      </w:pPr>
      <w:r w:rsidRPr="007B6E48">
        <w:rPr>
          <w:rFonts w:hint="eastAsia"/>
        </w:rPr>
        <w:t>讨论模块功能有如下几种：</w:t>
      </w:r>
    </w:p>
    <w:p w:rsidR="007B6E48" w:rsidRPr="007B6E48" w:rsidRDefault="007B6E48" w:rsidP="001E5533">
      <w:pPr>
        <w:pStyle w:val="a5"/>
      </w:pPr>
      <w:r w:rsidRPr="007B6E48">
        <w:rPr>
          <w:rFonts w:hint="eastAsia"/>
        </w:rPr>
        <w:t>发布主贴：用户可以将自己遇见的问题发布到系统，向大家求助。</w:t>
      </w:r>
    </w:p>
    <w:p w:rsidR="007B6E48" w:rsidRPr="007B6E48" w:rsidRDefault="007B6E48" w:rsidP="001E5533">
      <w:pPr>
        <w:pStyle w:val="a5"/>
      </w:pPr>
      <w:r w:rsidRPr="007B6E48">
        <w:rPr>
          <w:rFonts w:hint="eastAsia"/>
        </w:rPr>
        <w:t>评论主贴：用户可以在</w:t>
      </w:r>
      <w:proofErr w:type="gramStart"/>
      <w:r w:rsidRPr="007B6E48">
        <w:rPr>
          <w:rFonts w:hint="eastAsia"/>
        </w:rPr>
        <w:t>主贴详情页发表</w:t>
      </w:r>
      <w:proofErr w:type="gramEnd"/>
      <w:r w:rsidRPr="007B6E48">
        <w:rPr>
          <w:rFonts w:hint="eastAsia"/>
        </w:rPr>
        <w:t>自己的看法或解决思路，形成一个良好的氛围。</w:t>
      </w:r>
    </w:p>
    <w:p w:rsidR="007B6E48" w:rsidRPr="007B6E48" w:rsidRDefault="007B6E48" w:rsidP="001E5533">
      <w:pPr>
        <w:pStyle w:val="a5"/>
      </w:pPr>
      <w:r w:rsidRPr="007B6E48">
        <w:rPr>
          <w:rFonts w:hint="eastAsia"/>
        </w:rPr>
        <w:t>删除主贴：用户可以删除自己的主帖。</w:t>
      </w:r>
      <w:r w:rsidR="001E5533">
        <w:t xml:space="preserve"> </w:t>
      </w:r>
    </w:p>
    <w:p w:rsidR="007B6E48" w:rsidRPr="007B6E48" w:rsidRDefault="007B6E48" w:rsidP="001E5533">
      <w:pPr>
        <w:pStyle w:val="2"/>
      </w:pPr>
      <w:r w:rsidRPr="007B6E48">
        <w:rPr>
          <w:rFonts w:hint="eastAsia"/>
        </w:rPr>
        <w:lastRenderedPageBreak/>
        <w:t>面向对象分析</w:t>
      </w:r>
    </w:p>
    <w:p w:rsidR="007B6E48" w:rsidRPr="007B6E48" w:rsidRDefault="007B6E48" w:rsidP="001E5533">
      <w:pPr>
        <w:pStyle w:val="afff2"/>
      </w:pPr>
      <w:r w:rsidRPr="007B6E48">
        <w:tab/>
      </w:r>
      <w:r w:rsidR="00A51FAF">
        <w:rPr>
          <w:noProof/>
        </w:rPr>
        <w:drawing>
          <wp:inline distT="0" distB="0" distL="0" distR="0">
            <wp:extent cx="3763645" cy="5018405"/>
            <wp:effectExtent l="0" t="0" r="0" b="0"/>
            <wp:docPr id="619" name="图片 619" descr="C:\Users\ASUS\Desktop\用例总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C:\Users\ASUS\Desktop\用例总图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3645" cy="5018405"/>
                    </a:xfrm>
                    <a:prstGeom prst="rect">
                      <a:avLst/>
                    </a:prstGeom>
                    <a:noFill/>
                    <a:ln>
                      <a:noFill/>
                    </a:ln>
                  </pic:spPr>
                </pic:pic>
              </a:graphicData>
            </a:graphic>
          </wp:inline>
        </w:drawing>
      </w:r>
    </w:p>
    <w:p w:rsidR="007B6E48" w:rsidRPr="007B6E48" w:rsidRDefault="007B6E48" w:rsidP="001E5533">
      <w:pPr>
        <w:pStyle w:val="afff2"/>
      </w:pPr>
      <w:r w:rsidRPr="007B6E48">
        <w:rPr>
          <w:rFonts w:hint="eastAsia"/>
        </w:rPr>
        <w:t>图3-</w:t>
      </w:r>
      <w:r w:rsidRPr="007B6E48">
        <w:t xml:space="preserve">1 </w:t>
      </w:r>
      <w:r w:rsidRPr="007B6E48">
        <w:rPr>
          <w:rFonts w:hint="eastAsia"/>
        </w:rPr>
        <w:t>用户功能用例图</w:t>
      </w:r>
    </w:p>
    <w:p w:rsidR="001E5533" w:rsidRDefault="001E5533" w:rsidP="007B6E48">
      <w:bookmarkStart w:id="11" w:name="_Toc7654789"/>
    </w:p>
    <w:p w:rsidR="007B6E48" w:rsidRPr="007B6E48" w:rsidRDefault="007B6E48" w:rsidP="001E5533">
      <w:pPr>
        <w:pStyle w:val="2"/>
      </w:pPr>
      <w:r w:rsidRPr="007B6E48">
        <w:rPr>
          <w:rFonts w:hint="eastAsia"/>
        </w:rPr>
        <w:t>用例说明</w:t>
      </w:r>
      <w:bookmarkEnd w:id="11"/>
    </w:p>
    <w:p w:rsidR="007B6E48" w:rsidRPr="007B6E48" w:rsidRDefault="007B6E48" w:rsidP="001E5533">
      <w:pPr>
        <w:pStyle w:val="a5"/>
      </w:pPr>
      <w:r w:rsidRPr="007B6E48">
        <w:rPr>
          <w:rFonts w:hint="eastAsia"/>
        </w:rPr>
        <w:t>（1）用户登录</w:t>
      </w:r>
    </w:p>
    <w:p w:rsidR="007B6E48" w:rsidRPr="007B6E48" w:rsidRDefault="007B6E48" w:rsidP="001E5533">
      <w:pPr>
        <w:pStyle w:val="affb"/>
      </w:pPr>
      <w:r w:rsidRPr="007B6E48">
        <w:rPr>
          <w:rFonts w:hint="eastAsia"/>
        </w:rPr>
        <w:t>表</w:t>
      </w:r>
      <w:r w:rsidRPr="007B6E48">
        <w:t>3</w:t>
      </w:r>
      <w:r w:rsidRPr="007B6E48">
        <w:rPr>
          <w:rFonts w:hint="eastAsia"/>
        </w:rPr>
        <w:t>-</w:t>
      </w:r>
      <w:r w:rsidRPr="007B6E48">
        <w:t xml:space="preserve">2 </w:t>
      </w:r>
      <w:r w:rsidRPr="007B6E48">
        <w:rPr>
          <w:rFonts w:hint="eastAsia"/>
        </w:rPr>
        <w:t>用户登录用例</w:t>
      </w:r>
    </w:p>
    <w:tbl>
      <w:tblPr>
        <w:tblStyle w:val="1a"/>
        <w:tblW w:w="0" w:type="auto"/>
        <w:tblLook w:val="04A0" w:firstRow="1" w:lastRow="0" w:firstColumn="1" w:lastColumn="0" w:noHBand="0" w:noVBand="1"/>
      </w:tblPr>
      <w:tblGrid>
        <w:gridCol w:w="1842"/>
        <w:gridCol w:w="6033"/>
      </w:tblGrid>
      <w:tr w:rsidR="007B6E48" w:rsidRPr="00C05D82" w:rsidTr="007B6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5" w:type="dxa"/>
            <w:gridSpan w:val="2"/>
          </w:tcPr>
          <w:p w:rsidR="007B6E48" w:rsidRPr="007B6E48" w:rsidRDefault="007B6E48" w:rsidP="001E5533">
            <w:pPr>
              <w:pStyle w:val="affb"/>
            </w:pPr>
            <w:r w:rsidRPr="007B6E48">
              <w:rPr>
                <w:rFonts w:hint="eastAsia"/>
              </w:rPr>
              <w:t>用户登录</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b"/>
            </w:pPr>
            <w:r w:rsidRPr="007B6E48">
              <w:rPr>
                <w:rFonts w:hint="eastAsia"/>
              </w:rPr>
              <w:t>参与者</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所有用户都可以登录</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b"/>
            </w:pPr>
            <w:r w:rsidRPr="007B6E48">
              <w:rPr>
                <w:rFonts w:hint="eastAsia"/>
              </w:rPr>
              <w:t>触发条件</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用户点击登录按钮</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b"/>
            </w:pPr>
            <w:r w:rsidRPr="007B6E48">
              <w:rPr>
                <w:rFonts w:hint="eastAsia"/>
              </w:rPr>
              <w:t>前置条件</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在浏览其中打开登录页</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b"/>
            </w:pPr>
            <w:r w:rsidRPr="007B6E48">
              <w:rPr>
                <w:rFonts w:hint="eastAsia"/>
              </w:rPr>
              <w:t>后置条件</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登录到主页，进入该系统的各大功能使用</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b"/>
            </w:pPr>
            <w:r w:rsidRPr="007B6E48">
              <w:rPr>
                <w:rFonts w:hint="eastAsia"/>
              </w:rPr>
              <w:t>正常流程</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使用浏览器打开登录页</w:t>
            </w:r>
          </w:p>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输入账号密码以及验证码</w:t>
            </w:r>
          </w:p>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登录成功进入主页</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b"/>
            </w:pPr>
            <w:r w:rsidRPr="007B6E48">
              <w:rPr>
                <w:rFonts w:hint="eastAsia"/>
              </w:rPr>
              <w:t>扩展流程</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输入信息有误：</w:t>
            </w:r>
          </w:p>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提示验证码错误</w:t>
            </w:r>
          </w:p>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提示用户名或密码错误</w:t>
            </w:r>
          </w:p>
        </w:tc>
      </w:tr>
    </w:tbl>
    <w:p w:rsidR="007B6E48" w:rsidRPr="007B6E48" w:rsidRDefault="007B6E48" w:rsidP="008F5AB7">
      <w:pPr>
        <w:pStyle w:val="a5"/>
        <w:ind w:firstLineChars="0" w:firstLine="0"/>
      </w:pPr>
      <w:r w:rsidRPr="007B6E48">
        <w:rPr>
          <w:rFonts w:hint="eastAsia"/>
        </w:rPr>
        <w:lastRenderedPageBreak/>
        <w:t>（2）</w:t>
      </w:r>
      <w:r w:rsidRPr="007B6E48">
        <w:t xml:space="preserve"> </w:t>
      </w:r>
      <w:r w:rsidRPr="007B6E48">
        <w:rPr>
          <w:rFonts w:hint="eastAsia"/>
        </w:rPr>
        <w:t>用户注册</w:t>
      </w:r>
    </w:p>
    <w:p w:rsidR="007B6E48" w:rsidRPr="007B6E48" w:rsidRDefault="007B6E48" w:rsidP="001E5533">
      <w:pPr>
        <w:pStyle w:val="affb"/>
      </w:pPr>
      <w:r w:rsidRPr="007B6E48">
        <w:rPr>
          <w:rFonts w:hint="eastAsia"/>
        </w:rPr>
        <w:t>表</w:t>
      </w:r>
      <w:r w:rsidRPr="007B6E48">
        <w:t>3</w:t>
      </w:r>
      <w:r w:rsidRPr="007B6E48">
        <w:rPr>
          <w:rFonts w:hint="eastAsia"/>
        </w:rPr>
        <w:t>-</w:t>
      </w:r>
      <w:r w:rsidRPr="007B6E48">
        <w:t xml:space="preserve">3 </w:t>
      </w:r>
      <w:r w:rsidRPr="007B6E48">
        <w:rPr>
          <w:rFonts w:hint="eastAsia"/>
        </w:rPr>
        <w:t>用户注册用例</w:t>
      </w:r>
    </w:p>
    <w:tbl>
      <w:tblPr>
        <w:tblStyle w:val="1a"/>
        <w:tblW w:w="0" w:type="auto"/>
        <w:tblLook w:val="04A0" w:firstRow="1" w:lastRow="0" w:firstColumn="1" w:lastColumn="0" w:noHBand="0" w:noVBand="1"/>
      </w:tblPr>
      <w:tblGrid>
        <w:gridCol w:w="1842"/>
        <w:gridCol w:w="6033"/>
      </w:tblGrid>
      <w:tr w:rsidR="007B6E48" w:rsidRPr="00C05D82" w:rsidTr="007B6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5" w:type="dxa"/>
            <w:gridSpan w:val="2"/>
          </w:tcPr>
          <w:p w:rsidR="007B6E48" w:rsidRPr="007B6E48" w:rsidRDefault="007B6E48" w:rsidP="001E5533">
            <w:pPr>
              <w:pStyle w:val="affc"/>
            </w:pPr>
            <w:r w:rsidRPr="007B6E48">
              <w:rPr>
                <w:rFonts w:hint="eastAsia"/>
              </w:rPr>
              <w:t>用户注册</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参与者</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所有用户</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触发条件</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用户点击注册按钮</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前置条件</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在浏览器中打开注册页</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后置条件</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注册成功可以登录</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正常流程</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在浏览器中打开注册页面</w:t>
            </w:r>
          </w:p>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输入学号、昵称、密码、确认密码</w:t>
            </w:r>
          </w:p>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点击注册按钮</w:t>
            </w:r>
          </w:p>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注册成功跳转到登录页面</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扩展流程</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输入信息有误：</w:t>
            </w:r>
          </w:p>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要注册的学号不存在</w:t>
            </w:r>
          </w:p>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两次输入的密码不一致</w:t>
            </w:r>
          </w:p>
        </w:tc>
      </w:tr>
    </w:tbl>
    <w:p w:rsidR="007B6E48" w:rsidRPr="007B6E48" w:rsidRDefault="007B6E48" w:rsidP="001E5533">
      <w:pPr>
        <w:pStyle w:val="affc"/>
      </w:pPr>
    </w:p>
    <w:p w:rsidR="007B6E48" w:rsidRPr="007B6E48" w:rsidRDefault="007B6E48" w:rsidP="001E5533">
      <w:pPr>
        <w:pStyle w:val="a5"/>
      </w:pPr>
      <w:r w:rsidRPr="007B6E48">
        <w:rPr>
          <w:rFonts w:hint="eastAsia"/>
        </w:rPr>
        <w:t>（3）用户修改密码</w:t>
      </w:r>
    </w:p>
    <w:p w:rsidR="007B6E48" w:rsidRPr="007B6E48" w:rsidRDefault="007B6E48" w:rsidP="001E5533">
      <w:pPr>
        <w:pStyle w:val="affb"/>
      </w:pPr>
      <w:r w:rsidRPr="007B6E48">
        <w:rPr>
          <w:rFonts w:hint="eastAsia"/>
        </w:rPr>
        <w:t>表</w:t>
      </w:r>
      <w:r w:rsidRPr="007B6E48">
        <w:t>3</w:t>
      </w:r>
      <w:r w:rsidRPr="007B6E48">
        <w:rPr>
          <w:rFonts w:hint="eastAsia"/>
        </w:rPr>
        <w:t>-</w:t>
      </w:r>
      <w:r w:rsidRPr="007B6E48">
        <w:t xml:space="preserve">4 </w:t>
      </w:r>
      <w:r w:rsidRPr="007B6E48">
        <w:rPr>
          <w:rFonts w:hint="eastAsia"/>
        </w:rPr>
        <w:t>用户修改密码用例</w:t>
      </w:r>
    </w:p>
    <w:tbl>
      <w:tblPr>
        <w:tblStyle w:val="1a"/>
        <w:tblW w:w="0" w:type="auto"/>
        <w:tblLook w:val="04A0" w:firstRow="1" w:lastRow="0" w:firstColumn="1" w:lastColumn="0" w:noHBand="0" w:noVBand="1"/>
      </w:tblPr>
      <w:tblGrid>
        <w:gridCol w:w="1842"/>
        <w:gridCol w:w="6033"/>
      </w:tblGrid>
      <w:tr w:rsidR="007B6E48" w:rsidRPr="00C05D82" w:rsidTr="007B6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5" w:type="dxa"/>
            <w:gridSpan w:val="2"/>
          </w:tcPr>
          <w:p w:rsidR="007B6E48" w:rsidRPr="007B6E48" w:rsidRDefault="007B6E48" w:rsidP="001E5533">
            <w:pPr>
              <w:pStyle w:val="affc"/>
            </w:pPr>
            <w:r w:rsidRPr="007B6E48">
              <w:rPr>
                <w:rFonts w:hint="eastAsia"/>
              </w:rPr>
              <w:t>用户修改密码</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参与者</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所有登录到该系统的用户</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触发条件</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用户想修改自己的密码，点击修改密码按钮</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前置条件</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已登录的用户，可以使用修改密码的功能</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后置条件</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新密码修改成功，可以使用新的密码登录到该系统</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正常流程</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在浏览器中登录到该系统，点击修改密码选项</w:t>
            </w:r>
          </w:p>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输入原始密码、新密码、确认密码</w:t>
            </w:r>
          </w:p>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成功修改密码</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扩展流程</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输入信息有误：</w:t>
            </w:r>
          </w:p>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原始密码不正确</w:t>
            </w:r>
          </w:p>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两次输入的密码不一致</w:t>
            </w:r>
          </w:p>
        </w:tc>
      </w:tr>
    </w:tbl>
    <w:p w:rsidR="007B6E48" w:rsidRPr="007B6E48" w:rsidRDefault="007B6E48" w:rsidP="007B6E48"/>
    <w:p w:rsidR="007B6E48" w:rsidRPr="007B6E48" w:rsidRDefault="007B6E48" w:rsidP="001E5533">
      <w:pPr>
        <w:pStyle w:val="a5"/>
      </w:pPr>
      <w:r w:rsidRPr="007B6E48">
        <w:rPr>
          <w:rFonts w:hint="eastAsia"/>
        </w:rPr>
        <w:t>（4）申请加入社团</w:t>
      </w:r>
    </w:p>
    <w:p w:rsidR="007B6E48" w:rsidRPr="007B6E48" w:rsidRDefault="007B6E48" w:rsidP="001E5533">
      <w:pPr>
        <w:pStyle w:val="affb"/>
      </w:pPr>
      <w:r w:rsidRPr="007B6E48">
        <w:rPr>
          <w:rFonts w:hint="eastAsia"/>
        </w:rPr>
        <w:t>表</w:t>
      </w:r>
      <w:r w:rsidRPr="007B6E48">
        <w:t>3</w:t>
      </w:r>
      <w:r w:rsidRPr="007B6E48">
        <w:rPr>
          <w:rFonts w:hint="eastAsia"/>
        </w:rPr>
        <w:t>-</w:t>
      </w:r>
      <w:r w:rsidRPr="007B6E48">
        <w:t xml:space="preserve">5 </w:t>
      </w:r>
      <w:r w:rsidRPr="007B6E48">
        <w:rPr>
          <w:rFonts w:hint="eastAsia"/>
        </w:rPr>
        <w:t>申请加入社团用例</w:t>
      </w:r>
    </w:p>
    <w:tbl>
      <w:tblPr>
        <w:tblStyle w:val="1a"/>
        <w:tblW w:w="0" w:type="auto"/>
        <w:tblLook w:val="04A0" w:firstRow="1" w:lastRow="0" w:firstColumn="1" w:lastColumn="0" w:noHBand="0" w:noVBand="1"/>
      </w:tblPr>
      <w:tblGrid>
        <w:gridCol w:w="1842"/>
        <w:gridCol w:w="6033"/>
      </w:tblGrid>
      <w:tr w:rsidR="007B6E48" w:rsidRPr="00C05D82" w:rsidTr="007B6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5" w:type="dxa"/>
            <w:gridSpan w:val="2"/>
          </w:tcPr>
          <w:p w:rsidR="007B6E48" w:rsidRPr="007B6E48" w:rsidRDefault="007B6E48" w:rsidP="001E5533">
            <w:pPr>
              <w:pStyle w:val="affc"/>
            </w:pPr>
            <w:r w:rsidRPr="007B6E48">
              <w:rPr>
                <w:rFonts w:hint="eastAsia"/>
              </w:rPr>
              <w:t>申请加入社团</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参与者</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注册的普通用户</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触发条件</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点击申请加入按钮</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前置条件</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已经登录的普通用户，在浏览其中打开申请加入社团的页面</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后置条件</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申请成功后可以加入某个社团获取更多的权限</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正常流程</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已经登录的普通用户，打开申请加入社团的页面</w:t>
            </w:r>
          </w:p>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输入申请理由、选择要申请加入的社团</w:t>
            </w:r>
          </w:p>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申请后，经社团同意，将获取更多的权限</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扩展流程</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p>
        </w:tc>
      </w:tr>
    </w:tbl>
    <w:p w:rsidR="007B6E48" w:rsidRPr="007B6E48" w:rsidRDefault="007B6E48" w:rsidP="007B6E48"/>
    <w:p w:rsidR="007B6E48" w:rsidRPr="007B6E48" w:rsidRDefault="007B6E48" w:rsidP="001E5533">
      <w:pPr>
        <w:pStyle w:val="a5"/>
      </w:pPr>
      <w:r w:rsidRPr="007B6E48">
        <w:rPr>
          <w:rFonts w:hint="eastAsia"/>
        </w:rPr>
        <w:t>（5）</w:t>
      </w:r>
      <w:r w:rsidRPr="007B6E48">
        <w:t xml:space="preserve"> </w:t>
      </w:r>
      <w:r w:rsidRPr="007B6E48">
        <w:rPr>
          <w:rFonts w:hint="eastAsia"/>
        </w:rPr>
        <w:t>删除用户</w:t>
      </w:r>
    </w:p>
    <w:p w:rsidR="007B6E48" w:rsidRPr="007B6E48" w:rsidRDefault="007B6E48" w:rsidP="001E5533">
      <w:pPr>
        <w:pStyle w:val="affb"/>
      </w:pPr>
      <w:r w:rsidRPr="007B6E48">
        <w:rPr>
          <w:rFonts w:hint="eastAsia"/>
        </w:rPr>
        <w:t>表</w:t>
      </w:r>
      <w:r w:rsidRPr="007B6E48">
        <w:t>3</w:t>
      </w:r>
      <w:r w:rsidRPr="007B6E48">
        <w:rPr>
          <w:rFonts w:hint="eastAsia"/>
        </w:rPr>
        <w:t>-</w:t>
      </w:r>
      <w:r w:rsidRPr="007B6E48">
        <w:t xml:space="preserve">6 </w:t>
      </w:r>
      <w:r w:rsidRPr="007B6E48">
        <w:rPr>
          <w:rFonts w:hint="eastAsia"/>
        </w:rPr>
        <w:t>删除用户用例</w:t>
      </w:r>
    </w:p>
    <w:tbl>
      <w:tblPr>
        <w:tblStyle w:val="1a"/>
        <w:tblW w:w="0" w:type="auto"/>
        <w:tblLook w:val="04A0" w:firstRow="1" w:lastRow="0" w:firstColumn="1" w:lastColumn="0" w:noHBand="0" w:noVBand="1"/>
      </w:tblPr>
      <w:tblGrid>
        <w:gridCol w:w="1842"/>
        <w:gridCol w:w="6033"/>
      </w:tblGrid>
      <w:tr w:rsidR="007B6E48" w:rsidRPr="00C05D82" w:rsidTr="007B6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5" w:type="dxa"/>
            <w:gridSpan w:val="2"/>
          </w:tcPr>
          <w:p w:rsidR="007B6E48" w:rsidRPr="007B6E48" w:rsidRDefault="007B6E48" w:rsidP="001E5533">
            <w:pPr>
              <w:pStyle w:val="affc"/>
            </w:pPr>
            <w:r w:rsidRPr="007B6E48">
              <w:rPr>
                <w:rFonts w:hint="eastAsia"/>
              </w:rPr>
              <w:t>删除用户</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参与者</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超级管理员或社团监管人员</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触发条件</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点击删除按钮</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lastRenderedPageBreak/>
              <w:t>前置条件</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已经登录的超级管理员或社团监管人员，打开用户列表页</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后置条件</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已删除的用户将不可以在登录到该系统</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正常流程</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已登录的超级管理员或社团监管人员，打开用户列表页</w:t>
            </w:r>
          </w:p>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找到要删除的用户</w:t>
            </w:r>
          </w:p>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成功删除</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扩展流程</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p>
        </w:tc>
      </w:tr>
    </w:tbl>
    <w:p w:rsidR="007B6E48" w:rsidRPr="007B6E48" w:rsidRDefault="007B6E48" w:rsidP="007B6E48"/>
    <w:p w:rsidR="007B6E48" w:rsidRPr="007B6E48" w:rsidRDefault="007B6E48" w:rsidP="001E5533">
      <w:pPr>
        <w:pStyle w:val="a5"/>
      </w:pPr>
      <w:r w:rsidRPr="007B6E48">
        <w:rPr>
          <w:rFonts w:hint="eastAsia"/>
        </w:rPr>
        <w:t>（6）申请社团</w:t>
      </w:r>
    </w:p>
    <w:p w:rsidR="007B6E48" w:rsidRPr="007B6E48" w:rsidRDefault="007B6E48" w:rsidP="001E5533">
      <w:pPr>
        <w:pStyle w:val="affb"/>
      </w:pPr>
      <w:r w:rsidRPr="007B6E48">
        <w:rPr>
          <w:rFonts w:hint="eastAsia"/>
        </w:rPr>
        <w:t>表</w:t>
      </w:r>
      <w:r w:rsidRPr="007B6E48">
        <w:t>3</w:t>
      </w:r>
      <w:r w:rsidRPr="007B6E48">
        <w:rPr>
          <w:rFonts w:hint="eastAsia"/>
        </w:rPr>
        <w:t>-</w:t>
      </w:r>
      <w:r w:rsidRPr="007B6E48">
        <w:t xml:space="preserve">7 </w:t>
      </w:r>
      <w:r w:rsidRPr="007B6E48">
        <w:rPr>
          <w:rFonts w:hint="eastAsia"/>
        </w:rPr>
        <w:t>申请社团用例</w:t>
      </w:r>
    </w:p>
    <w:tbl>
      <w:tblPr>
        <w:tblStyle w:val="1a"/>
        <w:tblW w:w="0" w:type="auto"/>
        <w:tblLook w:val="04A0" w:firstRow="1" w:lastRow="0" w:firstColumn="1" w:lastColumn="0" w:noHBand="0" w:noVBand="1"/>
      </w:tblPr>
      <w:tblGrid>
        <w:gridCol w:w="1842"/>
        <w:gridCol w:w="6033"/>
      </w:tblGrid>
      <w:tr w:rsidR="007B6E48" w:rsidRPr="00C05D82" w:rsidTr="007B6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5" w:type="dxa"/>
            <w:gridSpan w:val="2"/>
          </w:tcPr>
          <w:p w:rsidR="007B6E48" w:rsidRPr="007B6E48" w:rsidRDefault="007B6E48" w:rsidP="001E5533">
            <w:pPr>
              <w:pStyle w:val="affc"/>
            </w:pPr>
            <w:r w:rsidRPr="007B6E48">
              <w:rPr>
                <w:rFonts w:hint="eastAsia"/>
              </w:rPr>
              <w:t>申请社团</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参与者</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普通成员、社员</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触发条件</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点击申请社团按钮</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前置条件</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已经登录普通成员或社员，打开申请加入社团页</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后置条件</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申请后，经超级管理员或社团监管人员同意后，他们将创建一个新社团并将申请者的角色设置为社长</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正常流程</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已经登录普通成员或社员，打开申请加入社团页</w:t>
            </w:r>
          </w:p>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填写社团名称、社团描述、上</w:t>
            </w:r>
            <w:proofErr w:type="gramStart"/>
            <w:r w:rsidRPr="007B6E48">
              <w:rPr>
                <w:rFonts w:hint="eastAsia"/>
              </w:rPr>
              <w:t>传申请</w:t>
            </w:r>
            <w:proofErr w:type="gramEnd"/>
            <w:r w:rsidRPr="007B6E48">
              <w:rPr>
                <w:rFonts w:hint="eastAsia"/>
              </w:rPr>
              <w:t>材料包</w:t>
            </w:r>
          </w:p>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申请成功材料将会上传等待审核</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扩展流程</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输入信息有误：</w:t>
            </w:r>
          </w:p>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1</w:t>
            </w:r>
            <w:r w:rsidRPr="007B6E48">
              <w:rPr>
                <w:rFonts w:hint="eastAsia"/>
              </w:rPr>
              <w:t>、资料包不可以超过</w:t>
            </w:r>
            <w:r w:rsidRPr="007B6E48">
              <w:t>20</w:t>
            </w:r>
            <w:r w:rsidRPr="007B6E48">
              <w:rPr>
                <w:rFonts w:hint="eastAsia"/>
              </w:rPr>
              <w:t>M</w:t>
            </w:r>
          </w:p>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t>2</w:t>
            </w:r>
            <w:r w:rsidRPr="007B6E48">
              <w:rPr>
                <w:rFonts w:hint="eastAsia"/>
              </w:rPr>
              <w:t>、材料包错误，仅支持</w:t>
            </w:r>
            <w:r w:rsidRPr="007B6E48">
              <w:rPr>
                <w:rFonts w:hint="eastAsia"/>
              </w:rPr>
              <w:t>tar</w:t>
            </w:r>
            <w:r w:rsidRPr="007B6E48">
              <w:rPr>
                <w:rFonts w:hint="eastAsia"/>
              </w:rPr>
              <w:t>、</w:t>
            </w:r>
            <w:r w:rsidRPr="007B6E48">
              <w:rPr>
                <w:rFonts w:hint="eastAsia"/>
              </w:rPr>
              <w:t>z</w:t>
            </w:r>
            <w:r w:rsidRPr="007B6E48">
              <w:t>ip</w:t>
            </w:r>
            <w:r w:rsidRPr="007B6E48">
              <w:rPr>
                <w:rFonts w:hint="eastAsia"/>
              </w:rPr>
              <w:t>、</w:t>
            </w:r>
            <w:r w:rsidRPr="007B6E48">
              <w:rPr>
                <w:rFonts w:hint="eastAsia"/>
              </w:rPr>
              <w:t>rar</w:t>
            </w:r>
            <w:r w:rsidRPr="007B6E48">
              <w:rPr>
                <w:rFonts w:hint="eastAsia"/>
              </w:rPr>
              <w:t>格式的压缩包</w:t>
            </w:r>
          </w:p>
        </w:tc>
      </w:tr>
    </w:tbl>
    <w:p w:rsidR="007B6E48" w:rsidRPr="007B6E48" w:rsidRDefault="007B6E48" w:rsidP="001E5533">
      <w:pPr>
        <w:pStyle w:val="affc"/>
      </w:pPr>
    </w:p>
    <w:p w:rsidR="007B6E48" w:rsidRPr="007B6E48" w:rsidRDefault="007B6E48" w:rsidP="001E5533">
      <w:pPr>
        <w:pStyle w:val="a5"/>
      </w:pPr>
      <w:r w:rsidRPr="007B6E48">
        <w:rPr>
          <w:rFonts w:hint="eastAsia"/>
        </w:rPr>
        <w:t>（7）积分录入</w:t>
      </w:r>
    </w:p>
    <w:p w:rsidR="007B6E48" w:rsidRPr="007B6E48" w:rsidRDefault="007B6E48" w:rsidP="001E5533">
      <w:pPr>
        <w:pStyle w:val="affb"/>
      </w:pPr>
      <w:r w:rsidRPr="007B6E48">
        <w:rPr>
          <w:rFonts w:hint="eastAsia"/>
        </w:rPr>
        <w:t>表</w:t>
      </w:r>
      <w:r w:rsidRPr="007B6E48">
        <w:t>3</w:t>
      </w:r>
      <w:r w:rsidRPr="007B6E48">
        <w:rPr>
          <w:rFonts w:hint="eastAsia"/>
        </w:rPr>
        <w:t>-</w:t>
      </w:r>
      <w:r w:rsidRPr="007B6E48">
        <w:t xml:space="preserve">8 </w:t>
      </w:r>
      <w:r w:rsidRPr="007B6E48">
        <w:rPr>
          <w:rFonts w:hint="eastAsia"/>
        </w:rPr>
        <w:t>积分录入用例</w:t>
      </w:r>
    </w:p>
    <w:tbl>
      <w:tblPr>
        <w:tblStyle w:val="1a"/>
        <w:tblW w:w="0" w:type="auto"/>
        <w:tblLook w:val="04A0" w:firstRow="1" w:lastRow="0" w:firstColumn="1" w:lastColumn="0" w:noHBand="0" w:noVBand="1"/>
      </w:tblPr>
      <w:tblGrid>
        <w:gridCol w:w="1842"/>
        <w:gridCol w:w="6033"/>
      </w:tblGrid>
      <w:tr w:rsidR="007B6E48" w:rsidRPr="00C05D82" w:rsidTr="007B6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5" w:type="dxa"/>
            <w:gridSpan w:val="2"/>
          </w:tcPr>
          <w:p w:rsidR="007B6E48" w:rsidRPr="007B6E48" w:rsidRDefault="007B6E48" w:rsidP="001E5533">
            <w:pPr>
              <w:pStyle w:val="affc"/>
            </w:pPr>
            <w:r w:rsidRPr="007B6E48">
              <w:rPr>
                <w:rFonts w:hint="eastAsia"/>
              </w:rPr>
              <w:t>积分录入</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参与者</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社团监管人员、超级管理员</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触发条件</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点击扣分按钮</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前置条件</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已经登录的社团监管人员或超级管理员，打开扣分页</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后置条件</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扣分成功社团的积分将会减少</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正常流程</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已经登录的社团监管人员或超级管理员，打开扣分页</w:t>
            </w:r>
          </w:p>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填写要扣除的分数、扣分理由</w:t>
            </w:r>
          </w:p>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扣分成功</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扩展流程</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输入信息有误：</w:t>
            </w:r>
          </w:p>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1</w:t>
            </w:r>
            <w:r w:rsidRPr="007B6E48">
              <w:rPr>
                <w:rFonts w:hint="eastAsia"/>
              </w:rPr>
              <w:t>、要扣除的分数不能为负</w:t>
            </w:r>
          </w:p>
        </w:tc>
      </w:tr>
    </w:tbl>
    <w:p w:rsidR="007B6E48" w:rsidRPr="007B6E48" w:rsidRDefault="007B6E48" w:rsidP="007B6E48"/>
    <w:p w:rsidR="007B6E48" w:rsidRPr="007B6E48" w:rsidRDefault="007B6E48" w:rsidP="001E5533">
      <w:pPr>
        <w:pStyle w:val="a5"/>
      </w:pPr>
      <w:r w:rsidRPr="007B6E48">
        <w:rPr>
          <w:rFonts w:hint="eastAsia"/>
        </w:rPr>
        <w:t>（8）分享资料</w:t>
      </w:r>
    </w:p>
    <w:p w:rsidR="007B6E48" w:rsidRPr="007B6E48" w:rsidRDefault="007B6E48" w:rsidP="001E5533">
      <w:pPr>
        <w:pStyle w:val="affb"/>
      </w:pPr>
      <w:r w:rsidRPr="007B6E48">
        <w:rPr>
          <w:rFonts w:hint="eastAsia"/>
        </w:rPr>
        <w:t>表</w:t>
      </w:r>
      <w:r w:rsidRPr="007B6E48">
        <w:t>3</w:t>
      </w:r>
      <w:r w:rsidRPr="007B6E48">
        <w:rPr>
          <w:rFonts w:hint="eastAsia"/>
        </w:rPr>
        <w:t>-</w:t>
      </w:r>
      <w:r w:rsidRPr="007B6E48">
        <w:t xml:space="preserve">9 </w:t>
      </w:r>
      <w:r w:rsidRPr="007B6E48">
        <w:rPr>
          <w:rFonts w:hint="eastAsia"/>
        </w:rPr>
        <w:t>分享资料用例</w:t>
      </w:r>
    </w:p>
    <w:tbl>
      <w:tblPr>
        <w:tblStyle w:val="1a"/>
        <w:tblW w:w="0" w:type="auto"/>
        <w:tblLook w:val="04A0" w:firstRow="1" w:lastRow="0" w:firstColumn="1" w:lastColumn="0" w:noHBand="0" w:noVBand="1"/>
      </w:tblPr>
      <w:tblGrid>
        <w:gridCol w:w="1842"/>
        <w:gridCol w:w="6033"/>
      </w:tblGrid>
      <w:tr w:rsidR="007B6E48" w:rsidRPr="00C05D82" w:rsidTr="007B6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5" w:type="dxa"/>
            <w:gridSpan w:val="2"/>
          </w:tcPr>
          <w:p w:rsidR="007B6E48" w:rsidRPr="007B6E48" w:rsidRDefault="007B6E48" w:rsidP="001E5533">
            <w:pPr>
              <w:pStyle w:val="affc"/>
            </w:pPr>
            <w:r w:rsidRPr="007B6E48">
              <w:rPr>
                <w:rFonts w:hint="eastAsia"/>
              </w:rPr>
              <w:t>分享资料</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参与者</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所有登录用户</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触发条件</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点击分享按钮</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前置条件</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已登录的用户，打开资料分享页</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后置条件</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分享成功，发布到系统中</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正常流程</w:t>
            </w:r>
          </w:p>
        </w:tc>
        <w:tc>
          <w:tcPr>
            <w:tcW w:w="6033" w:type="dxa"/>
          </w:tcPr>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已登录的用户，打开资料分享页</w:t>
            </w:r>
          </w:p>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填写资料标题、选择资料分类、选择公开度、上</w:t>
            </w:r>
            <w:proofErr w:type="gramStart"/>
            <w:r w:rsidRPr="007B6E48">
              <w:rPr>
                <w:rFonts w:hint="eastAsia"/>
              </w:rPr>
              <w:t>传资料</w:t>
            </w:r>
            <w:proofErr w:type="gramEnd"/>
            <w:r w:rsidRPr="007B6E48">
              <w:rPr>
                <w:rFonts w:hint="eastAsia"/>
              </w:rPr>
              <w:t>包等</w:t>
            </w:r>
          </w:p>
          <w:p w:rsidR="007B6E48" w:rsidRPr="007B6E48" w:rsidRDefault="007B6E48" w:rsidP="001E5533">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分享成功</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E5533">
            <w:pPr>
              <w:pStyle w:val="affc"/>
            </w:pPr>
            <w:r w:rsidRPr="007B6E48">
              <w:rPr>
                <w:rFonts w:hint="eastAsia"/>
              </w:rPr>
              <w:t>扩展流程</w:t>
            </w:r>
          </w:p>
        </w:tc>
        <w:tc>
          <w:tcPr>
            <w:tcW w:w="6033" w:type="dxa"/>
          </w:tcPr>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输入信息有误：</w:t>
            </w:r>
          </w:p>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lastRenderedPageBreak/>
              <w:t>1</w:t>
            </w:r>
            <w:r w:rsidRPr="007B6E48">
              <w:rPr>
                <w:rFonts w:hint="eastAsia"/>
              </w:rPr>
              <w:t>、资料包不可以超过</w:t>
            </w:r>
            <w:r w:rsidRPr="007B6E48">
              <w:rPr>
                <w:rFonts w:hint="eastAsia"/>
              </w:rPr>
              <w:t>5</w:t>
            </w:r>
            <w:r w:rsidRPr="007B6E48">
              <w:t>0</w:t>
            </w:r>
            <w:r w:rsidRPr="007B6E48">
              <w:rPr>
                <w:rFonts w:hint="eastAsia"/>
              </w:rPr>
              <w:t>M</w:t>
            </w:r>
          </w:p>
          <w:p w:rsidR="007B6E48" w:rsidRPr="007B6E48" w:rsidRDefault="007B6E48" w:rsidP="001E5533">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2</w:t>
            </w:r>
            <w:r w:rsidRPr="007B6E48">
              <w:rPr>
                <w:rFonts w:hint="eastAsia"/>
              </w:rPr>
              <w:t>、材料包错误，仅支持</w:t>
            </w:r>
            <w:r w:rsidRPr="007B6E48">
              <w:rPr>
                <w:rFonts w:hint="eastAsia"/>
              </w:rPr>
              <w:t>tar</w:t>
            </w:r>
            <w:r w:rsidRPr="007B6E48">
              <w:rPr>
                <w:rFonts w:hint="eastAsia"/>
              </w:rPr>
              <w:t>、</w:t>
            </w:r>
            <w:r w:rsidRPr="007B6E48">
              <w:rPr>
                <w:rFonts w:hint="eastAsia"/>
              </w:rPr>
              <w:t>z</w:t>
            </w:r>
            <w:r w:rsidRPr="007B6E48">
              <w:t>ip</w:t>
            </w:r>
            <w:r w:rsidRPr="007B6E48">
              <w:rPr>
                <w:rFonts w:hint="eastAsia"/>
              </w:rPr>
              <w:t>、</w:t>
            </w:r>
            <w:r w:rsidRPr="007B6E48">
              <w:rPr>
                <w:rFonts w:hint="eastAsia"/>
              </w:rPr>
              <w:t>rar</w:t>
            </w:r>
            <w:r w:rsidRPr="007B6E48">
              <w:rPr>
                <w:rFonts w:hint="eastAsia"/>
              </w:rPr>
              <w:t>格式的压缩包</w:t>
            </w:r>
          </w:p>
        </w:tc>
      </w:tr>
    </w:tbl>
    <w:p w:rsidR="007B6E48" w:rsidRPr="007B6E48" w:rsidRDefault="007B6E48" w:rsidP="007B6E48"/>
    <w:p w:rsidR="007B6E48" w:rsidRPr="007B6E48" w:rsidRDefault="007B6E48" w:rsidP="001E5533">
      <w:pPr>
        <w:pStyle w:val="a5"/>
      </w:pPr>
      <w:r w:rsidRPr="007B6E48">
        <w:rPr>
          <w:rFonts w:hint="eastAsia"/>
        </w:rPr>
        <w:t>（9）下载资料</w:t>
      </w:r>
    </w:p>
    <w:p w:rsidR="007B6E48" w:rsidRPr="007B6E48" w:rsidRDefault="007B6E48" w:rsidP="0010586A">
      <w:pPr>
        <w:pStyle w:val="affb"/>
      </w:pPr>
      <w:r w:rsidRPr="007B6E48">
        <w:rPr>
          <w:rFonts w:hint="eastAsia"/>
        </w:rPr>
        <w:t>表3-</w:t>
      </w:r>
      <w:r w:rsidRPr="007B6E48">
        <w:t xml:space="preserve">10 </w:t>
      </w:r>
      <w:r w:rsidRPr="007B6E48">
        <w:rPr>
          <w:rFonts w:hint="eastAsia"/>
        </w:rPr>
        <w:t>下载资料用例</w:t>
      </w:r>
    </w:p>
    <w:tbl>
      <w:tblPr>
        <w:tblStyle w:val="1a"/>
        <w:tblW w:w="0" w:type="auto"/>
        <w:tblLook w:val="04A0" w:firstRow="1" w:lastRow="0" w:firstColumn="1" w:lastColumn="0" w:noHBand="0" w:noVBand="1"/>
      </w:tblPr>
      <w:tblGrid>
        <w:gridCol w:w="1842"/>
        <w:gridCol w:w="6033"/>
      </w:tblGrid>
      <w:tr w:rsidR="007B6E48" w:rsidRPr="00C05D82" w:rsidTr="007B6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5" w:type="dxa"/>
            <w:gridSpan w:val="2"/>
          </w:tcPr>
          <w:p w:rsidR="007B6E48" w:rsidRPr="007B6E48" w:rsidRDefault="007B6E48" w:rsidP="0010586A">
            <w:pPr>
              <w:pStyle w:val="affc"/>
            </w:pPr>
            <w:r w:rsidRPr="007B6E48">
              <w:rPr>
                <w:rFonts w:hint="eastAsia"/>
              </w:rPr>
              <w:t>下载资料</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参与者</w:t>
            </w:r>
          </w:p>
        </w:tc>
        <w:tc>
          <w:tcPr>
            <w:tcW w:w="6033" w:type="dxa"/>
          </w:tcPr>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所有已登录用户</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触发条件</w:t>
            </w:r>
          </w:p>
        </w:tc>
        <w:tc>
          <w:tcPr>
            <w:tcW w:w="6033" w:type="dxa"/>
          </w:tcPr>
          <w:p w:rsidR="007B6E48" w:rsidRPr="007B6E48" w:rsidRDefault="007B6E48" w:rsidP="0010586A">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点击下载链接</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前置条件</w:t>
            </w:r>
          </w:p>
        </w:tc>
        <w:tc>
          <w:tcPr>
            <w:tcW w:w="6033" w:type="dxa"/>
          </w:tcPr>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已登录的用户，打开资料列表页</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后置条件</w:t>
            </w:r>
          </w:p>
        </w:tc>
        <w:tc>
          <w:tcPr>
            <w:tcW w:w="6033" w:type="dxa"/>
          </w:tcPr>
          <w:p w:rsidR="007B6E48" w:rsidRPr="007B6E48" w:rsidRDefault="007B6E48" w:rsidP="0010586A">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下载成功</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正常流程</w:t>
            </w:r>
          </w:p>
        </w:tc>
        <w:tc>
          <w:tcPr>
            <w:tcW w:w="6033" w:type="dxa"/>
          </w:tcPr>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已登录的用户，打开自恋列表页</w:t>
            </w:r>
          </w:p>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选择要下载的资料、点击下载</w:t>
            </w:r>
          </w:p>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下载成功</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扩展流程</w:t>
            </w:r>
          </w:p>
        </w:tc>
        <w:tc>
          <w:tcPr>
            <w:tcW w:w="6033" w:type="dxa"/>
          </w:tcPr>
          <w:p w:rsidR="007B6E48" w:rsidRPr="007B6E48" w:rsidRDefault="007B6E48" w:rsidP="0010586A">
            <w:pPr>
              <w:pStyle w:val="affc"/>
              <w:cnfStyle w:val="000000000000" w:firstRow="0" w:lastRow="0" w:firstColumn="0" w:lastColumn="0" w:oddVBand="0" w:evenVBand="0" w:oddHBand="0" w:evenHBand="0" w:firstRowFirstColumn="0" w:firstRowLastColumn="0" w:lastRowFirstColumn="0" w:lastRowLastColumn="0"/>
            </w:pPr>
          </w:p>
        </w:tc>
      </w:tr>
    </w:tbl>
    <w:p w:rsidR="007B6E48" w:rsidRPr="007B6E48" w:rsidRDefault="007B6E48" w:rsidP="007B6E48"/>
    <w:p w:rsidR="007B6E48" w:rsidRPr="007B6E48" w:rsidRDefault="007B6E48" w:rsidP="0010586A">
      <w:pPr>
        <w:pStyle w:val="a5"/>
      </w:pPr>
      <w:r w:rsidRPr="007B6E48">
        <w:rPr>
          <w:rFonts w:hint="eastAsia"/>
        </w:rPr>
        <w:t>（1</w:t>
      </w:r>
      <w:r w:rsidRPr="007B6E48">
        <w:t>0</w:t>
      </w:r>
      <w:r w:rsidRPr="007B6E48">
        <w:rPr>
          <w:rFonts w:hint="eastAsia"/>
        </w:rPr>
        <w:t>）发布项目</w:t>
      </w:r>
    </w:p>
    <w:p w:rsidR="007B6E48" w:rsidRPr="007B6E48" w:rsidRDefault="007B6E48" w:rsidP="0010586A">
      <w:pPr>
        <w:pStyle w:val="affb"/>
      </w:pPr>
      <w:r w:rsidRPr="007B6E48">
        <w:rPr>
          <w:rFonts w:hint="eastAsia"/>
        </w:rPr>
        <w:t>表3-1</w:t>
      </w:r>
      <w:r w:rsidRPr="007B6E48">
        <w:t xml:space="preserve">1 </w:t>
      </w:r>
      <w:r w:rsidRPr="007B6E48">
        <w:rPr>
          <w:rFonts w:hint="eastAsia"/>
        </w:rPr>
        <w:t>发布项目用例</w:t>
      </w:r>
    </w:p>
    <w:tbl>
      <w:tblPr>
        <w:tblStyle w:val="1a"/>
        <w:tblW w:w="0" w:type="auto"/>
        <w:tblLook w:val="04A0" w:firstRow="1" w:lastRow="0" w:firstColumn="1" w:lastColumn="0" w:noHBand="0" w:noVBand="1"/>
      </w:tblPr>
      <w:tblGrid>
        <w:gridCol w:w="1842"/>
        <w:gridCol w:w="6033"/>
      </w:tblGrid>
      <w:tr w:rsidR="007B6E48" w:rsidRPr="00C05D82" w:rsidTr="007B6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5" w:type="dxa"/>
            <w:gridSpan w:val="2"/>
          </w:tcPr>
          <w:p w:rsidR="007B6E48" w:rsidRPr="007B6E48" w:rsidRDefault="007B6E48" w:rsidP="0010586A">
            <w:pPr>
              <w:pStyle w:val="affc"/>
            </w:pPr>
            <w:r w:rsidRPr="007B6E48">
              <w:rPr>
                <w:rFonts w:hint="eastAsia"/>
              </w:rPr>
              <w:t>发布项目</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参与者</w:t>
            </w:r>
          </w:p>
        </w:tc>
        <w:tc>
          <w:tcPr>
            <w:tcW w:w="6033" w:type="dxa"/>
          </w:tcPr>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所有登录人员</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触发条件</w:t>
            </w:r>
          </w:p>
        </w:tc>
        <w:tc>
          <w:tcPr>
            <w:tcW w:w="6033" w:type="dxa"/>
          </w:tcPr>
          <w:p w:rsidR="007B6E48" w:rsidRPr="007B6E48" w:rsidRDefault="007B6E48" w:rsidP="0010586A">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点击发布项目按钮</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前置条件</w:t>
            </w:r>
          </w:p>
        </w:tc>
        <w:tc>
          <w:tcPr>
            <w:tcW w:w="6033" w:type="dxa"/>
          </w:tcPr>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已登录的用户，打开发布项目页</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后置条件</w:t>
            </w:r>
          </w:p>
        </w:tc>
        <w:tc>
          <w:tcPr>
            <w:tcW w:w="6033" w:type="dxa"/>
          </w:tcPr>
          <w:p w:rsidR="007B6E48" w:rsidRPr="007B6E48" w:rsidRDefault="007B6E48" w:rsidP="0010586A">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发布成功，待审查</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正常流程</w:t>
            </w:r>
          </w:p>
        </w:tc>
        <w:tc>
          <w:tcPr>
            <w:tcW w:w="6033" w:type="dxa"/>
          </w:tcPr>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已登录的用户，打开发布项目页</w:t>
            </w:r>
          </w:p>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填写项目名称、描述、上</w:t>
            </w:r>
            <w:proofErr w:type="gramStart"/>
            <w:r w:rsidRPr="007B6E48">
              <w:rPr>
                <w:rFonts w:hint="eastAsia"/>
              </w:rPr>
              <w:t>传需求</w:t>
            </w:r>
            <w:proofErr w:type="gramEnd"/>
            <w:r w:rsidRPr="007B6E48">
              <w:rPr>
                <w:rFonts w:hint="eastAsia"/>
              </w:rPr>
              <w:t>文档包</w:t>
            </w:r>
          </w:p>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发布成功，待审核</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扩展流程</w:t>
            </w:r>
          </w:p>
        </w:tc>
        <w:tc>
          <w:tcPr>
            <w:tcW w:w="6033" w:type="dxa"/>
          </w:tcPr>
          <w:p w:rsidR="007B6E48" w:rsidRPr="007B6E48" w:rsidRDefault="007B6E48" w:rsidP="0010586A">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输入信息有误：</w:t>
            </w:r>
          </w:p>
          <w:p w:rsidR="007B6E48" w:rsidRPr="007B6E48" w:rsidRDefault="007B6E48" w:rsidP="0010586A">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1</w:t>
            </w:r>
            <w:r w:rsidRPr="007B6E48">
              <w:rPr>
                <w:rFonts w:hint="eastAsia"/>
              </w:rPr>
              <w:t>、资料包不可以超过</w:t>
            </w:r>
            <w:r w:rsidRPr="007B6E48">
              <w:t>20</w:t>
            </w:r>
            <w:r w:rsidRPr="007B6E48">
              <w:rPr>
                <w:rFonts w:hint="eastAsia"/>
              </w:rPr>
              <w:t>M</w:t>
            </w:r>
          </w:p>
          <w:p w:rsidR="007B6E48" w:rsidRPr="007B6E48" w:rsidRDefault="007B6E48" w:rsidP="0010586A">
            <w:pPr>
              <w:pStyle w:val="affc"/>
              <w:cnfStyle w:val="000000000000" w:firstRow="0" w:lastRow="0" w:firstColumn="0" w:lastColumn="0" w:oddVBand="0" w:evenVBand="0" w:oddHBand="0" w:evenHBand="0" w:firstRowFirstColumn="0" w:firstRowLastColumn="0" w:lastRowFirstColumn="0" w:lastRowLastColumn="0"/>
            </w:pPr>
            <w:r w:rsidRPr="007B6E48">
              <w:t>2</w:t>
            </w:r>
            <w:r w:rsidRPr="007B6E48">
              <w:rPr>
                <w:rFonts w:hint="eastAsia"/>
              </w:rPr>
              <w:t>、材料包错误，仅支持</w:t>
            </w:r>
            <w:r w:rsidRPr="007B6E48">
              <w:rPr>
                <w:rFonts w:hint="eastAsia"/>
              </w:rPr>
              <w:t>tar</w:t>
            </w:r>
            <w:r w:rsidRPr="007B6E48">
              <w:rPr>
                <w:rFonts w:hint="eastAsia"/>
              </w:rPr>
              <w:t>、</w:t>
            </w:r>
            <w:r w:rsidRPr="007B6E48">
              <w:rPr>
                <w:rFonts w:hint="eastAsia"/>
              </w:rPr>
              <w:t>z</w:t>
            </w:r>
            <w:r w:rsidRPr="007B6E48">
              <w:t>ip</w:t>
            </w:r>
            <w:r w:rsidRPr="007B6E48">
              <w:rPr>
                <w:rFonts w:hint="eastAsia"/>
              </w:rPr>
              <w:t>、</w:t>
            </w:r>
            <w:r w:rsidRPr="007B6E48">
              <w:rPr>
                <w:rFonts w:hint="eastAsia"/>
              </w:rPr>
              <w:t>rar</w:t>
            </w:r>
            <w:r w:rsidRPr="007B6E48">
              <w:rPr>
                <w:rFonts w:hint="eastAsia"/>
              </w:rPr>
              <w:t>格式的压缩包</w:t>
            </w:r>
          </w:p>
        </w:tc>
      </w:tr>
    </w:tbl>
    <w:p w:rsidR="007B6E48" w:rsidRPr="007B6E48" w:rsidRDefault="007B6E48" w:rsidP="007B6E48"/>
    <w:p w:rsidR="007B6E48" w:rsidRPr="007B6E48" w:rsidRDefault="007B6E48" w:rsidP="0010586A">
      <w:pPr>
        <w:pStyle w:val="a5"/>
      </w:pPr>
      <w:r w:rsidRPr="007B6E48">
        <w:rPr>
          <w:rFonts w:hint="eastAsia"/>
        </w:rPr>
        <w:t>（1</w:t>
      </w:r>
      <w:r w:rsidRPr="007B6E48">
        <w:t>1</w:t>
      </w:r>
      <w:r w:rsidRPr="007B6E48">
        <w:rPr>
          <w:rFonts w:hint="eastAsia"/>
        </w:rPr>
        <w:t>）发布新闻活动</w:t>
      </w:r>
    </w:p>
    <w:p w:rsidR="007B6E48" w:rsidRPr="007B6E48" w:rsidRDefault="007B6E48" w:rsidP="0010586A">
      <w:pPr>
        <w:pStyle w:val="affb"/>
      </w:pPr>
      <w:r w:rsidRPr="007B6E48">
        <w:rPr>
          <w:rFonts w:hint="eastAsia"/>
        </w:rPr>
        <w:t>表3-1</w:t>
      </w:r>
      <w:r w:rsidRPr="007B6E48">
        <w:t xml:space="preserve">2 </w:t>
      </w:r>
      <w:r w:rsidRPr="007B6E48">
        <w:rPr>
          <w:rFonts w:hint="eastAsia"/>
        </w:rPr>
        <w:t>发布新闻活动用例</w:t>
      </w:r>
    </w:p>
    <w:tbl>
      <w:tblPr>
        <w:tblStyle w:val="1a"/>
        <w:tblW w:w="0" w:type="auto"/>
        <w:tblLook w:val="04A0" w:firstRow="1" w:lastRow="0" w:firstColumn="1" w:lastColumn="0" w:noHBand="0" w:noVBand="1"/>
      </w:tblPr>
      <w:tblGrid>
        <w:gridCol w:w="1842"/>
        <w:gridCol w:w="6033"/>
      </w:tblGrid>
      <w:tr w:rsidR="007B6E48" w:rsidRPr="00C05D82" w:rsidTr="007B6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5" w:type="dxa"/>
            <w:gridSpan w:val="2"/>
          </w:tcPr>
          <w:p w:rsidR="007B6E48" w:rsidRPr="007B6E48" w:rsidRDefault="007B6E48" w:rsidP="0010586A">
            <w:pPr>
              <w:pStyle w:val="affc"/>
            </w:pPr>
            <w:r w:rsidRPr="007B6E48">
              <w:rPr>
                <w:rFonts w:hint="eastAsia"/>
              </w:rPr>
              <w:t>发布新闻活动</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参与者</w:t>
            </w:r>
          </w:p>
        </w:tc>
        <w:tc>
          <w:tcPr>
            <w:tcW w:w="6033" w:type="dxa"/>
          </w:tcPr>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社团监管人员、超级管理员</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触发条件</w:t>
            </w:r>
          </w:p>
        </w:tc>
        <w:tc>
          <w:tcPr>
            <w:tcW w:w="6033" w:type="dxa"/>
          </w:tcPr>
          <w:p w:rsidR="007B6E48" w:rsidRPr="007B6E48" w:rsidRDefault="007B6E48" w:rsidP="0010586A">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点击发布新闻活动按钮</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前置条件</w:t>
            </w:r>
          </w:p>
        </w:tc>
        <w:tc>
          <w:tcPr>
            <w:tcW w:w="6033" w:type="dxa"/>
          </w:tcPr>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已登录的超级管理员或社团监管人员、打开发布新闻活动页</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后置条件</w:t>
            </w:r>
          </w:p>
        </w:tc>
        <w:tc>
          <w:tcPr>
            <w:tcW w:w="6033" w:type="dxa"/>
          </w:tcPr>
          <w:p w:rsidR="007B6E48" w:rsidRPr="007B6E48" w:rsidRDefault="007B6E48" w:rsidP="0010586A">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发布成功，所有人都可以浏览详情</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正常流程</w:t>
            </w:r>
          </w:p>
        </w:tc>
        <w:tc>
          <w:tcPr>
            <w:tcW w:w="6033" w:type="dxa"/>
          </w:tcPr>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已登录的超级管理员或社团监管人员、打开发布新闻活动页</w:t>
            </w:r>
          </w:p>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输入活动标题、描述、上</w:t>
            </w:r>
            <w:proofErr w:type="gramStart"/>
            <w:r w:rsidRPr="007B6E48">
              <w:rPr>
                <w:rFonts w:hint="eastAsia"/>
              </w:rPr>
              <w:t>传活动</w:t>
            </w:r>
            <w:proofErr w:type="gramEnd"/>
            <w:r w:rsidRPr="007B6E48">
              <w:rPr>
                <w:rFonts w:hint="eastAsia"/>
              </w:rPr>
              <w:t>如偏</w:t>
            </w:r>
          </w:p>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发布成功</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扩展流程</w:t>
            </w:r>
          </w:p>
        </w:tc>
        <w:tc>
          <w:tcPr>
            <w:tcW w:w="6033" w:type="dxa"/>
          </w:tcPr>
          <w:p w:rsidR="007B6E48" w:rsidRPr="007B6E48" w:rsidRDefault="007B6E48" w:rsidP="0010586A">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输入信息有误：</w:t>
            </w:r>
          </w:p>
          <w:p w:rsidR="007B6E48" w:rsidRPr="007B6E48" w:rsidRDefault="007B6E48" w:rsidP="0010586A">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新闻活动标题不能超过</w:t>
            </w:r>
            <w:r w:rsidRPr="007B6E48">
              <w:rPr>
                <w:rFonts w:hint="eastAsia"/>
              </w:rPr>
              <w:t>2</w:t>
            </w:r>
            <w:r w:rsidRPr="007B6E48">
              <w:t>0</w:t>
            </w:r>
            <w:r w:rsidRPr="007B6E48">
              <w:rPr>
                <w:rFonts w:hint="eastAsia"/>
              </w:rPr>
              <w:t>个字符</w:t>
            </w:r>
          </w:p>
          <w:p w:rsidR="007B6E48" w:rsidRPr="007B6E48" w:rsidRDefault="007B6E48" w:rsidP="0010586A">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上传的图片仅支持</w:t>
            </w:r>
            <w:r w:rsidRPr="007B6E48">
              <w:rPr>
                <w:rFonts w:hint="eastAsia"/>
              </w:rPr>
              <w:t>png</w:t>
            </w:r>
            <w:r w:rsidRPr="007B6E48">
              <w:rPr>
                <w:rFonts w:hint="eastAsia"/>
              </w:rPr>
              <w:t>、</w:t>
            </w:r>
            <w:r w:rsidRPr="007B6E48">
              <w:rPr>
                <w:rFonts w:hint="eastAsia"/>
              </w:rPr>
              <w:t>jpg</w:t>
            </w:r>
            <w:r w:rsidRPr="007B6E48">
              <w:rPr>
                <w:rFonts w:hint="eastAsia"/>
              </w:rPr>
              <w:t>、</w:t>
            </w:r>
            <w:r w:rsidRPr="007B6E48">
              <w:rPr>
                <w:rFonts w:hint="eastAsia"/>
              </w:rPr>
              <w:t>j</w:t>
            </w:r>
            <w:r w:rsidRPr="007B6E48">
              <w:t>peg</w:t>
            </w:r>
          </w:p>
        </w:tc>
      </w:tr>
    </w:tbl>
    <w:p w:rsidR="007B6E48" w:rsidRPr="007B6E48" w:rsidRDefault="007B6E48" w:rsidP="007B6E48"/>
    <w:p w:rsidR="007B6E48" w:rsidRPr="007B6E48" w:rsidRDefault="007B6E48" w:rsidP="0010586A">
      <w:pPr>
        <w:pStyle w:val="a5"/>
      </w:pPr>
      <w:r w:rsidRPr="007B6E48">
        <w:rPr>
          <w:rFonts w:hint="eastAsia"/>
        </w:rPr>
        <w:t>（1</w:t>
      </w:r>
      <w:r w:rsidRPr="007B6E48">
        <w:t>2</w:t>
      </w:r>
      <w:r w:rsidRPr="007B6E48">
        <w:rPr>
          <w:rFonts w:hint="eastAsia"/>
        </w:rPr>
        <w:t>）发布帖子</w:t>
      </w:r>
    </w:p>
    <w:p w:rsidR="007B6E48" w:rsidRPr="007B6E48" w:rsidRDefault="007B6E48" w:rsidP="0010586A">
      <w:pPr>
        <w:pStyle w:val="affb"/>
      </w:pPr>
      <w:r w:rsidRPr="007B6E48">
        <w:rPr>
          <w:rFonts w:hint="eastAsia"/>
        </w:rPr>
        <w:t>表3-1</w:t>
      </w:r>
      <w:r w:rsidRPr="007B6E48">
        <w:t xml:space="preserve">3 </w:t>
      </w:r>
      <w:r w:rsidRPr="007B6E48">
        <w:rPr>
          <w:rFonts w:hint="eastAsia"/>
        </w:rPr>
        <w:t>发布帖子用例</w:t>
      </w:r>
    </w:p>
    <w:tbl>
      <w:tblPr>
        <w:tblStyle w:val="1a"/>
        <w:tblW w:w="0" w:type="auto"/>
        <w:tblLook w:val="04A0" w:firstRow="1" w:lastRow="0" w:firstColumn="1" w:lastColumn="0" w:noHBand="0" w:noVBand="1"/>
      </w:tblPr>
      <w:tblGrid>
        <w:gridCol w:w="1842"/>
        <w:gridCol w:w="6033"/>
      </w:tblGrid>
      <w:tr w:rsidR="007B6E48" w:rsidRPr="00C05D82" w:rsidTr="007B6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5" w:type="dxa"/>
            <w:gridSpan w:val="2"/>
          </w:tcPr>
          <w:p w:rsidR="007B6E48" w:rsidRPr="007B6E48" w:rsidRDefault="007B6E48" w:rsidP="0010586A">
            <w:pPr>
              <w:pStyle w:val="affc"/>
            </w:pPr>
            <w:r w:rsidRPr="007B6E48">
              <w:rPr>
                <w:rFonts w:hint="eastAsia"/>
              </w:rPr>
              <w:t>发布帖子</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lastRenderedPageBreak/>
              <w:t>参与者</w:t>
            </w:r>
          </w:p>
        </w:tc>
        <w:tc>
          <w:tcPr>
            <w:tcW w:w="6033" w:type="dxa"/>
          </w:tcPr>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所有登录用户</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触发条件</w:t>
            </w:r>
          </w:p>
        </w:tc>
        <w:tc>
          <w:tcPr>
            <w:tcW w:w="6033" w:type="dxa"/>
          </w:tcPr>
          <w:p w:rsidR="007B6E48" w:rsidRPr="007B6E48" w:rsidRDefault="007B6E48" w:rsidP="0010586A">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点击发布帖子按钮</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前置条件</w:t>
            </w:r>
          </w:p>
        </w:tc>
        <w:tc>
          <w:tcPr>
            <w:tcW w:w="6033" w:type="dxa"/>
          </w:tcPr>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已登录的用户、打开发布帖子页</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后置条件</w:t>
            </w:r>
          </w:p>
        </w:tc>
        <w:tc>
          <w:tcPr>
            <w:tcW w:w="6033" w:type="dxa"/>
          </w:tcPr>
          <w:p w:rsidR="007B6E48" w:rsidRPr="007B6E48" w:rsidRDefault="007B6E48" w:rsidP="0010586A">
            <w:pPr>
              <w:pStyle w:val="affc"/>
              <w:cnfStyle w:val="000000000000" w:firstRow="0" w:lastRow="0" w:firstColumn="0" w:lastColumn="0" w:oddVBand="0" w:evenVBand="0" w:oddHBand="0" w:evenHBand="0" w:firstRowFirstColumn="0" w:firstRowLastColumn="0" w:lastRowFirstColumn="0" w:lastRowLastColumn="0"/>
            </w:pPr>
            <w:r w:rsidRPr="007B6E48">
              <w:rPr>
                <w:rFonts w:hint="eastAsia"/>
              </w:rPr>
              <w:t>发布成功，所有人都可以浏览详情</w:t>
            </w:r>
          </w:p>
        </w:tc>
      </w:tr>
      <w:tr w:rsidR="007B6E48" w:rsidRPr="00C05D82" w:rsidTr="007B6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正常流程</w:t>
            </w:r>
          </w:p>
        </w:tc>
        <w:tc>
          <w:tcPr>
            <w:tcW w:w="6033" w:type="dxa"/>
          </w:tcPr>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已登录的用户、打开发布帖子页</w:t>
            </w:r>
          </w:p>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输入帖子标题、帖子描述</w:t>
            </w:r>
          </w:p>
          <w:p w:rsidR="007B6E48" w:rsidRPr="007B6E48" w:rsidRDefault="007B6E48" w:rsidP="0010586A">
            <w:pPr>
              <w:pStyle w:val="affc"/>
              <w:cnfStyle w:val="000000100000" w:firstRow="0" w:lastRow="0" w:firstColumn="0" w:lastColumn="0" w:oddVBand="0" w:evenVBand="0" w:oddHBand="1" w:evenHBand="0" w:firstRowFirstColumn="0" w:firstRowLastColumn="0" w:lastRowFirstColumn="0" w:lastRowLastColumn="0"/>
            </w:pPr>
            <w:r w:rsidRPr="007B6E48">
              <w:rPr>
                <w:rFonts w:hint="eastAsia"/>
              </w:rPr>
              <w:t>3</w:t>
            </w:r>
            <w:r w:rsidRPr="007B6E48">
              <w:rPr>
                <w:rFonts w:hint="eastAsia"/>
              </w:rPr>
              <w:t>、发布成功</w:t>
            </w:r>
          </w:p>
        </w:tc>
      </w:tr>
      <w:tr w:rsidR="007B6E48" w:rsidRPr="00C05D82" w:rsidTr="007B6E48">
        <w:tc>
          <w:tcPr>
            <w:cnfStyle w:val="001000000000" w:firstRow="0" w:lastRow="0" w:firstColumn="1" w:lastColumn="0" w:oddVBand="0" w:evenVBand="0" w:oddHBand="0" w:evenHBand="0" w:firstRowFirstColumn="0" w:firstRowLastColumn="0" w:lastRowFirstColumn="0" w:lastRowLastColumn="0"/>
            <w:tcW w:w="1842" w:type="dxa"/>
          </w:tcPr>
          <w:p w:rsidR="007B6E48" w:rsidRPr="007B6E48" w:rsidRDefault="007B6E48" w:rsidP="0010586A">
            <w:pPr>
              <w:pStyle w:val="affc"/>
            </w:pPr>
            <w:r w:rsidRPr="007B6E48">
              <w:rPr>
                <w:rFonts w:hint="eastAsia"/>
              </w:rPr>
              <w:t>扩展流程</w:t>
            </w:r>
          </w:p>
        </w:tc>
        <w:tc>
          <w:tcPr>
            <w:tcW w:w="6033" w:type="dxa"/>
          </w:tcPr>
          <w:p w:rsidR="007B6E48" w:rsidRPr="007B6E48" w:rsidRDefault="007B6E48" w:rsidP="0010586A">
            <w:pPr>
              <w:pStyle w:val="affc"/>
              <w:cnfStyle w:val="000000000000" w:firstRow="0" w:lastRow="0" w:firstColumn="0" w:lastColumn="0" w:oddVBand="0" w:evenVBand="0" w:oddHBand="0" w:evenHBand="0" w:firstRowFirstColumn="0" w:firstRowLastColumn="0" w:lastRowFirstColumn="0" w:lastRowLastColumn="0"/>
            </w:pPr>
          </w:p>
        </w:tc>
      </w:tr>
    </w:tbl>
    <w:p w:rsidR="00DB07E5" w:rsidRDefault="00DB07E5" w:rsidP="00305728">
      <w:pPr>
        <w:pStyle w:val="a5"/>
      </w:pPr>
    </w:p>
    <w:p w:rsidR="00965AC4" w:rsidRPr="00965AC4" w:rsidRDefault="00965AC4" w:rsidP="00965AC4">
      <w:pPr>
        <w:pStyle w:val="1"/>
      </w:pPr>
      <w:bookmarkStart w:id="12" w:name="_Toc7654790"/>
      <w:r w:rsidRPr="00965AC4">
        <w:rPr>
          <w:rFonts w:hint="eastAsia"/>
        </w:rPr>
        <w:t>第四章 系统设计</w:t>
      </w:r>
      <w:bookmarkEnd w:id="12"/>
    </w:p>
    <w:p w:rsidR="00965AC4" w:rsidRPr="00965AC4" w:rsidRDefault="00965AC4" w:rsidP="00965AC4">
      <w:pPr>
        <w:pStyle w:val="2"/>
      </w:pPr>
      <w:bookmarkStart w:id="13" w:name="_Toc7654791"/>
      <w:r w:rsidRPr="00965AC4">
        <w:rPr>
          <w:rFonts w:hint="eastAsia"/>
        </w:rPr>
        <w:t>概要设计</w:t>
      </w:r>
      <w:bookmarkEnd w:id="13"/>
    </w:p>
    <w:p w:rsidR="00965AC4" w:rsidRPr="00965AC4" w:rsidRDefault="00965AC4" w:rsidP="00965AC4">
      <w:pPr>
        <w:pStyle w:val="a5"/>
      </w:pPr>
      <w:r w:rsidRPr="00965AC4">
        <w:rPr>
          <w:rFonts w:hint="eastAsia"/>
        </w:rPr>
        <w:t>本系统的功能模块主要分为全局功能模块、社团管理模块、项目管理模块、讨论管理模块、新闻活动管理模块、资料管理模块、用户管理模块。具体功能如下图4-</w:t>
      </w:r>
      <w:r w:rsidRPr="00965AC4">
        <w:t>1</w:t>
      </w:r>
      <w:r w:rsidRPr="00965AC4">
        <w:rPr>
          <w:rFonts w:hint="eastAsia"/>
        </w:rPr>
        <w:t>所示：</w:t>
      </w:r>
    </w:p>
    <w:p w:rsidR="00965AC4" w:rsidRPr="00965AC4" w:rsidRDefault="00965AC4" w:rsidP="00965AC4">
      <w:pPr>
        <w:pStyle w:val="afffb"/>
      </w:pPr>
    </w:p>
    <w:p w:rsidR="00965AC4" w:rsidRPr="00965AC4" w:rsidRDefault="00A51FAF" w:rsidP="00965AC4">
      <w:pPr>
        <w:pStyle w:val="afff2"/>
      </w:pPr>
      <w:r w:rsidRPr="00965AC4">
        <w:rPr>
          <w:noProof/>
        </w:rPr>
        <w:drawing>
          <wp:inline distT="0" distB="0" distL="0" distR="0">
            <wp:extent cx="5273675" cy="2870835"/>
            <wp:effectExtent l="0" t="0" r="0" b="0"/>
            <wp:docPr id="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2870835"/>
                    </a:xfrm>
                    <a:prstGeom prst="rect">
                      <a:avLst/>
                    </a:prstGeom>
                    <a:noFill/>
                    <a:ln>
                      <a:noFill/>
                    </a:ln>
                  </pic:spPr>
                </pic:pic>
              </a:graphicData>
            </a:graphic>
          </wp:inline>
        </w:drawing>
      </w:r>
    </w:p>
    <w:p w:rsidR="00965AC4" w:rsidRPr="00965AC4" w:rsidRDefault="00965AC4" w:rsidP="00965AC4"/>
    <w:p w:rsidR="00965AC4" w:rsidRPr="00965AC4" w:rsidRDefault="00965AC4" w:rsidP="00965AC4">
      <w:pPr>
        <w:pStyle w:val="afff2"/>
      </w:pPr>
      <w:r w:rsidRPr="00965AC4">
        <w:rPr>
          <w:rFonts w:hint="eastAsia"/>
        </w:rPr>
        <w:t>图4-</w:t>
      </w:r>
      <w:r w:rsidRPr="00965AC4">
        <w:t xml:space="preserve">1 </w:t>
      </w:r>
      <w:r w:rsidRPr="00965AC4">
        <w:rPr>
          <w:rFonts w:hint="eastAsia"/>
        </w:rPr>
        <w:t>系统功能总体设计图</w:t>
      </w:r>
    </w:p>
    <w:p w:rsidR="00965AC4" w:rsidRPr="00965AC4" w:rsidRDefault="00965AC4" w:rsidP="00965AC4">
      <w:pPr>
        <w:pStyle w:val="2"/>
      </w:pPr>
      <w:bookmarkStart w:id="14" w:name="_Toc7654792"/>
      <w:r w:rsidRPr="00965AC4">
        <w:rPr>
          <w:rFonts w:hint="eastAsia"/>
        </w:rPr>
        <w:t>详细设计</w:t>
      </w:r>
      <w:bookmarkEnd w:id="14"/>
    </w:p>
    <w:p w:rsidR="00965AC4" w:rsidRPr="00965AC4" w:rsidRDefault="00965AC4" w:rsidP="00965AC4">
      <w:pPr>
        <w:pStyle w:val="3"/>
      </w:pPr>
      <w:r w:rsidRPr="00965AC4">
        <w:rPr>
          <w:rFonts w:hint="eastAsia"/>
        </w:rPr>
        <w:t>全局功能模块</w:t>
      </w:r>
    </w:p>
    <w:p w:rsidR="00965AC4" w:rsidRPr="00965AC4" w:rsidRDefault="00965AC4" w:rsidP="00965AC4">
      <w:pPr>
        <w:pStyle w:val="a5"/>
      </w:pPr>
      <w:r w:rsidRPr="00965AC4">
        <w:rPr>
          <w:rFonts w:hint="eastAsia"/>
        </w:rPr>
        <w:t>全局功能分别是用户注册、用户登录、修改密码，其中密码长度不能小于8位，用户名称不能超过2</w:t>
      </w:r>
      <w:r w:rsidRPr="00965AC4">
        <w:t>0</w:t>
      </w:r>
      <w:r w:rsidRPr="00965AC4">
        <w:rPr>
          <w:rFonts w:hint="eastAsia"/>
        </w:rPr>
        <w:t>个。而且注册的学号或工号必须存在，否则将不可注册。</w:t>
      </w:r>
    </w:p>
    <w:p w:rsidR="00965AC4" w:rsidRPr="00965AC4" w:rsidRDefault="00965AC4" w:rsidP="00965AC4">
      <w:pPr>
        <w:pStyle w:val="a5"/>
      </w:pPr>
      <w:r w:rsidRPr="00965AC4">
        <w:rPr>
          <w:rFonts w:hint="eastAsia"/>
        </w:rPr>
        <w:t>常见的几种功能的流程图如下：</w:t>
      </w:r>
    </w:p>
    <w:p w:rsidR="00965AC4" w:rsidRPr="00965AC4" w:rsidRDefault="00965AC4" w:rsidP="00965AC4">
      <w:pPr>
        <w:pStyle w:val="a5"/>
      </w:pPr>
      <w:r w:rsidRPr="00965AC4">
        <w:rPr>
          <w:rFonts w:hint="eastAsia"/>
        </w:rPr>
        <w:t>（1）</w:t>
      </w:r>
      <w:r w:rsidR="00033352">
        <w:rPr>
          <w:rFonts w:hint="eastAsia"/>
        </w:rPr>
        <w:t>用户注册流程图</w:t>
      </w:r>
    </w:p>
    <w:p w:rsidR="00965AC4" w:rsidRPr="00965AC4" w:rsidRDefault="00A51FAF" w:rsidP="00033352">
      <w:pPr>
        <w:pStyle w:val="afff2"/>
      </w:pPr>
      <w:r w:rsidRPr="00965AC4">
        <w:rPr>
          <w:noProof/>
        </w:rPr>
        <w:lastRenderedPageBreak/>
        <w:drawing>
          <wp:inline distT="0" distB="0" distL="0" distR="0">
            <wp:extent cx="4391025" cy="5135245"/>
            <wp:effectExtent l="0" t="0" r="0" b="0"/>
            <wp:docPr id="1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1025" cy="5135245"/>
                    </a:xfrm>
                    <a:prstGeom prst="rect">
                      <a:avLst/>
                    </a:prstGeom>
                    <a:noFill/>
                    <a:ln>
                      <a:noFill/>
                    </a:ln>
                  </pic:spPr>
                </pic:pic>
              </a:graphicData>
            </a:graphic>
          </wp:inline>
        </w:drawing>
      </w:r>
    </w:p>
    <w:p w:rsidR="00965AC4" w:rsidRPr="00965AC4" w:rsidRDefault="00965AC4" w:rsidP="00033352">
      <w:pPr>
        <w:pStyle w:val="afff2"/>
      </w:pPr>
      <w:r w:rsidRPr="00965AC4">
        <w:rPr>
          <w:rFonts w:hint="eastAsia"/>
        </w:rPr>
        <w:t>图</w:t>
      </w:r>
      <w:r w:rsidRPr="00965AC4">
        <w:t>4</w:t>
      </w:r>
      <w:r w:rsidRPr="00965AC4">
        <w:rPr>
          <w:rFonts w:hint="eastAsia"/>
        </w:rPr>
        <w:t>-</w:t>
      </w:r>
      <w:r w:rsidRPr="00965AC4">
        <w:t xml:space="preserve">2 </w:t>
      </w:r>
      <w:r w:rsidRPr="00965AC4">
        <w:rPr>
          <w:rFonts w:hint="eastAsia"/>
        </w:rPr>
        <w:t>用户注册流程图</w:t>
      </w:r>
    </w:p>
    <w:p w:rsidR="00965AC4" w:rsidRPr="00965AC4" w:rsidRDefault="00965AC4" w:rsidP="00033352">
      <w:pPr>
        <w:pStyle w:val="a5"/>
      </w:pPr>
      <w:r w:rsidRPr="00965AC4">
        <w:tab/>
      </w:r>
      <w:r w:rsidRPr="00965AC4">
        <w:rPr>
          <w:rFonts w:hint="eastAsia"/>
        </w:rPr>
        <w:t>（2）</w:t>
      </w:r>
      <w:r w:rsidR="00033352">
        <w:rPr>
          <w:rFonts w:hint="eastAsia"/>
        </w:rPr>
        <w:t>用户登录流程图</w:t>
      </w:r>
    </w:p>
    <w:p w:rsidR="00965AC4" w:rsidRPr="00965AC4" w:rsidRDefault="00F61E26" w:rsidP="00033352">
      <w:pPr>
        <w:pStyle w:val="afff2"/>
      </w:pPr>
      <w:r>
        <w:rPr>
          <w:noProof/>
        </w:rPr>
        <w:lastRenderedPageBreak/>
        <w:drawing>
          <wp:inline distT="0" distB="0" distL="0" distR="0">
            <wp:extent cx="3523615" cy="3880884"/>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流程.png"/>
                    <pic:cNvPicPr/>
                  </pic:nvPicPr>
                  <pic:blipFill>
                    <a:blip r:embed="rId20">
                      <a:extLst>
                        <a:ext uri="{28A0092B-C50C-407E-A947-70E740481C1C}">
                          <a14:useLocalDpi xmlns:a14="http://schemas.microsoft.com/office/drawing/2010/main" val="0"/>
                        </a:ext>
                      </a:extLst>
                    </a:blip>
                    <a:stretch>
                      <a:fillRect/>
                    </a:stretch>
                  </pic:blipFill>
                  <pic:spPr>
                    <a:xfrm>
                      <a:off x="0" y="0"/>
                      <a:ext cx="3535025" cy="3893451"/>
                    </a:xfrm>
                    <a:prstGeom prst="rect">
                      <a:avLst/>
                    </a:prstGeom>
                  </pic:spPr>
                </pic:pic>
              </a:graphicData>
            </a:graphic>
          </wp:inline>
        </w:drawing>
      </w:r>
    </w:p>
    <w:p w:rsidR="00965AC4" w:rsidRPr="00965AC4" w:rsidRDefault="00965AC4" w:rsidP="00033352">
      <w:pPr>
        <w:pStyle w:val="afff2"/>
      </w:pPr>
      <w:r w:rsidRPr="00965AC4">
        <w:rPr>
          <w:rFonts w:hint="eastAsia"/>
        </w:rPr>
        <w:t>图</w:t>
      </w:r>
      <w:r w:rsidRPr="00965AC4">
        <w:t>4</w:t>
      </w:r>
      <w:r w:rsidRPr="00965AC4">
        <w:rPr>
          <w:rFonts w:hint="eastAsia"/>
        </w:rPr>
        <w:t>-</w:t>
      </w:r>
      <w:r w:rsidRPr="00965AC4">
        <w:t xml:space="preserve">3 </w:t>
      </w:r>
      <w:r w:rsidRPr="00965AC4">
        <w:rPr>
          <w:rFonts w:hint="eastAsia"/>
        </w:rPr>
        <w:t>用户登录流程图</w:t>
      </w:r>
    </w:p>
    <w:p w:rsidR="00965AC4" w:rsidRPr="00965AC4" w:rsidRDefault="00965AC4" w:rsidP="00033352">
      <w:pPr>
        <w:pStyle w:val="a5"/>
      </w:pPr>
      <w:r w:rsidRPr="00965AC4">
        <w:rPr>
          <w:rFonts w:hint="eastAsia"/>
        </w:rPr>
        <w:t>（3）用户修改密码流程图：</w:t>
      </w:r>
    </w:p>
    <w:p w:rsidR="00965AC4" w:rsidRPr="00965AC4" w:rsidRDefault="00F61E26" w:rsidP="00033352">
      <w:pPr>
        <w:pStyle w:val="afff2"/>
      </w:pPr>
      <w:r>
        <w:rPr>
          <w:noProof/>
        </w:rPr>
        <w:drawing>
          <wp:inline distT="0" distB="0" distL="0" distR="0">
            <wp:extent cx="3827721" cy="3805964"/>
            <wp:effectExtent l="0" t="0" r="190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修改密码.png"/>
                    <pic:cNvPicPr/>
                  </pic:nvPicPr>
                  <pic:blipFill>
                    <a:blip r:embed="rId21">
                      <a:extLst>
                        <a:ext uri="{28A0092B-C50C-407E-A947-70E740481C1C}">
                          <a14:useLocalDpi xmlns:a14="http://schemas.microsoft.com/office/drawing/2010/main" val="0"/>
                        </a:ext>
                      </a:extLst>
                    </a:blip>
                    <a:stretch>
                      <a:fillRect/>
                    </a:stretch>
                  </pic:blipFill>
                  <pic:spPr>
                    <a:xfrm>
                      <a:off x="0" y="0"/>
                      <a:ext cx="3876390" cy="3854357"/>
                    </a:xfrm>
                    <a:prstGeom prst="rect">
                      <a:avLst/>
                    </a:prstGeom>
                  </pic:spPr>
                </pic:pic>
              </a:graphicData>
            </a:graphic>
          </wp:inline>
        </w:drawing>
      </w:r>
    </w:p>
    <w:p w:rsidR="00965AC4" w:rsidRDefault="00965AC4" w:rsidP="00033352">
      <w:pPr>
        <w:pStyle w:val="afff2"/>
      </w:pPr>
      <w:r w:rsidRPr="00965AC4">
        <w:rPr>
          <w:rFonts w:hint="eastAsia"/>
        </w:rPr>
        <w:t>图</w:t>
      </w:r>
      <w:r w:rsidRPr="00965AC4">
        <w:t>4</w:t>
      </w:r>
      <w:r w:rsidRPr="00965AC4">
        <w:rPr>
          <w:rFonts w:hint="eastAsia"/>
        </w:rPr>
        <w:t>-</w:t>
      </w:r>
      <w:r w:rsidRPr="00965AC4">
        <w:t xml:space="preserve">4 </w:t>
      </w:r>
      <w:r w:rsidRPr="00965AC4">
        <w:rPr>
          <w:rFonts w:hint="eastAsia"/>
        </w:rPr>
        <w:t>修改密码流程图</w:t>
      </w:r>
    </w:p>
    <w:p w:rsidR="00033352" w:rsidRPr="00033352" w:rsidRDefault="00033352" w:rsidP="00033352">
      <w:pPr>
        <w:pStyle w:val="a5"/>
      </w:pPr>
    </w:p>
    <w:p w:rsidR="00965AC4" w:rsidRPr="00965AC4" w:rsidRDefault="00965AC4" w:rsidP="00033352">
      <w:pPr>
        <w:pStyle w:val="3"/>
      </w:pPr>
      <w:r w:rsidRPr="00965AC4">
        <w:rPr>
          <w:rFonts w:hint="eastAsia"/>
        </w:rPr>
        <w:lastRenderedPageBreak/>
        <w:t>项目管理模块</w:t>
      </w:r>
    </w:p>
    <w:p w:rsidR="00965AC4" w:rsidRPr="00965AC4" w:rsidRDefault="00965AC4" w:rsidP="00033352">
      <w:pPr>
        <w:pStyle w:val="a5"/>
      </w:pPr>
      <w:r w:rsidRPr="00965AC4">
        <w:rPr>
          <w:rFonts w:hint="eastAsia"/>
        </w:rPr>
        <w:t>在项目管理模块，用户可以查看项目列表、发布项目、删除自己发布的项目、下载项目需求文档、申请项目等功能，其中项目的标题长度不能超过3</w:t>
      </w:r>
      <w:r w:rsidRPr="00965AC4">
        <w:t>0</w:t>
      </w:r>
      <w:r w:rsidRPr="00965AC4">
        <w:rPr>
          <w:rFonts w:hint="eastAsia"/>
        </w:rPr>
        <w:t>个字符，除超级管理员外，用户只能删除自己的项目。 发布项目的流程图如下：</w:t>
      </w:r>
    </w:p>
    <w:p w:rsidR="00965AC4" w:rsidRPr="00965AC4" w:rsidRDefault="00196DCB" w:rsidP="00033352">
      <w:pPr>
        <w:pStyle w:val="afff2"/>
      </w:pPr>
      <w:r>
        <w:rPr>
          <w:noProof/>
        </w:rPr>
        <w:drawing>
          <wp:inline distT="0" distB="0" distL="0" distR="0">
            <wp:extent cx="4678325" cy="7282089"/>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项目流程.png"/>
                    <pic:cNvPicPr/>
                  </pic:nvPicPr>
                  <pic:blipFill>
                    <a:blip r:embed="rId22">
                      <a:extLst>
                        <a:ext uri="{28A0092B-C50C-407E-A947-70E740481C1C}">
                          <a14:useLocalDpi xmlns:a14="http://schemas.microsoft.com/office/drawing/2010/main" val="0"/>
                        </a:ext>
                      </a:extLst>
                    </a:blip>
                    <a:stretch>
                      <a:fillRect/>
                    </a:stretch>
                  </pic:blipFill>
                  <pic:spPr>
                    <a:xfrm>
                      <a:off x="0" y="0"/>
                      <a:ext cx="4717034" cy="7342343"/>
                    </a:xfrm>
                    <a:prstGeom prst="rect">
                      <a:avLst/>
                    </a:prstGeom>
                  </pic:spPr>
                </pic:pic>
              </a:graphicData>
            </a:graphic>
          </wp:inline>
        </w:drawing>
      </w:r>
    </w:p>
    <w:p w:rsidR="00965AC4" w:rsidRPr="00965AC4" w:rsidRDefault="00965AC4" w:rsidP="00033352">
      <w:pPr>
        <w:pStyle w:val="afff2"/>
      </w:pPr>
      <w:r w:rsidRPr="00965AC4">
        <w:rPr>
          <w:rFonts w:hint="eastAsia"/>
        </w:rPr>
        <w:t>图</w:t>
      </w:r>
      <w:r w:rsidRPr="00965AC4">
        <w:t>4</w:t>
      </w:r>
      <w:r w:rsidRPr="00965AC4">
        <w:rPr>
          <w:rFonts w:hint="eastAsia"/>
        </w:rPr>
        <w:t>-</w:t>
      </w:r>
      <w:r w:rsidRPr="00965AC4">
        <w:t xml:space="preserve">5 </w:t>
      </w:r>
      <w:r w:rsidRPr="00965AC4">
        <w:rPr>
          <w:rFonts w:hint="eastAsia"/>
        </w:rPr>
        <w:t>发布项目流程图</w:t>
      </w:r>
    </w:p>
    <w:p w:rsidR="00965AC4" w:rsidRPr="00965AC4" w:rsidRDefault="00965AC4" w:rsidP="00965AC4"/>
    <w:p w:rsidR="00965AC4" w:rsidRPr="00965AC4" w:rsidRDefault="00965AC4" w:rsidP="00033352">
      <w:pPr>
        <w:pStyle w:val="3"/>
      </w:pPr>
      <w:r w:rsidRPr="00965AC4">
        <w:rPr>
          <w:rFonts w:hint="eastAsia"/>
        </w:rPr>
        <w:lastRenderedPageBreak/>
        <w:t>讨论管理模块</w:t>
      </w:r>
    </w:p>
    <w:p w:rsidR="00965AC4" w:rsidRPr="00965AC4" w:rsidRDefault="00965AC4" w:rsidP="00033352">
      <w:pPr>
        <w:pStyle w:val="a5"/>
      </w:pPr>
      <w:r w:rsidRPr="00965AC4">
        <w:rPr>
          <w:rFonts w:hint="eastAsia"/>
        </w:rPr>
        <w:t>在讨论区用户可以发表主贴，搜索主贴，</w:t>
      </w:r>
      <w:proofErr w:type="gramStart"/>
      <w:r w:rsidRPr="00965AC4">
        <w:rPr>
          <w:rFonts w:hint="eastAsia"/>
        </w:rPr>
        <w:t>查看主贴详细</w:t>
      </w:r>
      <w:proofErr w:type="gramEnd"/>
      <w:r w:rsidRPr="00965AC4">
        <w:rPr>
          <w:rFonts w:hint="eastAsia"/>
        </w:rPr>
        <w:t>信息，并可以对</w:t>
      </w:r>
      <w:proofErr w:type="gramStart"/>
      <w:r w:rsidRPr="00965AC4">
        <w:rPr>
          <w:rFonts w:hint="eastAsia"/>
        </w:rPr>
        <w:t>主贴进行</w:t>
      </w:r>
      <w:proofErr w:type="gramEnd"/>
      <w:r w:rsidRPr="00965AC4">
        <w:rPr>
          <w:rFonts w:hint="eastAsia"/>
        </w:rPr>
        <w:t>评论，而且还可以对自己发布的</w:t>
      </w:r>
      <w:proofErr w:type="gramStart"/>
      <w:r w:rsidRPr="00965AC4">
        <w:rPr>
          <w:rFonts w:hint="eastAsia"/>
        </w:rPr>
        <w:t>主贴进行</w:t>
      </w:r>
      <w:proofErr w:type="gramEnd"/>
      <w:r w:rsidRPr="00965AC4">
        <w:rPr>
          <w:rFonts w:hint="eastAsia"/>
        </w:rPr>
        <w:t>删除等操作。</w:t>
      </w:r>
      <w:proofErr w:type="gramStart"/>
      <w:r w:rsidRPr="00965AC4">
        <w:rPr>
          <w:rFonts w:hint="eastAsia"/>
        </w:rPr>
        <w:t>主贴发布</w:t>
      </w:r>
      <w:proofErr w:type="gramEnd"/>
      <w:r w:rsidRPr="00965AC4">
        <w:rPr>
          <w:rFonts w:hint="eastAsia"/>
        </w:rPr>
        <w:t>的流程图如下：</w:t>
      </w:r>
    </w:p>
    <w:p w:rsidR="00965AC4" w:rsidRPr="00965AC4" w:rsidRDefault="00196DCB" w:rsidP="00033352">
      <w:pPr>
        <w:pStyle w:val="afff2"/>
      </w:pPr>
      <w:r>
        <w:rPr>
          <w:noProof/>
        </w:rPr>
        <w:drawing>
          <wp:inline distT="0" distB="0" distL="0" distR="0">
            <wp:extent cx="2243469" cy="2317750"/>
            <wp:effectExtent l="0" t="0" r="444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讨论.png"/>
                    <pic:cNvPicPr/>
                  </pic:nvPicPr>
                  <pic:blipFill>
                    <a:blip r:embed="rId23">
                      <a:extLst>
                        <a:ext uri="{28A0092B-C50C-407E-A947-70E740481C1C}">
                          <a14:useLocalDpi xmlns:a14="http://schemas.microsoft.com/office/drawing/2010/main" val="0"/>
                        </a:ext>
                      </a:extLst>
                    </a:blip>
                    <a:stretch>
                      <a:fillRect/>
                    </a:stretch>
                  </pic:blipFill>
                  <pic:spPr>
                    <a:xfrm>
                      <a:off x="0" y="0"/>
                      <a:ext cx="2271285" cy="2346487"/>
                    </a:xfrm>
                    <a:prstGeom prst="rect">
                      <a:avLst/>
                    </a:prstGeom>
                  </pic:spPr>
                </pic:pic>
              </a:graphicData>
            </a:graphic>
          </wp:inline>
        </w:drawing>
      </w:r>
    </w:p>
    <w:p w:rsidR="00965AC4" w:rsidRPr="00965AC4" w:rsidRDefault="00965AC4" w:rsidP="00033352">
      <w:pPr>
        <w:pStyle w:val="afff2"/>
      </w:pPr>
      <w:r w:rsidRPr="00965AC4">
        <w:rPr>
          <w:rFonts w:hint="eastAsia"/>
        </w:rPr>
        <w:t>图</w:t>
      </w:r>
      <w:r w:rsidRPr="00965AC4">
        <w:t>4</w:t>
      </w:r>
      <w:r w:rsidRPr="00965AC4">
        <w:rPr>
          <w:rFonts w:hint="eastAsia"/>
        </w:rPr>
        <w:t>-</w:t>
      </w:r>
      <w:r w:rsidRPr="00965AC4">
        <w:t>6</w:t>
      </w:r>
      <w:proofErr w:type="gramStart"/>
      <w:r w:rsidRPr="00965AC4">
        <w:rPr>
          <w:rFonts w:hint="eastAsia"/>
        </w:rPr>
        <w:t>主贴发布</w:t>
      </w:r>
      <w:proofErr w:type="gramEnd"/>
      <w:r w:rsidRPr="00965AC4">
        <w:rPr>
          <w:rFonts w:hint="eastAsia"/>
        </w:rPr>
        <w:t>流程图</w:t>
      </w:r>
    </w:p>
    <w:p w:rsidR="00965AC4" w:rsidRPr="00965AC4" w:rsidRDefault="00965AC4" w:rsidP="00033352">
      <w:pPr>
        <w:pStyle w:val="3"/>
      </w:pPr>
      <w:r w:rsidRPr="00965AC4">
        <w:rPr>
          <w:rFonts w:hint="eastAsia"/>
        </w:rPr>
        <w:t>新闻活动管理模块</w:t>
      </w:r>
    </w:p>
    <w:p w:rsidR="00965AC4" w:rsidRPr="00965AC4" w:rsidRDefault="00965AC4" w:rsidP="00033352">
      <w:pPr>
        <w:pStyle w:val="a5"/>
      </w:pPr>
      <w:r w:rsidRPr="00965AC4">
        <w:rPr>
          <w:rFonts w:hint="eastAsia"/>
        </w:rPr>
        <w:t>在新闻活动管理模块，所有的用户都可以查看新闻活动列表及其详细信息，但只有超级管理员或社团监管人员才可以采取发布新闻活动的信息，删除新闻活动信息等操作，而且发布新闻活动的标题不能超过3</w:t>
      </w:r>
      <w:r w:rsidRPr="00965AC4">
        <w:t>0</w:t>
      </w:r>
      <w:r w:rsidRPr="00965AC4">
        <w:rPr>
          <w:rFonts w:hint="eastAsia"/>
        </w:rPr>
        <w:t>个字符，上</w:t>
      </w:r>
      <w:proofErr w:type="gramStart"/>
      <w:r w:rsidRPr="00965AC4">
        <w:rPr>
          <w:rFonts w:hint="eastAsia"/>
        </w:rPr>
        <w:t>传图片</w:t>
      </w:r>
      <w:proofErr w:type="gramEnd"/>
      <w:r w:rsidRPr="00965AC4">
        <w:rPr>
          <w:rFonts w:hint="eastAsia"/>
        </w:rPr>
        <w:t>的</w:t>
      </w:r>
      <w:proofErr w:type="gramStart"/>
      <w:r w:rsidRPr="00965AC4">
        <w:rPr>
          <w:rFonts w:hint="eastAsia"/>
        </w:rPr>
        <w:t>格式页仅支持</w:t>
      </w:r>
      <w:proofErr w:type="gramEnd"/>
      <w:r w:rsidRPr="00965AC4">
        <w:rPr>
          <w:rFonts w:hint="eastAsia"/>
        </w:rPr>
        <w:t>png、jpg和j</w:t>
      </w:r>
      <w:r w:rsidRPr="00965AC4">
        <w:t>peg</w:t>
      </w:r>
      <w:r w:rsidRPr="00965AC4">
        <w:rPr>
          <w:rFonts w:hint="eastAsia"/>
        </w:rPr>
        <w:t>三种。发布新闻活动的流程图如下：</w:t>
      </w:r>
    </w:p>
    <w:p w:rsidR="00965AC4" w:rsidRPr="00965AC4" w:rsidRDefault="00196DCB" w:rsidP="00033352">
      <w:pPr>
        <w:pStyle w:val="afff2"/>
      </w:pPr>
      <w:r>
        <w:rPr>
          <w:noProof/>
        </w:rPr>
        <w:drawing>
          <wp:inline distT="0" distB="0" distL="0" distR="0">
            <wp:extent cx="4284920" cy="3593465"/>
            <wp:effectExtent l="0" t="0" r="190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闻活动.png"/>
                    <pic:cNvPicPr/>
                  </pic:nvPicPr>
                  <pic:blipFill>
                    <a:blip r:embed="rId24">
                      <a:extLst>
                        <a:ext uri="{28A0092B-C50C-407E-A947-70E740481C1C}">
                          <a14:useLocalDpi xmlns:a14="http://schemas.microsoft.com/office/drawing/2010/main" val="0"/>
                        </a:ext>
                      </a:extLst>
                    </a:blip>
                    <a:stretch>
                      <a:fillRect/>
                    </a:stretch>
                  </pic:blipFill>
                  <pic:spPr>
                    <a:xfrm>
                      <a:off x="0" y="0"/>
                      <a:ext cx="4330635" cy="3631803"/>
                    </a:xfrm>
                    <a:prstGeom prst="rect">
                      <a:avLst/>
                    </a:prstGeom>
                  </pic:spPr>
                </pic:pic>
              </a:graphicData>
            </a:graphic>
          </wp:inline>
        </w:drawing>
      </w:r>
    </w:p>
    <w:p w:rsidR="00965AC4" w:rsidRDefault="00965AC4" w:rsidP="00033352">
      <w:pPr>
        <w:pStyle w:val="afff2"/>
      </w:pPr>
      <w:r w:rsidRPr="00965AC4">
        <w:rPr>
          <w:rFonts w:hint="eastAsia"/>
        </w:rPr>
        <w:t>图</w:t>
      </w:r>
      <w:r w:rsidRPr="00965AC4">
        <w:t>4</w:t>
      </w:r>
      <w:r w:rsidRPr="00965AC4">
        <w:rPr>
          <w:rFonts w:hint="eastAsia"/>
        </w:rPr>
        <w:t>-</w:t>
      </w:r>
      <w:r w:rsidRPr="00965AC4">
        <w:t xml:space="preserve">7 </w:t>
      </w:r>
      <w:r w:rsidRPr="00965AC4">
        <w:rPr>
          <w:rFonts w:hint="eastAsia"/>
        </w:rPr>
        <w:t>发布新闻活动流程图</w:t>
      </w:r>
    </w:p>
    <w:p w:rsidR="00196DCB" w:rsidRPr="00196DCB" w:rsidRDefault="00196DCB" w:rsidP="00196DCB">
      <w:pPr>
        <w:pStyle w:val="a5"/>
      </w:pPr>
    </w:p>
    <w:p w:rsidR="00965AC4" w:rsidRPr="00965AC4" w:rsidRDefault="00965AC4" w:rsidP="00033352">
      <w:pPr>
        <w:pStyle w:val="3"/>
      </w:pPr>
      <w:r w:rsidRPr="00965AC4">
        <w:rPr>
          <w:rFonts w:hint="eastAsia"/>
        </w:rPr>
        <w:lastRenderedPageBreak/>
        <w:t>资料管理模块</w:t>
      </w:r>
    </w:p>
    <w:p w:rsidR="00965AC4" w:rsidRPr="00965AC4" w:rsidRDefault="00965AC4" w:rsidP="00033352">
      <w:pPr>
        <w:pStyle w:val="a5"/>
      </w:pPr>
      <w:r w:rsidRPr="00965AC4">
        <w:rPr>
          <w:rFonts w:hint="eastAsia"/>
        </w:rPr>
        <w:t>在资料管理模块，用户可以查看资料、搜索资料和下载资料，还可以分享资料、对资料进行删除等操作。但在发布资料时，资料的名称长度不能超过3</w:t>
      </w:r>
      <w:r w:rsidRPr="00965AC4">
        <w:t>0</w:t>
      </w:r>
      <w:r w:rsidRPr="00965AC4">
        <w:rPr>
          <w:rFonts w:hint="eastAsia"/>
        </w:rPr>
        <w:t>个字符，资料包的格式仅支持rar、zip和tar三种格式的压缩包，并且在删除资料时只能删除自己的资料。发布资料的流程图如下：</w:t>
      </w:r>
    </w:p>
    <w:p w:rsidR="00965AC4" w:rsidRPr="00965AC4" w:rsidRDefault="00196DCB" w:rsidP="00033352">
      <w:pPr>
        <w:pStyle w:val="afff2"/>
      </w:pPr>
      <w:r>
        <w:rPr>
          <w:noProof/>
        </w:rPr>
        <w:drawing>
          <wp:inline distT="0" distB="0" distL="0" distR="0">
            <wp:extent cx="4678326" cy="6985000"/>
            <wp:effectExtent l="0" t="0" r="825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资料.png"/>
                    <pic:cNvPicPr/>
                  </pic:nvPicPr>
                  <pic:blipFill>
                    <a:blip r:embed="rId25">
                      <a:extLst>
                        <a:ext uri="{28A0092B-C50C-407E-A947-70E740481C1C}">
                          <a14:useLocalDpi xmlns:a14="http://schemas.microsoft.com/office/drawing/2010/main" val="0"/>
                        </a:ext>
                      </a:extLst>
                    </a:blip>
                    <a:stretch>
                      <a:fillRect/>
                    </a:stretch>
                  </pic:blipFill>
                  <pic:spPr>
                    <a:xfrm>
                      <a:off x="0" y="0"/>
                      <a:ext cx="4707874" cy="7029116"/>
                    </a:xfrm>
                    <a:prstGeom prst="rect">
                      <a:avLst/>
                    </a:prstGeom>
                  </pic:spPr>
                </pic:pic>
              </a:graphicData>
            </a:graphic>
          </wp:inline>
        </w:drawing>
      </w:r>
    </w:p>
    <w:p w:rsidR="00965AC4" w:rsidRPr="00965AC4" w:rsidRDefault="00965AC4" w:rsidP="00033352">
      <w:pPr>
        <w:pStyle w:val="afff2"/>
      </w:pPr>
      <w:r w:rsidRPr="00965AC4">
        <w:rPr>
          <w:rFonts w:hint="eastAsia"/>
        </w:rPr>
        <w:t>图</w:t>
      </w:r>
      <w:r w:rsidRPr="00965AC4">
        <w:t>4</w:t>
      </w:r>
      <w:r w:rsidRPr="00965AC4">
        <w:rPr>
          <w:rFonts w:hint="eastAsia"/>
        </w:rPr>
        <w:t>-</w:t>
      </w:r>
      <w:r w:rsidRPr="00965AC4">
        <w:t xml:space="preserve">8 </w:t>
      </w:r>
      <w:r w:rsidRPr="00965AC4">
        <w:rPr>
          <w:rFonts w:hint="eastAsia"/>
        </w:rPr>
        <w:t>发布资料流程图</w:t>
      </w:r>
    </w:p>
    <w:p w:rsidR="00965AC4" w:rsidRPr="00965AC4" w:rsidRDefault="00965AC4" w:rsidP="00965AC4"/>
    <w:p w:rsidR="00965AC4" w:rsidRPr="00965AC4" w:rsidRDefault="00965AC4" w:rsidP="00033352">
      <w:pPr>
        <w:pStyle w:val="3"/>
      </w:pPr>
      <w:r w:rsidRPr="00965AC4">
        <w:rPr>
          <w:rFonts w:hint="eastAsia"/>
        </w:rPr>
        <w:lastRenderedPageBreak/>
        <w:t>用户管理</w:t>
      </w:r>
    </w:p>
    <w:p w:rsidR="00965AC4" w:rsidRPr="00965AC4" w:rsidRDefault="00965AC4" w:rsidP="00033352">
      <w:pPr>
        <w:pStyle w:val="a5"/>
      </w:pPr>
      <w:r w:rsidRPr="00965AC4">
        <w:rPr>
          <w:rFonts w:hint="eastAsia"/>
        </w:rPr>
        <w:t>在用户中心，用户可以查看消息、清空消息和等消息相关等操作。可以修改用户头像和编辑用户基本信息，但不可更改用户名。没加入社团的用户可以选择申请加入社团，加入社团的成员可以申请退出社团，社长、监督人员或超级管理员还具有社团成员管理的功能，并且对自己的申请记录也可以管理和查看。申请社团的流程图如下：</w:t>
      </w:r>
    </w:p>
    <w:p w:rsidR="00965AC4" w:rsidRPr="00965AC4" w:rsidRDefault="00196DCB" w:rsidP="00033352">
      <w:pPr>
        <w:pStyle w:val="afff2"/>
      </w:pPr>
      <w:r>
        <w:rPr>
          <w:noProof/>
        </w:rPr>
        <w:drawing>
          <wp:inline distT="0" distB="0" distL="0" distR="0">
            <wp:extent cx="4093535" cy="69640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申请社团.png"/>
                    <pic:cNvPicPr/>
                  </pic:nvPicPr>
                  <pic:blipFill>
                    <a:blip r:embed="rId26">
                      <a:extLst>
                        <a:ext uri="{28A0092B-C50C-407E-A947-70E740481C1C}">
                          <a14:useLocalDpi xmlns:a14="http://schemas.microsoft.com/office/drawing/2010/main" val="0"/>
                        </a:ext>
                      </a:extLst>
                    </a:blip>
                    <a:stretch>
                      <a:fillRect/>
                    </a:stretch>
                  </pic:blipFill>
                  <pic:spPr>
                    <a:xfrm>
                      <a:off x="0" y="0"/>
                      <a:ext cx="4112046" cy="6995537"/>
                    </a:xfrm>
                    <a:prstGeom prst="rect">
                      <a:avLst/>
                    </a:prstGeom>
                  </pic:spPr>
                </pic:pic>
              </a:graphicData>
            </a:graphic>
          </wp:inline>
        </w:drawing>
      </w:r>
    </w:p>
    <w:p w:rsidR="00033352" w:rsidRDefault="00965AC4" w:rsidP="00033352">
      <w:pPr>
        <w:pStyle w:val="afff2"/>
      </w:pPr>
      <w:r w:rsidRPr="00965AC4">
        <w:rPr>
          <w:rFonts w:hint="eastAsia"/>
        </w:rPr>
        <w:t>图</w:t>
      </w:r>
      <w:r w:rsidRPr="00965AC4">
        <w:t>4</w:t>
      </w:r>
      <w:r w:rsidRPr="00965AC4">
        <w:rPr>
          <w:rFonts w:hint="eastAsia"/>
        </w:rPr>
        <w:t>-</w:t>
      </w:r>
      <w:r w:rsidRPr="00965AC4">
        <w:t xml:space="preserve">9 </w:t>
      </w:r>
      <w:r w:rsidRPr="00965AC4">
        <w:rPr>
          <w:rFonts w:hint="eastAsia"/>
        </w:rPr>
        <w:t>申请加入社团流程图</w:t>
      </w:r>
    </w:p>
    <w:p w:rsidR="00033352" w:rsidRPr="00033352" w:rsidRDefault="00033352" w:rsidP="00033352">
      <w:pPr>
        <w:pStyle w:val="a5"/>
      </w:pPr>
    </w:p>
    <w:p w:rsidR="00965AC4" w:rsidRPr="00965AC4" w:rsidRDefault="00965AC4" w:rsidP="00033352">
      <w:pPr>
        <w:pStyle w:val="3"/>
      </w:pPr>
      <w:r w:rsidRPr="00965AC4">
        <w:rPr>
          <w:rFonts w:hint="eastAsia"/>
        </w:rPr>
        <w:lastRenderedPageBreak/>
        <w:t>社团管理模块</w:t>
      </w:r>
    </w:p>
    <w:p w:rsidR="00965AC4" w:rsidRPr="00965AC4" w:rsidRDefault="00965AC4" w:rsidP="003A4ABF">
      <w:pPr>
        <w:pStyle w:val="a5"/>
      </w:pPr>
      <w:r w:rsidRPr="00965AC4">
        <w:rPr>
          <w:rFonts w:hint="eastAsia"/>
        </w:rPr>
        <w:t>在社团管理模块，用户可以查看社团的名片、社团积分排名和各个社团的主页，普通用户或社团成员还可以申请创建社团，超级管理员可以解散社团，社团监督人员对每个社团扣除的积分进行记录，具有消息推送等功能。相关流程图如下：</w:t>
      </w:r>
    </w:p>
    <w:p w:rsidR="00965AC4" w:rsidRPr="00965AC4" w:rsidRDefault="00965AC4" w:rsidP="00033352">
      <w:pPr>
        <w:pStyle w:val="a5"/>
      </w:pPr>
      <w:r w:rsidRPr="00965AC4">
        <w:rPr>
          <w:rFonts w:hint="eastAsia"/>
        </w:rPr>
        <w:t>（1）申请社团流程图：</w:t>
      </w:r>
    </w:p>
    <w:p w:rsidR="00965AC4" w:rsidRPr="00965AC4" w:rsidRDefault="00434DAA" w:rsidP="00033352">
      <w:pPr>
        <w:pStyle w:val="afff2"/>
      </w:pPr>
      <w:r>
        <w:rPr>
          <w:noProof/>
        </w:rPr>
        <w:drawing>
          <wp:inline distT="0" distB="0" distL="0" distR="0">
            <wp:extent cx="4359349" cy="6973511"/>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创建社团.png"/>
                    <pic:cNvPicPr/>
                  </pic:nvPicPr>
                  <pic:blipFill>
                    <a:blip r:embed="rId27">
                      <a:extLst>
                        <a:ext uri="{28A0092B-C50C-407E-A947-70E740481C1C}">
                          <a14:useLocalDpi xmlns:a14="http://schemas.microsoft.com/office/drawing/2010/main" val="0"/>
                        </a:ext>
                      </a:extLst>
                    </a:blip>
                    <a:stretch>
                      <a:fillRect/>
                    </a:stretch>
                  </pic:blipFill>
                  <pic:spPr>
                    <a:xfrm>
                      <a:off x="0" y="0"/>
                      <a:ext cx="4392537" cy="7026600"/>
                    </a:xfrm>
                    <a:prstGeom prst="rect">
                      <a:avLst/>
                    </a:prstGeom>
                  </pic:spPr>
                </pic:pic>
              </a:graphicData>
            </a:graphic>
          </wp:inline>
        </w:drawing>
      </w:r>
    </w:p>
    <w:p w:rsidR="00965AC4" w:rsidRDefault="00965AC4" w:rsidP="00033352">
      <w:pPr>
        <w:pStyle w:val="afff2"/>
      </w:pPr>
      <w:r w:rsidRPr="00965AC4">
        <w:rPr>
          <w:rFonts w:hint="eastAsia"/>
        </w:rPr>
        <w:t>图</w:t>
      </w:r>
      <w:r w:rsidRPr="00965AC4">
        <w:t>4</w:t>
      </w:r>
      <w:r w:rsidRPr="00965AC4">
        <w:rPr>
          <w:rFonts w:hint="eastAsia"/>
        </w:rPr>
        <w:t>-</w:t>
      </w:r>
      <w:r w:rsidRPr="00965AC4">
        <w:t xml:space="preserve">10 </w:t>
      </w:r>
      <w:r w:rsidRPr="00965AC4">
        <w:rPr>
          <w:rFonts w:hint="eastAsia"/>
        </w:rPr>
        <w:t>申请社团流程图</w:t>
      </w:r>
    </w:p>
    <w:p w:rsidR="00033352" w:rsidRPr="00033352" w:rsidRDefault="00033352" w:rsidP="00033352">
      <w:pPr>
        <w:pStyle w:val="a5"/>
      </w:pPr>
    </w:p>
    <w:p w:rsidR="00965AC4" w:rsidRPr="00965AC4" w:rsidRDefault="00965AC4" w:rsidP="00033352">
      <w:pPr>
        <w:pStyle w:val="a5"/>
      </w:pPr>
      <w:r w:rsidRPr="00965AC4">
        <w:rPr>
          <w:rFonts w:hint="eastAsia"/>
        </w:rPr>
        <w:lastRenderedPageBreak/>
        <w:t>（2）积分录入流程图：</w:t>
      </w:r>
    </w:p>
    <w:p w:rsidR="00965AC4" w:rsidRPr="00965AC4" w:rsidRDefault="00434DAA" w:rsidP="00033352">
      <w:pPr>
        <w:pStyle w:val="afff2"/>
      </w:pPr>
      <w:r>
        <w:rPr>
          <w:noProof/>
        </w:rPr>
        <w:drawing>
          <wp:inline distT="0" distB="0" distL="0" distR="0">
            <wp:extent cx="2838893" cy="366776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积分.png"/>
                    <pic:cNvPicPr/>
                  </pic:nvPicPr>
                  <pic:blipFill>
                    <a:blip r:embed="rId28">
                      <a:extLst>
                        <a:ext uri="{28A0092B-C50C-407E-A947-70E740481C1C}">
                          <a14:useLocalDpi xmlns:a14="http://schemas.microsoft.com/office/drawing/2010/main" val="0"/>
                        </a:ext>
                      </a:extLst>
                    </a:blip>
                    <a:stretch>
                      <a:fillRect/>
                    </a:stretch>
                  </pic:blipFill>
                  <pic:spPr>
                    <a:xfrm>
                      <a:off x="0" y="0"/>
                      <a:ext cx="2868920" cy="3706554"/>
                    </a:xfrm>
                    <a:prstGeom prst="rect">
                      <a:avLst/>
                    </a:prstGeom>
                  </pic:spPr>
                </pic:pic>
              </a:graphicData>
            </a:graphic>
          </wp:inline>
        </w:drawing>
      </w:r>
    </w:p>
    <w:p w:rsidR="00965AC4" w:rsidRPr="00965AC4" w:rsidRDefault="00965AC4" w:rsidP="00033352">
      <w:pPr>
        <w:pStyle w:val="afff2"/>
      </w:pPr>
      <w:r w:rsidRPr="00965AC4">
        <w:rPr>
          <w:rFonts w:hint="eastAsia"/>
        </w:rPr>
        <w:t>图</w:t>
      </w:r>
      <w:r w:rsidRPr="00965AC4">
        <w:t>4</w:t>
      </w:r>
      <w:r w:rsidRPr="00965AC4">
        <w:rPr>
          <w:rFonts w:hint="eastAsia"/>
        </w:rPr>
        <w:t>-</w:t>
      </w:r>
      <w:r w:rsidRPr="00965AC4">
        <w:t xml:space="preserve">11 </w:t>
      </w:r>
      <w:r w:rsidRPr="00965AC4">
        <w:rPr>
          <w:rFonts w:hint="eastAsia"/>
        </w:rPr>
        <w:t>积分录入流程图</w:t>
      </w:r>
    </w:p>
    <w:p w:rsidR="00965AC4" w:rsidRPr="00965AC4" w:rsidRDefault="00965AC4" w:rsidP="00033352">
      <w:pPr>
        <w:pStyle w:val="2"/>
      </w:pPr>
      <w:bookmarkStart w:id="15" w:name="_Toc7654793"/>
      <w:r w:rsidRPr="00965AC4">
        <w:rPr>
          <w:rFonts w:hint="eastAsia"/>
        </w:rPr>
        <w:t>数据库设计</w:t>
      </w:r>
      <w:bookmarkEnd w:id="15"/>
    </w:p>
    <w:p w:rsidR="00965AC4" w:rsidRPr="00965AC4" w:rsidRDefault="00965AC4" w:rsidP="00033352">
      <w:pPr>
        <w:pStyle w:val="3"/>
      </w:pPr>
      <w:r w:rsidRPr="00965AC4">
        <w:rPr>
          <w:rFonts w:hint="eastAsia"/>
        </w:rPr>
        <w:t>数据库概念设计</w:t>
      </w:r>
    </w:p>
    <w:p w:rsidR="00965AC4" w:rsidRPr="00965AC4" w:rsidRDefault="00033352" w:rsidP="00033352">
      <w:pPr>
        <w:pStyle w:val="a5"/>
      </w:pPr>
      <w:r>
        <w:rPr>
          <w:rFonts w:hint="eastAsia"/>
        </w:rPr>
        <w:t>（1）</w:t>
      </w:r>
      <w:r w:rsidR="00965AC4" w:rsidRPr="00965AC4">
        <w:rPr>
          <w:rFonts w:hint="eastAsia"/>
        </w:rPr>
        <w:t>用户管理模块</w:t>
      </w:r>
    </w:p>
    <w:p w:rsidR="00965AC4" w:rsidRPr="00965AC4" w:rsidRDefault="000A1DEC" w:rsidP="00033352">
      <w:pPr>
        <w:pStyle w:val="afff2"/>
      </w:pPr>
      <w:r>
        <w:rPr>
          <w:noProof/>
        </w:rPr>
        <w:drawing>
          <wp:inline distT="0" distB="0" distL="0" distR="0">
            <wp:extent cx="5759450" cy="30429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社团e.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042920"/>
                    </a:xfrm>
                    <a:prstGeom prst="rect">
                      <a:avLst/>
                    </a:prstGeom>
                  </pic:spPr>
                </pic:pic>
              </a:graphicData>
            </a:graphic>
          </wp:inline>
        </w:drawing>
      </w:r>
    </w:p>
    <w:p w:rsidR="00965AC4" w:rsidRDefault="00965AC4" w:rsidP="00033352">
      <w:pPr>
        <w:pStyle w:val="afff2"/>
      </w:pPr>
      <w:r w:rsidRPr="00965AC4">
        <w:rPr>
          <w:rFonts w:hint="eastAsia"/>
        </w:rPr>
        <w:t>图</w:t>
      </w:r>
      <w:r w:rsidRPr="00965AC4">
        <w:t>4</w:t>
      </w:r>
      <w:r w:rsidRPr="00965AC4">
        <w:rPr>
          <w:rFonts w:hint="eastAsia"/>
        </w:rPr>
        <w:t>-</w:t>
      </w:r>
      <w:r w:rsidRPr="00965AC4">
        <w:t xml:space="preserve">10 </w:t>
      </w:r>
      <w:r w:rsidRPr="00965AC4">
        <w:rPr>
          <w:rFonts w:hint="eastAsia"/>
        </w:rPr>
        <w:t>用户管理模块E-R图</w:t>
      </w:r>
    </w:p>
    <w:p w:rsidR="00033352" w:rsidRPr="00033352" w:rsidRDefault="00033352" w:rsidP="00033352">
      <w:pPr>
        <w:pStyle w:val="a5"/>
      </w:pPr>
    </w:p>
    <w:p w:rsidR="00965AC4" w:rsidRPr="00965AC4" w:rsidRDefault="00033352" w:rsidP="00033352">
      <w:pPr>
        <w:pStyle w:val="a5"/>
      </w:pPr>
      <w:r>
        <w:rPr>
          <w:rFonts w:hint="eastAsia"/>
        </w:rPr>
        <w:lastRenderedPageBreak/>
        <w:t>（2）</w:t>
      </w:r>
      <w:r w:rsidR="00965AC4" w:rsidRPr="00965AC4">
        <w:rPr>
          <w:rFonts w:hint="eastAsia"/>
        </w:rPr>
        <w:t>社团管理模块</w:t>
      </w:r>
    </w:p>
    <w:p w:rsidR="00965AC4" w:rsidRPr="00965AC4" w:rsidRDefault="000A1DEC" w:rsidP="00033352">
      <w:pPr>
        <w:pStyle w:val="afff2"/>
      </w:pPr>
      <w:r>
        <w:rPr>
          <w:noProof/>
        </w:rPr>
        <w:drawing>
          <wp:inline distT="0" distB="0" distL="0" distR="0">
            <wp:extent cx="5953228" cy="377455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社团r.png"/>
                    <pic:cNvPicPr/>
                  </pic:nvPicPr>
                  <pic:blipFill>
                    <a:blip r:embed="rId30">
                      <a:extLst>
                        <a:ext uri="{28A0092B-C50C-407E-A947-70E740481C1C}">
                          <a14:useLocalDpi xmlns:a14="http://schemas.microsoft.com/office/drawing/2010/main" val="0"/>
                        </a:ext>
                      </a:extLst>
                    </a:blip>
                    <a:stretch>
                      <a:fillRect/>
                    </a:stretch>
                  </pic:blipFill>
                  <pic:spPr>
                    <a:xfrm>
                      <a:off x="0" y="0"/>
                      <a:ext cx="5974409" cy="3787987"/>
                    </a:xfrm>
                    <a:prstGeom prst="rect">
                      <a:avLst/>
                    </a:prstGeom>
                  </pic:spPr>
                </pic:pic>
              </a:graphicData>
            </a:graphic>
          </wp:inline>
        </w:drawing>
      </w:r>
    </w:p>
    <w:p w:rsidR="00965AC4" w:rsidRPr="00965AC4" w:rsidRDefault="00965AC4" w:rsidP="00033352">
      <w:pPr>
        <w:pStyle w:val="afff2"/>
      </w:pPr>
      <w:r w:rsidRPr="00965AC4">
        <w:rPr>
          <w:rFonts w:hint="eastAsia"/>
        </w:rPr>
        <w:t>图</w:t>
      </w:r>
      <w:r w:rsidRPr="00965AC4">
        <w:t>4</w:t>
      </w:r>
      <w:r w:rsidRPr="00965AC4">
        <w:rPr>
          <w:rFonts w:hint="eastAsia"/>
        </w:rPr>
        <w:t>-</w:t>
      </w:r>
      <w:r w:rsidRPr="00965AC4">
        <w:t xml:space="preserve">11 </w:t>
      </w:r>
      <w:r w:rsidRPr="00965AC4">
        <w:rPr>
          <w:rFonts w:hint="eastAsia"/>
        </w:rPr>
        <w:t>社团管理模块E-R图</w:t>
      </w:r>
    </w:p>
    <w:p w:rsidR="00965AC4" w:rsidRPr="00965AC4" w:rsidRDefault="00033352" w:rsidP="00965AC4">
      <w:pPr>
        <w:pStyle w:val="afffb"/>
      </w:pPr>
      <w:r>
        <w:rPr>
          <w:rFonts w:hint="eastAsia"/>
        </w:rPr>
        <w:t>（3）</w:t>
      </w:r>
      <w:r w:rsidR="00965AC4" w:rsidRPr="00965AC4">
        <w:rPr>
          <w:rFonts w:hint="eastAsia"/>
        </w:rPr>
        <w:t>资料管理</w:t>
      </w:r>
      <w:r>
        <w:rPr>
          <w:rFonts w:hint="eastAsia"/>
        </w:rPr>
        <w:t>模块</w:t>
      </w:r>
    </w:p>
    <w:p w:rsidR="00965AC4" w:rsidRPr="00965AC4" w:rsidRDefault="000A1DEC" w:rsidP="00033352">
      <w:pPr>
        <w:pStyle w:val="afff2"/>
      </w:pPr>
      <w:r>
        <w:rPr>
          <w:noProof/>
        </w:rPr>
        <w:drawing>
          <wp:inline distT="0" distB="0" distL="0" distR="0">
            <wp:extent cx="5759450" cy="37320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资料.png"/>
                    <pic:cNvPicPr/>
                  </pic:nvPicPr>
                  <pic:blipFill>
                    <a:blip r:embed="rId31">
                      <a:extLst>
                        <a:ext uri="{28A0092B-C50C-407E-A947-70E740481C1C}">
                          <a14:useLocalDpi xmlns:a14="http://schemas.microsoft.com/office/drawing/2010/main" val="0"/>
                        </a:ext>
                      </a:extLst>
                    </a:blip>
                    <a:stretch>
                      <a:fillRect/>
                    </a:stretch>
                  </pic:blipFill>
                  <pic:spPr>
                    <a:xfrm>
                      <a:off x="0" y="0"/>
                      <a:ext cx="5760907" cy="3732972"/>
                    </a:xfrm>
                    <a:prstGeom prst="rect">
                      <a:avLst/>
                    </a:prstGeom>
                  </pic:spPr>
                </pic:pic>
              </a:graphicData>
            </a:graphic>
          </wp:inline>
        </w:drawing>
      </w:r>
    </w:p>
    <w:p w:rsidR="00965AC4" w:rsidRDefault="00965AC4" w:rsidP="001016C7">
      <w:pPr>
        <w:pStyle w:val="afff2"/>
      </w:pPr>
      <w:r w:rsidRPr="00965AC4">
        <w:rPr>
          <w:rFonts w:hint="eastAsia"/>
        </w:rPr>
        <w:t>图</w:t>
      </w:r>
      <w:r w:rsidRPr="00965AC4">
        <w:t>4</w:t>
      </w:r>
      <w:r w:rsidRPr="00965AC4">
        <w:rPr>
          <w:rFonts w:hint="eastAsia"/>
        </w:rPr>
        <w:t>-</w:t>
      </w:r>
      <w:r w:rsidRPr="00965AC4">
        <w:t xml:space="preserve">12 </w:t>
      </w:r>
      <w:r w:rsidRPr="00965AC4">
        <w:rPr>
          <w:rFonts w:hint="eastAsia"/>
        </w:rPr>
        <w:t>资料管理模块E-R图</w:t>
      </w:r>
    </w:p>
    <w:p w:rsidR="001016C7" w:rsidRPr="001016C7" w:rsidRDefault="001016C7" w:rsidP="001016C7">
      <w:pPr>
        <w:pStyle w:val="a5"/>
      </w:pPr>
    </w:p>
    <w:p w:rsidR="00965AC4" w:rsidRPr="00965AC4" w:rsidRDefault="001016C7" w:rsidP="001016C7">
      <w:pPr>
        <w:pStyle w:val="a5"/>
      </w:pPr>
      <w:r>
        <w:rPr>
          <w:rFonts w:hint="eastAsia"/>
        </w:rPr>
        <w:lastRenderedPageBreak/>
        <w:t>（4）</w:t>
      </w:r>
      <w:r w:rsidR="00965AC4" w:rsidRPr="00965AC4">
        <w:rPr>
          <w:rFonts w:hint="eastAsia"/>
        </w:rPr>
        <w:t>项目管理模块</w:t>
      </w:r>
    </w:p>
    <w:p w:rsidR="00965AC4" w:rsidRPr="00965AC4" w:rsidRDefault="000A1DEC" w:rsidP="001016C7">
      <w:pPr>
        <w:pStyle w:val="afff2"/>
      </w:pPr>
      <w:r>
        <w:rPr>
          <w:noProof/>
        </w:rPr>
        <w:drawing>
          <wp:inline distT="0" distB="0" distL="0" distR="0">
            <wp:extent cx="5759450" cy="3200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项目.png"/>
                    <pic:cNvPicPr/>
                  </pic:nvPicPr>
                  <pic:blipFill>
                    <a:blip r:embed="rId32">
                      <a:extLst>
                        <a:ext uri="{28A0092B-C50C-407E-A947-70E740481C1C}">
                          <a14:useLocalDpi xmlns:a14="http://schemas.microsoft.com/office/drawing/2010/main" val="0"/>
                        </a:ext>
                      </a:extLst>
                    </a:blip>
                    <a:stretch>
                      <a:fillRect/>
                    </a:stretch>
                  </pic:blipFill>
                  <pic:spPr>
                    <a:xfrm>
                      <a:off x="0" y="0"/>
                      <a:ext cx="5765732" cy="3203891"/>
                    </a:xfrm>
                    <a:prstGeom prst="rect">
                      <a:avLst/>
                    </a:prstGeom>
                  </pic:spPr>
                </pic:pic>
              </a:graphicData>
            </a:graphic>
          </wp:inline>
        </w:drawing>
      </w:r>
    </w:p>
    <w:p w:rsidR="00965AC4" w:rsidRPr="00965AC4" w:rsidRDefault="00965AC4" w:rsidP="001016C7">
      <w:pPr>
        <w:pStyle w:val="afff2"/>
      </w:pPr>
      <w:r w:rsidRPr="00965AC4">
        <w:rPr>
          <w:rFonts w:hint="eastAsia"/>
        </w:rPr>
        <w:t>图</w:t>
      </w:r>
      <w:r w:rsidRPr="00965AC4">
        <w:t>4</w:t>
      </w:r>
      <w:r w:rsidRPr="00965AC4">
        <w:rPr>
          <w:rFonts w:hint="eastAsia"/>
        </w:rPr>
        <w:t>-</w:t>
      </w:r>
      <w:r w:rsidRPr="00965AC4">
        <w:t xml:space="preserve">13 </w:t>
      </w:r>
      <w:r w:rsidRPr="00965AC4">
        <w:rPr>
          <w:rFonts w:hint="eastAsia"/>
        </w:rPr>
        <w:t>项目管理E-R图</w:t>
      </w:r>
    </w:p>
    <w:p w:rsidR="00965AC4" w:rsidRPr="00965AC4" w:rsidRDefault="001016C7" w:rsidP="001016C7">
      <w:pPr>
        <w:pStyle w:val="a5"/>
      </w:pPr>
      <w:r>
        <w:rPr>
          <w:rFonts w:hint="eastAsia"/>
        </w:rPr>
        <w:t>（5）讨论管理模块</w:t>
      </w:r>
    </w:p>
    <w:p w:rsidR="00965AC4" w:rsidRPr="00965AC4" w:rsidRDefault="00427C43" w:rsidP="001016C7">
      <w:pPr>
        <w:pStyle w:val="afff2"/>
      </w:pPr>
      <w:r>
        <w:rPr>
          <w:noProof/>
        </w:rPr>
        <w:drawing>
          <wp:inline distT="0" distB="0" distL="0" distR="0">
            <wp:extent cx="5180330" cy="4253023"/>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讨论.png"/>
                    <pic:cNvPicPr/>
                  </pic:nvPicPr>
                  <pic:blipFill>
                    <a:blip r:embed="rId33">
                      <a:extLst>
                        <a:ext uri="{28A0092B-C50C-407E-A947-70E740481C1C}">
                          <a14:useLocalDpi xmlns:a14="http://schemas.microsoft.com/office/drawing/2010/main" val="0"/>
                        </a:ext>
                      </a:extLst>
                    </a:blip>
                    <a:stretch>
                      <a:fillRect/>
                    </a:stretch>
                  </pic:blipFill>
                  <pic:spPr>
                    <a:xfrm>
                      <a:off x="0" y="0"/>
                      <a:ext cx="5185840" cy="4257546"/>
                    </a:xfrm>
                    <a:prstGeom prst="rect">
                      <a:avLst/>
                    </a:prstGeom>
                  </pic:spPr>
                </pic:pic>
              </a:graphicData>
            </a:graphic>
          </wp:inline>
        </w:drawing>
      </w:r>
    </w:p>
    <w:p w:rsidR="00965AC4" w:rsidRDefault="00965AC4" w:rsidP="001016C7">
      <w:pPr>
        <w:pStyle w:val="afff2"/>
      </w:pPr>
      <w:r w:rsidRPr="00965AC4">
        <w:rPr>
          <w:rFonts w:hint="eastAsia"/>
        </w:rPr>
        <w:t>图</w:t>
      </w:r>
      <w:r w:rsidRPr="00965AC4">
        <w:t>4</w:t>
      </w:r>
      <w:r w:rsidRPr="00965AC4">
        <w:rPr>
          <w:rFonts w:hint="eastAsia"/>
        </w:rPr>
        <w:t>-</w:t>
      </w:r>
      <w:r w:rsidRPr="00965AC4">
        <w:t xml:space="preserve">14 </w:t>
      </w:r>
      <w:r w:rsidRPr="00965AC4">
        <w:rPr>
          <w:rFonts w:hint="eastAsia"/>
        </w:rPr>
        <w:t>讨论区E-R图</w:t>
      </w:r>
    </w:p>
    <w:p w:rsidR="001016C7" w:rsidRPr="001016C7" w:rsidRDefault="001016C7" w:rsidP="001016C7">
      <w:pPr>
        <w:pStyle w:val="a5"/>
      </w:pPr>
    </w:p>
    <w:p w:rsidR="00965AC4" w:rsidRPr="00965AC4" w:rsidRDefault="001016C7" w:rsidP="00965AC4">
      <w:pPr>
        <w:pStyle w:val="afffb"/>
      </w:pPr>
      <w:r>
        <w:rPr>
          <w:rFonts w:hint="eastAsia"/>
        </w:rPr>
        <w:lastRenderedPageBreak/>
        <w:t>（6）</w:t>
      </w:r>
      <w:r w:rsidR="00965AC4" w:rsidRPr="00965AC4">
        <w:rPr>
          <w:rFonts w:hint="eastAsia"/>
        </w:rPr>
        <w:t>新闻活动</w:t>
      </w:r>
      <w:r>
        <w:rPr>
          <w:rFonts w:hint="eastAsia"/>
        </w:rPr>
        <w:t>管理模块</w:t>
      </w:r>
    </w:p>
    <w:p w:rsidR="00965AC4" w:rsidRPr="00965AC4" w:rsidRDefault="00427C43" w:rsidP="001016C7">
      <w:pPr>
        <w:pStyle w:val="afff2"/>
      </w:pPr>
      <w:r>
        <w:rPr>
          <w:noProof/>
        </w:rPr>
        <w:drawing>
          <wp:inline distT="0" distB="0" distL="0" distR="0">
            <wp:extent cx="5759450" cy="2456121"/>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新闻.png"/>
                    <pic:cNvPicPr/>
                  </pic:nvPicPr>
                  <pic:blipFill>
                    <a:blip r:embed="rId34">
                      <a:extLst>
                        <a:ext uri="{28A0092B-C50C-407E-A947-70E740481C1C}">
                          <a14:useLocalDpi xmlns:a14="http://schemas.microsoft.com/office/drawing/2010/main" val="0"/>
                        </a:ext>
                      </a:extLst>
                    </a:blip>
                    <a:stretch>
                      <a:fillRect/>
                    </a:stretch>
                  </pic:blipFill>
                  <pic:spPr>
                    <a:xfrm>
                      <a:off x="0" y="0"/>
                      <a:ext cx="5774044" cy="2462344"/>
                    </a:xfrm>
                    <a:prstGeom prst="rect">
                      <a:avLst/>
                    </a:prstGeom>
                  </pic:spPr>
                </pic:pic>
              </a:graphicData>
            </a:graphic>
          </wp:inline>
        </w:drawing>
      </w:r>
    </w:p>
    <w:p w:rsidR="00965AC4" w:rsidRPr="00965AC4" w:rsidRDefault="00965AC4" w:rsidP="001016C7">
      <w:pPr>
        <w:pStyle w:val="afff2"/>
      </w:pPr>
      <w:r w:rsidRPr="00965AC4">
        <w:rPr>
          <w:rFonts w:hint="eastAsia"/>
        </w:rPr>
        <w:t>图</w:t>
      </w:r>
      <w:r w:rsidRPr="00965AC4">
        <w:t>4</w:t>
      </w:r>
      <w:r w:rsidRPr="00965AC4">
        <w:rPr>
          <w:rFonts w:hint="eastAsia"/>
        </w:rPr>
        <w:t>-</w:t>
      </w:r>
      <w:r w:rsidRPr="00965AC4">
        <w:t xml:space="preserve">15 </w:t>
      </w:r>
      <w:r w:rsidRPr="00965AC4">
        <w:rPr>
          <w:rFonts w:hint="eastAsia"/>
        </w:rPr>
        <w:t>新闻活动E</w:t>
      </w:r>
      <w:r w:rsidRPr="00965AC4">
        <w:t>-</w:t>
      </w:r>
      <w:r w:rsidRPr="00965AC4">
        <w:rPr>
          <w:rFonts w:hint="eastAsia"/>
        </w:rPr>
        <w:t>R图</w:t>
      </w:r>
    </w:p>
    <w:p w:rsidR="00965AC4" w:rsidRPr="00965AC4" w:rsidRDefault="00965AC4" w:rsidP="00965AC4"/>
    <w:p w:rsidR="00965AC4" w:rsidRPr="00965AC4" w:rsidRDefault="00965AC4" w:rsidP="001016C7">
      <w:pPr>
        <w:pStyle w:val="3"/>
      </w:pPr>
      <w:r w:rsidRPr="00965AC4">
        <w:rPr>
          <w:rFonts w:hint="eastAsia"/>
        </w:rPr>
        <w:t>数据库结构设计</w:t>
      </w:r>
    </w:p>
    <w:p w:rsidR="00965AC4" w:rsidRPr="00965AC4" w:rsidRDefault="00965AC4" w:rsidP="001016C7">
      <w:pPr>
        <w:pStyle w:val="a5"/>
      </w:pPr>
      <w:r w:rsidRPr="00965AC4">
        <w:rPr>
          <w:rFonts w:hint="eastAsia"/>
        </w:rPr>
        <w:t>本系统的数据库为Mysql数据库，主要相关数据表如下：</w:t>
      </w:r>
    </w:p>
    <w:p w:rsidR="00965AC4" w:rsidRPr="00965AC4" w:rsidRDefault="00965AC4" w:rsidP="001016C7">
      <w:pPr>
        <w:pStyle w:val="a5"/>
        <w:ind w:firstLineChars="0" w:firstLine="0"/>
      </w:pPr>
      <w:r w:rsidRPr="00965AC4">
        <w:rPr>
          <w:rFonts w:hint="eastAsia"/>
        </w:rPr>
        <w:t>（</w:t>
      </w:r>
      <w:r w:rsidRPr="00965AC4">
        <w:t>1</w:t>
      </w:r>
      <w:r w:rsidRPr="00965AC4">
        <w:rPr>
          <w:rFonts w:hint="eastAsia"/>
        </w:rPr>
        <w:t>）</w:t>
      </w:r>
      <w:r w:rsidRPr="00965AC4">
        <w:t xml:space="preserve"> </w:t>
      </w:r>
      <w:r w:rsidRPr="00965AC4">
        <w:rPr>
          <w:rFonts w:hint="eastAsia"/>
        </w:rPr>
        <w:t>用户表</w:t>
      </w:r>
    </w:p>
    <w:p w:rsidR="00965AC4" w:rsidRPr="00965AC4" w:rsidRDefault="00965AC4" w:rsidP="001016C7">
      <w:pPr>
        <w:pStyle w:val="affb"/>
      </w:pPr>
      <w:r w:rsidRPr="00965AC4">
        <w:rPr>
          <w:rFonts w:hint="eastAsia"/>
        </w:rPr>
        <w:t>表</w:t>
      </w:r>
      <w:r w:rsidRPr="00965AC4">
        <w:t>4</w:t>
      </w:r>
      <w:r w:rsidRPr="00965AC4">
        <w:rPr>
          <w:rFonts w:hint="eastAsia"/>
        </w:rPr>
        <w:t>-</w:t>
      </w:r>
      <w:r w:rsidRPr="00965AC4">
        <w:t xml:space="preserve">1 </w:t>
      </w:r>
      <w:r w:rsidRPr="00965AC4">
        <w:rPr>
          <w:rFonts w:hint="eastAsia"/>
        </w:rPr>
        <w:t>用户信息表</w:t>
      </w:r>
    </w:p>
    <w:tbl>
      <w:tblPr>
        <w:tblStyle w:val="afffc"/>
        <w:tblW w:w="8500" w:type="dxa"/>
        <w:tblInd w:w="-5" w:type="dxa"/>
        <w:tblLook w:val="04A0" w:firstRow="1" w:lastRow="0" w:firstColumn="1" w:lastColumn="0" w:noHBand="0" w:noVBand="1"/>
      </w:tblPr>
      <w:tblGrid>
        <w:gridCol w:w="1371"/>
        <w:gridCol w:w="1177"/>
        <w:gridCol w:w="1581"/>
        <w:gridCol w:w="638"/>
        <w:gridCol w:w="826"/>
        <w:gridCol w:w="889"/>
        <w:gridCol w:w="929"/>
        <w:gridCol w:w="1089"/>
      </w:tblGrid>
      <w:tr w:rsidR="00965AC4" w:rsidRPr="00C05D82" w:rsidTr="0022323C">
        <w:tc>
          <w:tcPr>
            <w:tcW w:w="1323" w:type="dxa"/>
          </w:tcPr>
          <w:p w:rsidR="00965AC4" w:rsidRPr="00965AC4" w:rsidRDefault="00965AC4" w:rsidP="001016C7">
            <w:pPr>
              <w:pStyle w:val="affc"/>
            </w:pPr>
            <w:r w:rsidRPr="00965AC4">
              <w:rPr>
                <w:rFonts w:hint="eastAsia"/>
              </w:rPr>
              <w:t>字段</w:t>
            </w:r>
          </w:p>
        </w:tc>
        <w:tc>
          <w:tcPr>
            <w:tcW w:w="1199" w:type="dxa"/>
          </w:tcPr>
          <w:p w:rsidR="00965AC4" w:rsidRPr="00965AC4" w:rsidRDefault="00965AC4" w:rsidP="001016C7">
            <w:pPr>
              <w:pStyle w:val="affc"/>
            </w:pPr>
            <w:r w:rsidRPr="00965AC4">
              <w:rPr>
                <w:rFonts w:hint="eastAsia"/>
              </w:rPr>
              <w:t>解释</w:t>
            </w:r>
          </w:p>
        </w:tc>
        <w:tc>
          <w:tcPr>
            <w:tcW w:w="1572" w:type="dxa"/>
          </w:tcPr>
          <w:p w:rsidR="00965AC4" w:rsidRPr="00965AC4" w:rsidRDefault="00965AC4" w:rsidP="001016C7">
            <w:pPr>
              <w:pStyle w:val="affc"/>
            </w:pPr>
            <w:r w:rsidRPr="00965AC4">
              <w:rPr>
                <w:rFonts w:hint="eastAsia"/>
              </w:rPr>
              <w:t>类型</w:t>
            </w:r>
          </w:p>
        </w:tc>
        <w:tc>
          <w:tcPr>
            <w:tcW w:w="638" w:type="dxa"/>
          </w:tcPr>
          <w:p w:rsidR="00965AC4" w:rsidRPr="00965AC4" w:rsidRDefault="00965AC4" w:rsidP="001016C7">
            <w:pPr>
              <w:pStyle w:val="affc"/>
            </w:pPr>
            <w:r w:rsidRPr="00965AC4">
              <w:rPr>
                <w:rFonts w:hint="eastAsia"/>
              </w:rPr>
              <w:t>索引</w:t>
            </w:r>
          </w:p>
        </w:tc>
        <w:tc>
          <w:tcPr>
            <w:tcW w:w="828" w:type="dxa"/>
          </w:tcPr>
          <w:p w:rsidR="00965AC4" w:rsidRPr="00965AC4" w:rsidRDefault="00965AC4" w:rsidP="001016C7">
            <w:pPr>
              <w:pStyle w:val="affc"/>
            </w:pPr>
            <w:r w:rsidRPr="00965AC4">
              <w:rPr>
                <w:rFonts w:hint="eastAsia"/>
              </w:rPr>
              <w:t>默认值</w:t>
            </w:r>
          </w:p>
        </w:tc>
        <w:tc>
          <w:tcPr>
            <w:tcW w:w="893" w:type="dxa"/>
          </w:tcPr>
          <w:p w:rsidR="00965AC4" w:rsidRPr="00965AC4" w:rsidRDefault="00965AC4" w:rsidP="001016C7">
            <w:pPr>
              <w:pStyle w:val="affc"/>
            </w:pPr>
            <w:r w:rsidRPr="00965AC4">
              <w:rPr>
                <w:rFonts w:hint="eastAsia"/>
              </w:rPr>
              <w:t>可为空</w:t>
            </w:r>
          </w:p>
        </w:tc>
        <w:tc>
          <w:tcPr>
            <w:tcW w:w="940" w:type="dxa"/>
          </w:tcPr>
          <w:p w:rsidR="00965AC4" w:rsidRPr="00965AC4" w:rsidRDefault="00965AC4" w:rsidP="001016C7">
            <w:pPr>
              <w:pStyle w:val="affc"/>
            </w:pPr>
            <w:r w:rsidRPr="00965AC4">
              <w:rPr>
                <w:rFonts w:hint="eastAsia"/>
              </w:rPr>
              <w:t>选择</w:t>
            </w:r>
          </w:p>
        </w:tc>
        <w:tc>
          <w:tcPr>
            <w:tcW w:w="1107" w:type="dxa"/>
          </w:tcPr>
          <w:p w:rsidR="00965AC4" w:rsidRPr="00965AC4" w:rsidRDefault="00965AC4" w:rsidP="001016C7">
            <w:pPr>
              <w:pStyle w:val="affc"/>
            </w:pPr>
            <w:r w:rsidRPr="00965AC4">
              <w:rPr>
                <w:rFonts w:hint="eastAsia"/>
              </w:rPr>
              <w:t>备注</w:t>
            </w:r>
          </w:p>
        </w:tc>
      </w:tr>
      <w:tr w:rsidR="00965AC4" w:rsidRPr="00C05D82" w:rsidTr="0022323C">
        <w:tc>
          <w:tcPr>
            <w:tcW w:w="1323" w:type="dxa"/>
          </w:tcPr>
          <w:p w:rsidR="00965AC4" w:rsidRPr="00965AC4" w:rsidRDefault="00965AC4" w:rsidP="001016C7">
            <w:pPr>
              <w:pStyle w:val="affc"/>
            </w:pPr>
            <w:r w:rsidRPr="00965AC4">
              <w:t>id</w:t>
            </w:r>
          </w:p>
        </w:tc>
        <w:tc>
          <w:tcPr>
            <w:tcW w:w="1199" w:type="dxa"/>
          </w:tcPr>
          <w:p w:rsidR="00965AC4" w:rsidRPr="00965AC4" w:rsidRDefault="00965AC4" w:rsidP="001016C7">
            <w:pPr>
              <w:pStyle w:val="affc"/>
            </w:pPr>
            <w:r w:rsidRPr="00965AC4">
              <w:rPr>
                <w:rFonts w:hint="eastAsia"/>
              </w:rPr>
              <w:t>I</w:t>
            </w:r>
            <w:r w:rsidRPr="00965AC4">
              <w:t>D</w:t>
            </w:r>
          </w:p>
        </w:tc>
        <w:tc>
          <w:tcPr>
            <w:tcW w:w="1572" w:type="dxa"/>
          </w:tcPr>
          <w:p w:rsidR="00965AC4" w:rsidRPr="00965AC4" w:rsidRDefault="00965AC4" w:rsidP="001016C7">
            <w:pPr>
              <w:pStyle w:val="affc"/>
            </w:pPr>
            <w:r w:rsidRPr="00965AC4">
              <w:t>IntegerField</w:t>
            </w:r>
          </w:p>
        </w:tc>
        <w:tc>
          <w:tcPr>
            <w:tcW w:w="638" w:type="dxa"/>
          </w:tcPr>
          <w:p w:rsidR="00965AC4" w:rsidRPr="00965AC4" w:rsidRDefault="00965AC4" w:rsidP="001016C7">
            <w:pPr>
              <w:pStyle w:val="affc"/>
            </w:pPr>
          </w:p>
        </w:tc>
        <w:tc>
          <w:tcPr>
            <w:tcW w:w="828" w:type="dxa"/>
          </w:tcPr>
          <w:p w:rsidR="00965AC4" w:rsidRPr="00965AC4" w:rsidRDefault="00965AC4" w:rsidP="001016C7">
            <w:pPr>
              <w:pStyle w:val="affc"/>
            </w:pPr>
          </w:p>
        </w:tc>
        <w:tc>
          <w:tcPr>
            <w:tcW w:w="893" w:type="dxa"/>
          </w:tcPr>
          <w:p w:rsidR="00965AC4" w:rsidRPr="00965AC4" w:rsidRDefault="00965AC4" w:rsidP="001016C7">
            <w:pPr>
              <w:pStyle w:val="affc"/>
            </w:pPr>
            <w:r w:rsidRPr="00965AC4">
              <w:rPr>
                <w:rFonts w:hint="eastAsia"/>
              </w:rPr>
              <w:t>F</w:t>
            </w:r>
            <w:r w:rsidRPr="00965AC4">
              <w:t>alse</w:t>
            </w:r>
          </w:p>
        </w:tc>
        <w:tc>
          <w:tcPr>
            <w:tcW w:w="940" w:type="dxa"/>
          </w:tcPr>
          <w:p w:rsidR="00965AC4" w:rsidRPr="00965AC4" w:rsidRDefault="00965AC4" w:rsidP="001016C7">
            <w:pPr>
              <w:pStyle w:val="affc"/>
            </w:pPr>
          </w:p>
        </w:tc>
        <w:tc>
          <w:tcPr>
            <w:tcW w:w="1107" w:type="dxa"/>
          </w:tcPr>
          <w:p w:rsidR="00965AC4" w:rsidRPr="00965AC4" w:rsidRDefault="00965AC4" w:rsidP="001016C7">
            <w:pPr>
              <w:pStyle w:val="affc"/>
            </w:pPr>
            <w:r w:rsidRPr="00965AC4">
              <w:rPr>
                <w:rFonts w:hint="eastAsia"/>
              </w:rPr>
              <w:t>自增</w:t>
            </w:r>
          </w:p>
        </w:tc>
      </w:tr>
      <w:tr w:rsidR="00965AC4" w:rsidRPr="00C05D82" w:rsidTr="0022323C">
        <w:tc>
          <w:tcPr>
            <w:tcW w:w="1323" w:type="dxa"/>
          </w:tcPr>
          <w:p w:rsidR="00965AC4" w:rsidRPr="00965AC4" w:rsidRDefault="00965AC4" w:rsidP="001016C7">
            <w:pPr>
              <w:pStyle w:val="affc"/>
            </w:pPr>
            <w:r w:rsidRPr="00965AC4">
              <w:t>s</w:t>
            </w:r>
            <w:r w:rsidRPr="00965AC4">
              <w:rPr>
                <w:rFonts w:hint="eastAsia"/>
              </w:rPr>
              <w:t>no</w:t>
            </w:r>
          </w:p>
        </w:tc>
        <w:tc>
          <w:tcPr>
            <w:tcW w:w="1199" w:type="dxa"/>
          </w:tcPr>
          <w:p w:rsidR="00965AC4" w:rsidRPr="00965AC4" w:rsidRDefault="00965AC4" w:rsidP="001016C7">
            <w:pPr>
              <w:pStyle w:val="affc"/>
            </w:pPr>
            <w:r w:rsidRPr="00965AC4">
              <w:rPr>
                <w:rFonts w:hint="eastAsia"/>
              </w:rPr>
              <w:t>用户编号</w:t>
            </w:r>
          </w:p>
        </w:tc>
        <w:tc>
          <w:tcPr>
            <w:tcW w:w="1572" w:type="dxa"/>
          </w:tcPr>
          <w:p w:rsidR="00965AC4" w:rsidRPr="00965AC4" w:rsidRDefault="00965AC4" w:rsidP="001016C7">
            <w:pPr>
              <w:pStyle w:val="affc"/>
            </w:pPr>
            <w:r w:rsidRPr="00965AC4">
              <w:t>CharField</w:t>
            </w:r>
            <w:r w:rsidRPr="00965AC4">
              <w:rPr>
                <w:rFonts w:hint="eastAsia"/>
              </w:rPr>
              <w:t>（</w:t>
            </w:r>
            <w:r w:rsidRPr="00965AC4">
              <w:rPr>
                <w:rFonts w:hint="eastAsia"/>
              </w:rPr>
              <w:t>2</w:t>
            </w:r>
            <w:r w:rsidRPr="00965AC4">
              <w:t>0</w:t>
            </w:r>
            <w:r w:rsidRPr="00965AC4">
              <w:rPr>
                <w:rFonts w:hint="eastAsia"/>
              </w:rPr>
              <w:t>）</w:t>
            </w:r>
          </w:p>
        </w:tc>
        <w:tc>
          <w:tcPr>
            <w:tcW w:w="638" w:type="dxa"/>
          </w:tcPr>
          <w:p w:rsidR="00965AC4" w:rsidRPr="00965AC4" w:rsidRDefault="00965AC4" w:rsidP="001016C7">
            <w:pPr>
              <w:pStyle w:val="affc"/>
            </w:pPr>
            <w:r w:rsidRPr="00965AC4">
              <w:rPr>
                <w:rFonts w:hint="eastAsia"/>
              </w:rPr>
              <w:t>True</w:t>
            </w:r>
          </w:p>
        </w:tc>
        <w:tc>
          <w:tcPr>
            <w:tcW w:w="828" w:type="dxa"/>
          </w:tcPr>
          <w:p w:rsidR="00965AC4" w:rsidRPr="00965AC4" w:rsidRDefault="00965AC4" w:rsidP="001016C7">
            <w:pPr>
              <w:pStyle w:val="affc"/>
            </w:pPr>
          </w:p>
        </w:tc>
        <w:tc>
          <w:tcPr>
            <w:tcW w:w="893" w:type="dxa"/>
          </w:tcPr>
          <w:p w:rsidR="00965AC4" w:rsidRPr="00965AC4" w:rsidRDefault="00965AC4" w:rsidP="001016C7">
            <w:pPr>
              <w:pStyle w:val="affc"/>
            </w:pPr>
            <w:r w:rsidRPr="00965AC4">
              <w:rPr>
                <w:rFonts w:hint="eastAsia"/>
              </w:rPr>
              <w:t>F</w:t>
            </w:r>
            <w:r w:rsidRPr="00965AC4">
              <w:t>alse</w:t>
            </w:r>
          </w:p>
        </w:tc>
        <w:tc>
          <w:tcPr>
            <w:tcW w:w="940" w:type="dxa"/>
          </w:tcPr>
          <w:p w:rsidR="00965AC4" w:rsidRPr="00965AC4" w:rsidRDefault="00965AC4" w:rsidP="001016C7">
            <w:pPr>
              <w:pStyle w:val="affc"/>
            </w:pPr>
          </w:p>
        </w:tc>
        <w:tc>
          <w:tcPr>
            <w:tcW w:w="1107" w:type="dxa"/>
          </w:tcPr>
          <w:p w:rsidR="00965AC4" w:rsidRPr="00965AC4" w:rsidRDefault="00965AC4" w:rsidP="001016C7">
            <w:pPr>
              <w:pStyle w:val="affc"/>
            </w:pPr>
            <w:r w:rsidRPr="00965AC4">
              <w:rPr>
                <w:rFonts w:hint="eastAsia"/>
              </w:rPr>
              <w:t>唯一值</w:t>
            </w:r>
          </w:p>
        </w:tc>
      </w:tr>
      <w:tr w:rsidR="00965AC4" w:rsidRPr="00C05D82" w:rsidTr="0022323C">
        <w:tc>
          <w:tcPr>
            <w:tcW w:w="1323" w:type="dxa"/>
          </w:tcPr>
          <w:p w:rsidR="00965AC4" w:rsidRPr="00965AC4" w:rsidRDefault="00965AC4" w:rsidP="001016C7">
            <w:pPr>
              <w:pStyle w:val="affc"/>
            </w:pPr>
            <w:r w:rsidRPr="00965AC4">
              <w:t>realname</w:t>
            </w:r>
          </w:p>
        </w:tc>
        <w:tc>
          <w:tcPr>
            <w:tcW w:w="1199" w:type="dxa"/>
          </w:tcPr>
          <w:p w:rsidR="00965AC4" w:rsidRPr="00965AC4" w:rsidRDefault="00965AC4" w:rsidP="001016C7">
            <w:pPr>
              <w:pStyle w:val="affc"/>
            </w:pPr>
            <w:r w:rsidRPr="00965AC4">
              <w:rPr>
                <w:rFonts w:hint="eastAsia"/>
              </w:rPr>
              <w:t>真实姓名</w:t>
            </w:r>
          </w:p>
        </w:tc>
        <w:tc>
          <w:tcPr>
            <w:tcW w:w="1572" w:type="dxa"/>
          </w:tcPr>
          <w:p w:rsidR="00965AC4" w:rsidRPr="00965AC4" w:rsidRDefault="00965AC4" w:rsidP="001016C7">
            <w:pPr>
              <w:pStyle w:val="affc"/>
            </w:pPr>
            <w:r w:rsidRPr="00965AC4">
              <w:t>CharField</w:t>
            </w:r>
            <w:r w:rsidRPr="00965AC4">
              <w:rPr>
                <w:rFonts w:hint="eastAsia"/>
              </w:rPr>
              <w:t>（</w:t>
            </w:r>
            <w:r w:rsidRPr="00965AC4">
              <w:rPr>
                <w:rFonts w:hint="eastAsia"/>
              </w:rPr>
              <w:t>2</w:t>
            </w:r>
            <w:r w:rsidRPr="00965AC4">
              <w:t>0</w:t>
            </w:r>
            <w:r w:rsidRPr="00965AC4">
              <w:rPr>
                <w:rFonts w:hint="eastAsia"/>
              </w:rPr>
              <w:t>）</w:t>
            </w:r>
          </w:p>
        </w:tc>
        <w:tc>
          <w:tcPr>
            <w:tcW w:w="638" w:type="dxa"/>
          </w:tcPr>
          <w:p w:rsidR="00965AC4" w:rsidRPr="00965AC4" w:rsidRDefault="00965AC4" w:rsidP="001016C7">
            <w:pPr>
              <w:pStyle w:val="affc"/>
            </w:pPr>
          </w:p>
        </w:tc>
        <w:tc>
          <w:tcPr>
            <w:tcW w:w="828" w:type="dxa"/>
          </w:tcPr>
          <w:p w:rsidR="00965AC4" w:rsidRPr="00965AC4" w:rsidRDefault="00965AC4" w:rsidP="001016C7">
            <w:pPr>
              <w:pStyle w:val="affc"/>
            </w:pPr>
          </w:p>
        </w:tc>
        <w:tc>
          <w:tcPr>
            <w:tcW w:w="893" w:type="dxa"/>
          </w:tcPr>
          <w:p w:rsidR="00965AC4" w:rsidRPr="00965AC4" w:rsidRDefault="00965AC4" w:rsidP="001016C7">
            <w:pPr>
              <w:pStyle w:val="affc"/>
            </w:pPr>
            <w:r w:rsidRPr="00965AC4">
              <w:rPr>
                <w:rFonts w:hint="eastAsia"/>
              </w:rPr>
              <w:t>False</w:t>
            </w:r>
          </w:p>
        </w:tc>
        <w:tc>
          <w:tcPr>
            <w:tcW w:w="940" w:type="dxa"/>
          </w:tcPr>
          <w:p w:rsidR="00965AC4" w:rsidRPr="00965AC4" w:rsidRDefault="00965AC4" w:rsidP="001016C7">
            <w:pPr>
              <w:pStyle w:val="affc"/>
            </w:pPr>
          </w:p>
        </w:tc>
        <w:tc>
          <w:tcPr>
            <w:tcW w:w="1107" w:type="dxa"/>
          </w:tcPr>
          <w:p w:rsidR="00965AC4" w:rsidRPr="00965AC4" w:rsidRDefault="00965AC4" w:rsidP="001016C7">
            <w:pPr>
              <w:pStyle w:val="affc"/>
            </w:pPr>
          </w:p>
        </w:tc>
      </w:tr>
      <w:tr w:rsidR="00965AC4" w:rsidRPr="00C05D82" w:rsidTr="0022323C">
        <w:tc>
          <w:tcPr>
            <w:tcW w:w="1323" w:type="dxa"/>
          </w:tcPr>
          <w:p w:rsidR="00965AC4" w:rsidRPr="00965AC4" w:rsidRDefault="00965AC4" w:rsidP="001016C7">
            <w:pPr>
              <w:pStyle w:val="affc"/>
            </w:pPr>
            <w:r w:rsidRPr="00965AC4">
              <w:t>grade</w:t>
            </w:r>
          </w:p>
        </w:tc>
        <w:tc>
          <w:tcPr>
            <w:tcW w:w="1199" w:type="dxa"/>
          </w:tcPr>
          <w:p w:rsidR="00965AC4" w:rsidRPr="00965AC4" w:rsidRDefault="00965AC4" w:rsidP="001016C7">
            <w:pPr>
              <w:pStyle w:val="affc"/>
            </w:pPr>
            <w:r w:rsidRPr="00965AC4">
              <w:rPr>
                <w:rFonts w:hint="eastAsia"/>
              </w:rPr>
              <w:t>所属班级</w:t>
            </w:r>
          </w:p>
        </w:tc>
        <w:tc>
          <w:tcPr>
            <w:tcW w:w="1572" w:type="dxa"/>
          </w:tcPr>
          <w:p w:rsidR="00965AC4" w:rsidRPr="00965AC4" w:rsidRDefault="00965AC4" w:rsidP="001016C7">
            <w:pPr>
              <w:pStyle w:val="affc"/>
            </w:pPr>
            <w:r w:rsidRPr="00965AC4">
              <w:t>ForeignKey</w:t>
            </w:r>
            <w:r w:rsidRPr="00965AC4">
              <w:rPr>
                <w:rFonts w:hint="eastAsia"/>
              </w:rPr>
              <w:t>（）</w:t>
            </w:r>
          </w:p>
        </w:tc>
        <w:tc>
          <w:tcPr>
            <w:tcW w:w="638" w:type="dxa"/>
          </w:tcPr>
          <w:p w:rsidR="00965AC4" w:rsidRPr="00965AC4" w:rsidRDefault="00965AC4" w:rsidP="001016C7">
            <w:pPr>
              <w:pStyle w:val="affc"/>
            </w:pPr>
          </w:p>
        </w:tc>
        <w:tc>
          <w:tcPr>
            <w:tcW w:w="828" w:type="dxa"/>
          </w:tcPr>
          <w:p w:rsidR="00965AC4" w:rsidRPr="00965AC4" w:rsidRDefault="00965AC4" w:rsidP="001016C7">
            <w:pPr>
              <w:pStyle w:val="affc"/>
            </w:pPr>
          </w:p>
        </w:tc>
        <w:tc>
          <w:tcPr>
            <w:tcW w:w="893" w:type="dxa"/>
          </w:tcPr>
          <w:p w:rsidR="00965AC4" w:rsidRPr="00965AC4" w:rsidRDefault="00965AC4" w:rsidP="001016C7">
            <w:pPr>
              <w:pStyle w:val="affc"/>
            </w:pPr>
            <w:r w:rsidRPr="00965AC4">
              <w:rPr>
                <w:rFonts w:hint="eastAsia"/>
              </w:rPr>
              <w:t>T</w:t>
            </w:r>
            <w:r w:rsidRPr="00965AC4">
              <w:t>rue</w:t>
            </w:r>
          </w:p>
        </w:tc>
        <w:tc>
          <w:tcPr>
            <w:tcW w:w="940" w:type="dxa"/>
          </w:tcPr>
          <w:p w:rsidR="00965AC4" w:rsidRPr="00965AC4" w:rsidRDefault="00965AC4" w:rsidP="001016C7">
            <w:pPr>
              <w:pStyle w:val="affc"/>
            </w:pPr>
          </w:p>
        </w:tc>
        <w:tc>
          <w:tcPr>
            <w:tcW w:w="1107" w:type="dxa"/>
          </w:tcPr>
          <w:p w:rsidR="00965AC4" w:rsidRPr="00965AC4" w:rsidRDefault="00965AC4" w:rsidP="001016C7">
            <w:pPr>
              <w:pStyle w:val="affc"/>
            </w:pPr>
            <w:proofErr w:type="gramStart"/>
            <w:r w:rsidRPr="00965AC4">
              <w:rPr>
                <w:rFonts w:hint="eastAsia"/>
              </w:rPr>
              <w:t>外键到</w:t>
            </w:r>
            <w:proofErr w:type="gramEnd"/>
            <w:r w:rsidRPr="00965AC4">
              <w:rPr>
                <w:rFonts w:hint="eastAsia"/>
              </w:rPr>
              <w:t>班级表</w:t>
            </w:r>
          </w:p>
        </w:tc>
      </w:tr>
      <w:tr w:rsidR="00965AC4" w:rsidRPr="00C05D82" w:rsidTr="0022323C">
        <w:tc>
          <w:tcPr>
            <w:tcW w:w="1323" w:type="dxa"/>
          </w:tcPr>
          <w:p w:rsidR="00965AC4" w:rsidRPr="00965AC4" w:rsidRDefault="00965AC4" w:rsidP="001016C7">
            <w:pPr>
              <w:pStyle w:val="affc"/>
            </w:pPr>
            <w:r w:rsidRPr="00965AC4">
              <w:t>role</w:t>
            </w:r>
          </w:p>
        </w:tc>
        <w:tc>
          <w:tcPr>
            <w:tcW w:w="1199" w:type="dxa"/>
          </w:tcPr>
          <w:p w:rsidR="00965AC4" w:rsidRPr="00965AC4" w:rsidRDefault="00965AC4" w:rsidP="001016C7">
            <w:pPr>
              <w:pStyle w:val="affc"/>
            </w:pPr>
            <w:r w:rsidRPr="00965AC4">
              <w:rPr>
                <w:rFonts w:hint="eastAsia"/>
              </w:rPr>
              <w:t>用户角色</w:t>
            </w:r>
          </w:p>
        </w:tc>
        <w:tc>
          <w:tcPr>
            <w:tcW w:w="1572" w:type="dxa"/>
          </w:tcPr>
          <w:p w:rsidR="00965AC4" w:rsidRPr="00965AC4" w:rsidRDefault="00965AC4" w:rsidP="001016C7">
            <w:pPr>
              <w:pStyle w:val="affc"/>
            </w:pPr>
            <w:r w:rsidRPr="00965AC4">
              <w:t>IntegerField</w:t>
            </w:r>
            <w:r w:rsidRPr="00965AC4">
              <w:rPr>
                <w:rFonts w:hint="eastAsia"/>
              </w:rPr>
              <w:t>（）</w:t>
            </w:r>
          </w:p>
        </w:tc>
        <w:tc>
          <w:tcPr>
            <w:tcW w:w="638" w:type="dxa"/>
          </w:tcPr>
          <w:p w:rsidR="00965AC4" w:rsidRPr="00965AC4" w:rsidRDefault="00965AC4" w:rsidP="001016C7">
            <w:pPr>
              <w:pStyle w:val="affc"/>
            </w:pPr>
          </w:p>
        </w:tc>
        <w:tc>
          <w:tcPr>
            <w:tcW w:w="828" w:type="dxa"/>
          </w:tcPr>
          <w:p w:rsidR="00965AC4" w:rsidRPr="00965AC4" w:rsidRDefault="00965AC4" w:rsidP="001016C7">
            <w:pPr>
              <w:pStyle w:val="affc"/>
            </w:pPr>
            <w:r w:rsidRPr="00965AC4">
              <w:rPr>
                <w:rFonts w:hint="eastAsia"/>
              </w:rPr>
              <w:t>0</w:t>
            </w:r>
          </w:p>
        </w:tc>
        <w:tc>
          <w:tcPr>
            <w:tcW w:w="893" w:type="dxa"/>
          </w:tcPr>
          <w:p w:rsidR="00965AC4" w:rsidRPr="00965AC4" w:rsidRDefault="00965AC4" w:rsidP="001016C7">
            <w:pPr>
              <w:pStyle w:val="affc"/>
            </w:pPr>
            <w:r w:rsidRPr="00965AC4">
              <w:rPr>
                <w:rFonts w:hint="eastAsia"/>
              </w:rPr>
              <w:t>False</w:t>
            </w:r>
          </w:p>
        </w:tc>
        <w:tc>
          <w:tcPr>
            <w:tcW w:w="940" w:type="dxa"/>
          </w:tcPr>
          <w:p w:rsidR="00965AC4" w:rsidRPr="00965AC4" w:rsidRDefault="00965AC4" w:rsidP="001016C7">
            <w:pPr>
              <w:pStyle w:val="affc"/>
            </w:pPr>
            <w:r w:rsidRPr="00965AC4">
              <w:rPr>
                <w:rFonts w:hint="eastAsia"/>
              </w:rPr>
              <w:t>0</w:t>
            </w:r>
            <w:r w:rsidRPr="00965AC4">
              <w:t xml:space="preserve">: </w:t>
            </w:r>
            <w:r w:rsidRPr="00965AC4">
              <w:rPr>
                <w:rFonts w:hint="eastAsia"/>
              </w:rPr>
              <w:t>普通用户</w:t>
            </w:r>
          </w:p>
          <w:p w:rsidR="00965AC4" w:rsidRPr="00965AC4" w:rsidRDefault="00965AC4" w:rsidP="001016C7">
            <w:pPr>
              <w:pStyle w:val="affc"/>
            </w:pPr>
            <w:r w:rsidRPr="00965AC4">
              <w:rPr>
                <w:rFonts w:hint="eastAsia"/>
              </w:rPr>
              <w:t>1</w:t>
            </w:r>
            <w:r w:rsidRPr="00965AC4">
              <w:rPr>
                <w:rFonts w:hint="eastAsia"/>
              </w:rPr>
              <w:t>：社团成员</w:t>
            </w:r>
          </w:p>
          <w:p w:rsidR="00965AC4" w:rsidRPr="00965AC4" w:rsidRDefault="00965AC4" w:rsidP="001016C7">
            <w:pPr>
              <w:pStyle w:val="affc"/>
            </w:pPr>
            <w:r w:rsidRPr="00965AC4">
              <w:rPr>
                <w:rFonts w:hint="eastAsia"/>
              </w:rPr>
              <w:t>2</w:t>
            </w:r>
            <w:r w:rsidRPr="00965AC4">
              <w:rPr>
                <w:rFonts w:hint="eastAsia"/>
              </w:rPr>
              <w:t>：社长</w:t>
            </w:r>
          </w:p>
          <w:p w:rsidR="00965AC4" w:rsidRPr="00965AC4" w:rsidRDefault="00965AC4" w:rsidP="001016C7">
            <w:pPr>
              <w:pStyle w:val="affc"/>
            </w:pPr>
            <w:r w:rsidRPr="00965AC4">
              <w:rPr>
                <w:rFonts w:hint="eastAsia"/>
              </w:rPr>
              <w:t>3</w:t>
            </w:r>
            <w:r w:rsidRPr="00965AC4">
              <w:rPr>
                <w:rFonts w:hint="eastAsia"/>
              </w:rPr>
              <w:t>：社团监管人员</w:t>
            </w:r>
          </w:p>
          <w:p w:rsidR="00965AC4" w:rsidRPr="00965AC4" w:rsidRDefault="00965AC4" w:rsidP="001016C7">
            <w:pPr>
              <w:pStyle w:val="affc"/>
            </w:pPr>
            <w:r w:rsidRPr="00965AC4">
              <w:rPr>
                <w:rFonts w:hint="eastAsia"/>
              </w:rPr>
              <w:t>4</w:t>
            </w:r>
            <w:r w:rsidRPr="00965AC4">
              <w:rPr>
                <w:rFonts w:hint="eastAsia"/>
              </w:rPr>
              <w:t>：超级管理员</w:t>
            </w:r>
          </w:p>
        </w:tc>
        <w:tc>
          <w:tcPr>
            <w:tcW w:w="1107" w:type="dxa"/>
          </w:tcPr>
          <w:p w:rsidR="00965AC4" w:rsidRPr="00965AC4" w:rsidRDefault="00965AC4" w:rsidP="001016C7">
            <w:pPr>
              <w:pStyle w:val="affc"/>
            </w:pPr>
          </w:p>
        </w:tc>
      </w:tr>
      <w:tr w:rsidR="00965AC4" w:rsidRPr="00C05D82" w:rsidTr="0022323C">
        <w:tc>
          <w:tcPr>
            <w:tcW w:w="1323" w:type="dxa"/>
          </w:tcPr>
          <w:p w:rsidR="00965AC4" w:rsidRPr="00965AC4" w:rsidRDefault="00965AC4" w:rsidP="001016C7">
            <w:pPr>
              <w:pStyle w:val="affc"/>
            </w:pPr>
            <w:r w:rsidRPr="00965AC4">
              <w:t>community</w:t>
            </w:r>
          </w:p>
        </w:tc>
        <w:tc>
          <w:tcPr>
            <w:tcW w:w="1199" w:type="dxa"/>
          </w:tcPr>
          <w:p w:rsidR="00965AC4" w:rsidRPr="00965AC4" w:rsidRDefault="00965AC4" w:rsidP="001016C7">
            <w:pPr>
              <w:pStyle w:val="affc"/>
            </w:pPr>
            <w:r w:rsidRPr="00965AC4">
              <w:rPr>
                <w:rFonts w:hint="eastAsia"/>
              </w:rPr>
              <w:t>所属社团</w:t>
            </w:r>
          </w:p>
        </w:tc>
        <w:tc>
          <w:tcPr>
            <w:tcW w:w="1572" w:type="dxa"/>
          </w:tcPr>
          <w:p w:rsidR="00965AC4" w:rsidRPr="00965AC4" w:rsidRDefault="00965AC4" w:rsidP="001016C7">
            <w:pPr>
              <w:pStyle w:val="affc"/>
            </w:pPr>
            <w:r w:rsidRPr="00965AC4">
              <w:t>ForeignKey</w:t>
            </w:r>
            <w:r w:rsidRPr="00965AC4">
              <w:rPr>
                <w:rFonts w:hint="eastAsia"/>
              </w:rPr>
              <w:t>（）</w:t>
            </w:r>
          </w:p>
        </w:tc>
        <w:tc>
          <w:tcPr>
            <w:tcW w:w="638" w:type="dxa"/>
          </w:tcPr>
          <w:p w:rsidR="00965AC4" w:rsidRPr="00965AC4" w:rsidRDefault="00965AC4" w:rsidP="001016C7">
            <w:pPr>
              <w:pStyle w:val="affc"/>
            </w:pPr>
          </w:p>
        </w:tc>
        <w:tc>
          <w:tcPr>
            <w:tcW w:w="828" w:type="dxa"/>
          </w:tcPr>
          <w:p w:rsidR="00965AC4" w:rsidRPr="00965AC4" w:rsidRDefault="00965AC4" w:rsidP="001016C7">
            <w:pPr>
              <w:pStyle w:val="affc"/>
            </w:pPr>
          </w:p>
        </w:tc>
        <w:tc>
          <w:tcPr>
            <w:tcW w:w="893" w:type="dxa"/>
          </w:tcPr>
          <w:p w:rsidR="00965AC4" w:rsidRPr="00965AC4" w:rsidRDefault="00965AC4" w:rsidP="001016C7">
            <w:pPr>
              <w:pStyle w:val="affc"/>
            </w:pPr>
            <w:r w:rsidRPr="00965AC4">
              <w:rPr>
                <w:rFonts w:hint="eastAsia"/>
              </w:rPr>
              <w:t>True</w:t>
            </w:r>
          </w:p>
        </w:tc>
        <w:tc>
          <w:tcPr>
            <w:tcW w:w="940" w:type="dxa"/>
          </w:tcPr>
          <w:p w:rsidR="00965AC4" w:rsidRPr="00965AC4" w:rsidRDefault="00965AC4" w:rsidP="001016C7">
            <w:pPr>
              <w:pStyle w:val="affc"/>
            </w:pPr>
          </w:p>
        </w:tc>
        <w:tc>
          <w:tcPr>
            <w:tcW w:w="1107" w:type="dxa"/>
          </w:tcPr>
          <w:p w:rsidR="00965AC4" w:rsidRPr="00965AC4" w:rsidRDefault="00965AC4" w:rsidP="001016C7">
            <w:pPr>
              <w:pStyle w:val="affc"/>
            </w:pPr>
            <w:proofErr w:type="gramStart"/>
            <w:r w:rsidRPr="00965AC4">
              <w:rPr>
                <w:rFonts w:hint="eastAsia"/>
              </w:rPr>
              <w:t>外键到</w:t>
            </w:r>
            <w:proofErr w:type="gramEnd"/>
            <w:r w:rsidRPr="00965AC4">
              <w:rPr>
                <w:rFonts w:hint="eastAsia"/>
              </w:rPr>
              <w:t>社团表</w:t>
            </w:r>
          </w:p>
        </w:tc>
      </w:tr>
      <w:tr w:rsidR="00965AC4" w:rsidRPr="00C05D82" w:rsidTr="0022323C">
        <w:tc>
          <w:tcPr>
            <w:tcW w:w="1323" w:type="dxa"/>
          </w:tcPr>
          <w:p w:rsidR="00965AC4" w:rsidRPr="00965AC4" w:rsidRDefault="00965AC4" w:rsidP="001016C7">
            <w:pPr>
              <w:pStyle w:val="affc"/>
            </w:pPr>
            <w:r w:rsidRPr="00965AC4">
              <w:t>i</w:t>
            </w:r>
            <w:r w:rsidRPr="00965AC4">
              <w:rPr>
                <w:rFonts w:hint="eastAsia"/>
              </w:rPr>
              <w:t>mage</w:t>
            </w:r>
          </w:p>
        </w:tc>
        <w:tc>
          <w:tcPr>
            <w:tcW w:w="1199" w:type="dxa"/>
          </w:tcPr>
          <w:p w:rsidR="00965AC4" w:rsidRPr="00965AC4" w:rsidRDefault="00965AC4" w:rsidP="001016C7">
            <w:pPr>
              <w:pStyle w:val="affc"/>
            </w:pPr>
            <w:r w:rsidRPr="00965AC4">
              <w:rPr>
                <w:rFonts w:hint="eastAsia"/>
              </w:rPr>
              <w:t>用户头像</w:t>
            </w:r>
          </w:p>
        </w:tc>
        <w:tc>
          <w:tcPr>
            <w:tcW w:w="1572" w:type="dxa"/>
          </w:tcPr>
          <w:p w:rsidR="00965AC4" w:rsidRPr="00965AC4" w:rsidRDefault="00965AC4" w:rsidP="001016C7">
            <w:pPr>
              <w:pStyle w:val="affc"/>
            </w:pPr>
            <w:r w:rsidRPr="00965AC4">
              <w:t>FileField</w:t>
            </w:r>
            <w:r w:rsidRPr="00965AC4">
              <w:rPr>
                <w:rFonts w:hint="eastAsia"/>
              </w:rPr>
              <w:t>（）</w:t>
            </w:r>
          </w:p>
        </w:tc>
        <w:tc>
          <w:tcPr>
            <w:tcW w:w="638" w:type="dxa"/>
          </w:tcPr>
          <w:p w:rsidR="00965AC4" w:rsidRPr="00965AC4" w:rsidRDefault="00965AC4" w:rsidP="001016C7">
            <w:pPr>
              <w:pStyle w:val="affc"/>
            </w:pPr>
          </w:p>
        </w:tc>
        <w:tc>
          <w:tcPr>
            <w:tcW w:w="828" w:type="dxa"/>
          </w:tcPr>
          <w:p w:rsidR="00965AC4" w:rsidRPr="00965AC4" w:rsidRDefault="00965AC4" w:rsidP="001016C7">
            <w:pPr>
              <w:pStyle w:val="affc"/>
            </w:pPr>
            <w:r w:rsidRPr="00965AC4">
              <w:rPr>
                <w:rFonts w:hint="eastAsia"/>
              </w:rPr>
              <w:t>默认头像</w:t>
            </w:r>
          </w:p>
        </w:tc>
        <w:tc>
          <w:tcPr>
            <w:tcW w:w="893" w:type="dxa"/>
          </w:tcPr>
          <w:p w:rsidR="00965AC4" w:rsidRPr="00965AC4" w:rsidRDefault="00965AC4" w:rsidP="001016C7">
            <w:pPr>
              <w:pStyle w:val="affc"/>
            </w:pPr>
            <w:r w:rsidRPr="00965AC4">
              <w:rPr>
                <w:rFonts w:hint="eastAsia"/>
              </w:rPr>
              <w:t>False</w:t>
            </w:r>
          </w:p>
        </w:tc>
        <w:tc>
          <w:tcPr>
            <w:tcW w:w="940" w:type="dxa"/>
          </w:tcPr>
          <w:p w:rsidR="00965AC4" w:rsidRPr="00965AC4" w:rsidRDefault="00965AC4" w:rsidP="001016C7">
            <w:pPr>
              <w:pStyle w:val="affc"/>
            </w:pPr>
          </w:p>
        </w:tc>
        <w:tc>
          <w:tcPr>
            <w:tcW w:w="1107" w:type="dxa"/>
          </w:tcPr>
          <w:p w:rsidR="00965AC4" w:rsidRPr="00965AC4" w:rsidRDefault="00965AC4" w:rsidP="001016C7">
            <w:pPr>
              <w:pStyle w:val="affc"/>
            </w:pPr>
          </w:p>
        </w:tc>
      </w:tr>
      <w:tr w:rsidR="00965AC4" w:rsidRPr="00C05D82" w:rsidTr="0022323C">
        <w:tc>
          <w:tcPr>
            <w:tcW w:w="1323" w:type="dxa"/>
          </w:tcPr>
          <w:p w:rsidR="00965AC4" w:rsidRPr="00965AC4" w:rsidRDefault="00965AC4" w:rsidP="001016C7">
            <w:pPr>
              <w:pStyle w:val="affc"/>
            </w:pPr>
            <w:r w:rsidRPr="00965AC4">
              <w:rPr>
                <w:rFonts w:hint="eastAsia"/>
              </w:rPr>
              <w:lastRenderedPageBreak/>
              <w:t>p</w:t>
            </w:r>
            <w:r w:rsidRPr="00965AC4">
              <w:t>hone</w:t>
            </w:r>
          </w:p>
        </w:tc>
        <w:tc>
          <w:tcPr>
            <w:tcW w:w="1199" w:type="dxa"/>
          </w:tcPr>
          <w:p w:rsidR="00965AC4" w:rsidRPr="00965AC4" w:rsidRDefault="00965AC4" w:rsidP="001016C7">
            <w:pPr>
              <w:pStyle w:val="affc"/>
            </w:pPr>
            <w:r w:rsidRPr="00965AC4">
              <w:rPr>
                <w:rFonts w:hint="eastAsia"/>
              </w:rPr>
              <w:t>手机号</w:t>
            </w:r>
          </w:p>
        </w:tc>
        <w:tc>
          <w:tcPr>
            <w:tcW w:w="1572" w:type="dxa"/>
          </w:tcPr>
          <w:p w:rsidR="00965AC4" w:rsidRPr="00965AC4" w:rsidRDefault="00965AC4" w:rsidP="001016C7">
            <w:pPr>
              <w:pStyle w:val="affc"/>
            </w:pPr>
            <w:r w:rsidRPr="00965AC4">
              <w:t>CharField</w:t>
            </w:r>
            <w:r w:rsidRPr="00965AC4">
              <w:rPr>
                <w:rFonts w:hint="eastAsia"/>
              </w:rPr>
              <w:t>（</w:t>
            </w:r>
            <w:r w:rsidRPr="00965AC4">
              <w:t>11</w:t>
            </w:r>
            <w:r w:rsidRPr="00965AC4">
              <w:rPr>
                <w:rFonts w:hint="eastAsia"/>
              </w:rPr>
              <w:t>）</w:t>
            </w:r>
          </w:p>
        </w:tc>
        <w:tc>
          <w:tcPr>
            <w:tcW w:w="638" w:type="dxa"/>
          </w:tcPr>
          <w:p w:rsidR="00965AC4" w:rsidRPr="00965AC4" w:rsidRDefault="00965AC4" w:rsidP="001016C7">
            <w:pPr>
              <w:pStyle w:val="affc"/>
            </w:pPr>
          </w:p>
        </w:tc>
        <w:tc>
          <w:tcPr>
            <w:tcW w:w="828" w:type="dxa"/>
          </w:tcPr>
          <w:p w:rsidR="00965AC4" w:rsidRPr="00965AC4" w:rsidRDefault="00965AC4" w:rsidP="001016C7">
            <w:pPr>
              <w:pStyle w:val="affc"/>
            </w:pPr>
          </w:p>
        </w:tc>
        <w:tc>
          <w:tcPr>
            <w:tcW w:w="893" w:type="dxa"/>
          </w:tcPr>
          <w:p w:rsidR="00965AC4" w:rsidRPr="00965AC4" w:rsidRDefault="00965AC4" w:rsidP="001016C7">
            <w:pPr>
              <w:pStyle w:val="affc"/>
            </w:pPr>
            <w:r w:rsidRPr="00965AC4">
              <w:rPr>
                <w:rFonts w:hint="eastAsia"/>
              </w:rPr>
              <w:t>T</w:t>
            </w:r>
            <w:r w:rsidRPr="00965AC4">
              <w:t>rue</w:t>
            </w:r>
          </w:p>
        </w:tc>
        <w:tc>
          <w:tcPr>
            <w:tcW w:w="940" w:type="dxa"/>
          </w:tcPr>
          <w:p w:rsidR="00965AC4" w:rsidRPr="00965AC4" w:rsidRDefault="00965AC4" w:rsidP="001016C7">
            <w:pPr>
              <w:pStyle w:val="affc"/>
            </w:pPr>
          </w:p>
        </w:tc>
        <w:tc>
          <w:tcPr>
            <w:tcW w:w="1107" w:type="dxa"/>
          </w:tcPr>
          <w:p w:rsidR="00965AC4" w:rsidRPr="00965AC4" w:rsidRDefault="00965AC4" w:rsidP="001016C7">
            <w:pPr>
              <w:pStyle w:val="affc"/>
            </w:pPr>
          </w:p>
        </w:tc>
      </w:tr>
      <w:tr w:rsidR="00965AC4" w:rsidRPr="00C05D82" w:rsidTr="0022323C">
        <w:tc>
          <w:tcPr>
            <w:tcW w:w="1323" w:type="dxa"/>
          </w:tcPr>
          <w:p w:rsidR="00965AC4" w:rsidRPr="00965AC4" w:rsidRDefault="00965AC4" w:rsidP="001016C7">
            <w:pPr>
              <w:pStyle w:val="affc"/>
            </w:pPr>
            <w:r w:rsidRPr="00965AC4">
              <w:t>username</w:t>
            </w:r>
          </w:p>
        </w:tc>
        <w:tc>
          <w:tcPr>
            <w:tcW w:w="1199" w:type="dxa"/>
          </w:tcPr>
          <w:p w:rsidR="00965AC4" w:rsidRPr="00965AC4" w:rsidRDefault="00965AC4" w:rsidP="001016C7">
            <w:pPr>
              <w:pStyle w:val="affc"/>
            </w:pPr>
            <w:r w:rsidRPr="00965AC4">
              <w:rPr>
                <w:rFonts w:hint="eastAsia"/>
              </w:rPr>
              <w:t>昵称</w:t>
            </w:r>
          </w:p>
        </w:tc>
        <w:tc>
          <w:tcPr>
            <w:tcW w:w="1572" w:type="dxa"/>
          </w:tcPr>
          <w:p w:rsidR="00965AC4" w:rsidRPr="00965AC4" w:rsidRDefault="00965AC4" w:rsidP="001016C7">
            <w:pPr>
              <w:pStyle w:val="affc"/>
            </w:pPr>
            <w:r w:rsidRPr="00965AC4">
              <w:t>CharField</w:t>
            </w:r>
            <w:r w:rsidRPr="00965AC4">
              <w:rPr>
                <w:rFonts w:hint="eastAsia"/>
              </w:rPr>
              <w:t>（</w:t>
            </w:r>
            <w:r w:rsidRPr="00965AC4">
              <w:rPr>
                <w:rFonts w:hint="eastAsia"/>
              </w:rPr>
              <w:t>2</w:t>
            </w:r>
            <w:r w:rsidRPr="00965AC4">
              <w:t>0</w:t>
            </w:r>
            <w:r w:rsidRPr="00965AC4">
              <w:rPr>
                <w:rFonts w:hint="eastAsia"/>
              </w:rPr>
              <w:t>）</w:t>
            </w:r>
          </w:p>
        </w:tc>
        <w:tc>
          <w:tcPr>
            <w:tcW w:w="638" w:type="dxa"/>
          </w:tcPr>
          <w:p w:rsidR="00965AC4" w:rsidRPr="00965AC4" w:rsidRDefault="00965AC4" w:rsidP="001016C7">
            <w:pPr>
              <w:pStyle w:val="affc"/>
            </w:pPr>
          </w:p>
        </w:tc>
        <w:tc>
          <w:tcPr>
            <w:tcW w:w="828" w:type="dxa"/>
          </w:tcPr>
          <w:p w:rsidR="00965AC4" w:rsidRPr="00965AC4" w:rsidRDefault="00965AC4" w:rsidP="001016C7">
            <w:pPr>
              <w:pStyle w:val="affc"/>
            </w:pPr>
          </w:p>
        </w:tc>
        <w:tc>
          <w:tcPr>
            <w:tcW w:w="893" w:type="dxa"/>
          </w:tcPr>
          <w:p w:rsidR="00965AC4" w:rsidRPr="00965AC4" w:rsidRDefault="00965AC4" w:rsidP="001016C7">
            <w:pPr>
              <w:pStyle w:val="affc"/>
            </w:pPr>
            <w:r w:rsidRPr="00965AC4">
              <w:rPr>
                <w:rFonts w:hint="eastAsia"/>
              </w:rPr>
              <w:t>False</w:t>
            </w:r>
          </w:p>
        </w:tc>
        <w:tc>
          <w:tcPr>
            <w:tcW w:w="940" w:type="dxa"/>
          </w:tcPr>
          <w:p w:rsidR="00965AC4" w:rsidRPr="00965AC4" w:rsidRDefault="00965AC4" w:rsidP="001016C7">
            <w:pPr>
              <w:pStyle w:val="affc"/>
            </w:pPr>
          </w:p>
        </w:tc>
        <w:tc>
          <w:tcPr>
            <w:tcW w:w="1107" w:type="dxa"/>
          </w:tcPr>
          <w:p w:rsidR="00965AC4" w:rsidRPr="00965AC4" w:rsidRDefault="00965AC4" w:rsidP="001016C7">
            <w:pPr>
              <w:pStyle w:val="affc"/>
            </w:pPr>
          </w:p>
        </w:tc>
      </w:tr>
      <w:tr w:rsidR="00965AC4" w:rsidRPr="00C05D82" w:rsidTr="0022323C">
        <w:tc>
          <w:tcPr>
            <w:tcW w:w="1323" w:type="dxa"/>
          </w:tcPr>
          <w:p w:rsidR="00965AC4" w:rsidRPr="00965AC4" w:rsidRDefault="00965AC4" w:rsidP="001016C7">
            <w:pPr>
              <w:pStyle w:val="affc"/>
            </w:pPr>
            <w:r w:rsidRPr="00965AC4">
              <w:rPr>
                <w:rFonts w:hint="eastAsia"/>
              </w:rPr>
              <w:t>p</w:t>
            </w:r>
            <w:r w:rsidRPr="00965AC4">
              <w:t>assword</w:t>
            </w:r>
          </w:p>
        </w:tc>
        <w:tc>
          <w:tcPr>
            <w:tcW w:w="1199" w:type="dxa"/>
          </w:tcPr>
          <w:p w:rsidR="00965AC4" w:rsidRPr="00965AC4" w:rsidRDefault="00965AC4" w:rsidP="001016C7">
            <w:pPr>
              <w:pStyle w:val="affc"/>
            </w:pPr>
            <w:r w:rsidRPr="00965AC4">
              <w:rPr>
                <w:rFonts w:hint="eastAsia"/>
              </w:rPr>
              <w:t>密码</w:t>
            </w:r>
          </w:p>
        </w:tc>
        <w:tc>
          <w:tcPr>
            <w:tcW w:w="1572" w:type="dxa"/>
          </w:tcPr>
          <w:p w:rsidR="00965AC4" w:rsidRPr="00965AC4" w:rsidRDefault="00965AC4" w:rsidP="001016C7">
            <w:pPr>
              <w:pStyle w:val="affc"/>
            </w:pPr>
            <w:r w:rsidRPr="00965AC4">
              <w:t>CharField</w:t>
            </w:r>
            <w:r w:rsidRPr="00965AC4">
              <w:rPr>
                <w:rFonts w:hint="eastAsia"/>
              </w:rPr>
              <w:t>（</w:t>
            </w:r>
            <w:r w:rsidRPr="00965AC4">
              <w:t>64</w:t>
            </w:r>
            <w:r w:rsidRPr="00965AC4">
              <w:rPr>
                <w:rFonts w:hint="eastAsia"/>
              </w:rPr>
              <w:t>）</w:t>
            </w:r>
          </w:p>
        </w:tc>
        <w:tc>
          <w:tcPr>
            <w:tcW w:w="638" w:type="dxa"/>
          </w:tcPr>
          <w:p w:rsidR="00965AC4" w:rsidRPr="00965AC4" w:rsidRDefault="00965AC4" w:rsidP="001016C7">
            <w:pPr>
              <w:pStyle w:val="affc"/>
            </w:pPr>
          </w:p>
        </w:tc>
        <w:tc>
          <w:tcPr>
            <w:tcW w:w="828" w:type="dxa"/>
          </w:tcPr>
          <w:p w:rsidR="00965AC4" w:rsidRPr="00965AC4" w:rsidRDefault="00965AC4" w:rsidP="001016C7">
            <w:pPr>
              <w:pStyle w:val="affc"/>
            </w:pPr>
          </w:p>
        </w:tc>
        <w:tc>
          <w:tcPr>
            <w:tcW w:w="893" w:type="dxa"/>
          </w:tcPr>
          <w:p w:rsidR="00965AC4" w:rsidRPr="00965AC4" w:rsidRDefault="00965AC4" w:rsidP="001016C7">
            <w:pPr>
              <w:pStyle w:val="affc"/>
            </w:pPr>
            <w:r w:rsidRPr="00965AC4">
              <w:rPr>
                <w:rFonts w:hint="eastAsia"/>
              </w:rPr>
              <w:t>False</w:t>
            </w:r>
          </w:p>
        </w:tc>
        <w:tc>
          <w:tcPr>
            <w:tcW w:w="940" w:type="dxa"/>
          </w:tcPr>
          <w:p w:rsidR="00965AC4" w:rsidRPr="00965AC4" w:rsidRDefault="00965AC4" w:rsidP="001016C7">
            <w:pPr>
              <w:pStyle w:val="affc"/>
            </w:pPr>
          </w:p>
        </w:tc>
        <w:tc>
          <w:tcPr>
            <w:tcW w:w="1107" w:type="dxa"/>
          </w:tcPr>
          <w:p w:rsidR="00965AC4" w:rsidRPr="00965AC4" w:rsidRDefault="00965AC4" w:rsidP="001016C7">
            <w:pPr>
              <w:pStyle w:val="affc"/>
            </w:pPr>
          </w:p>
        </w:tc>
      </w:tr>
      <w:tr w:rsidR="00965AC4" w:rsidRPr="00C05D82" w:rsidTr="0022323C">
        <w:tc>
          <w:tcPr>
            <w:tcW w:w="1323" w:type="dxa"/>
          </w:tcPr>
          <w:p w:rsidR="00965AC4" w:rsidRPr="00965AC4" w:rsidRDefault="00965AC4" w:rsidP="001016C7">
            <w:pPr>
              <w:pStyle w:val="affc"/>
            </w:pPr>
            <w:r w:rsidRPr="00965AC4">
              <w:t>is_active</w:t>
            </w:r>
          </w:p>
        </w:tc>
        <w:tc>
          <w:tcPr>
            <w:tcW w:w="1199" w:type="dxa"/>
          </w:tcPr>
          <w:p w:rsidR="00965AC4" w:rsidRPr="00965AC4" w:rsidRDefault="00965AC4" w:rsidP="001016C7">
            <w:pPr>
              <w:pStyle w:val="affc"/>
            </w:pPr>
            <w:r w:rsidRPr="00965AC4">
              <w:rPr>
                <w:rFonts w:hint="eastAsia"/>
              </w:rPr>
              <w:t>用户状态</w:t>
            </w:r>
          </w:p>
        </w:tc>
        <w:tc>
          <w:tcPr>
            <w:tcW w:w="1572" w:type="dxa"/>
          </w:tcPr>
          <w:p w:rsidR="00965AC4" w:rsidRPr="00965AC4" w:rsidRDefault="00965AC4" w:rsidP="001016C7">
            <w:pPr>
              <w:pStyle w:val="affc"/>
            </w:pPr>
            <w:r w:rsidRPr="00965AC4">
              <w:t>BooleanField</w:t>
            </w:r>
          </w:p>
        </w:tc>
        <w:tc>
          <w:tcPr>
            <w:tcW w:w="638" w:type="dxa"/>
          </w:tcPr>
          <w:p w:rsidR="00965AC4" w:rsidRPr="00965AC4" w:rsidRDefault="00965AC4" w:rsidP="001016C7">
            <w:pPr>
              <w:pStyle w:val="affc"/>
            </w:pPr>
          </w:p>
        </w:tc>
        <w:tc>
          <w:tcPr>
            <w:tcW w:w="828" w:type="dxa"/>
          </w:tcPr>
          <w:p w:rsidR="00965AC4" w:rsidRPr="00965AC4" w:rsidRDefault="00965AC4" w:rsidP="001016C7">
            <w:pPr>
              <w:pStyle w:val="affc"/>
            </w:pPr>
            <w:r w:rsidRPr="00965AC4">
              <w:rPr>
                <w:rFonts w:hint="eastAsia"/>
              </w:rPr>
              <w:t>False</w:t>
            </w:r>
          </w:p>
        </w:tc>
        <w:tc>
          <w:tcPr>
            <w:tcW w:w="893" w:type="dxa"/>
          </w:tcPr>
          <w:p w:rsidR="00965AC4" w:rsidRPr="00965AC4" w:rsidRDefault="00965AC4" w:rsidP="001016C7">
            <w:pPr>
              <w:pStyle w:val="affc"/>
            </w:pPr>
            <w:r w:rsidRPr="00965AC4">
              <w:rPr>
                <w:rFonts w:hint="eastAsia"/>
              </w:rPr>
              <w:t>F</w:t>
            </w:r>
            <w:r w:rsidRPr="00965AC4">
              <w:t>lase</w:t>
            </w:r>
          </w:p>
        </w:tc>
        <w:tc>
          <w:tcPr>
            <w:tcW w:w="940" w:type="dxa"/>
          </w:tcPr>
          <w:p w:rsidR="00965AC4" w:rsidRPr="00965AC4" w:rsidRDefault="00965AC4" w:rsidP="001016C7">
            <w:pPr>
              <w:pStyle w:val="affc"/>
            </w:pPr>
          </w:p>
        </w:tc>
        <w:tc>
          <w:tcPr>
            <w:tcW w:w="1107" w:type="dxa"/>
          </w:tcPr>
          <w:p w:rsidR="00965AC4" w:rsidRPr="00965AC4" w:rsidRDefault="00965AC4" w:rsidP="001016C7">
            <w:pPr>
              <w:pStyle w:val="affc"/>
            </w:pPr>
          </w:p>
        </w:tc>
      </w:tr>
      <w:tr w:rsidR="00965AC4" w:rsidRPr="00C05D82" w:rsidTr="0022323C">
        <w:tc>
          <w:tcPr>
            <w:tcW w:w="1323" w:type="dxa"/>
          </w:tcPr>
          <w:p w:rsidR="00965AC4" w:rsidRPr="00965AC4" w:rsidRDefault="00965AC4" w:rsidP="001016C7">
            <w:pPr>
              <w:pStyle w:val="affc"/>
            </w:pPr>
            <w:r w:rsidRPr="00965AC4">
              <w:t>leave_date</w:t>
            </w:r>
          </w:p>
        </w:tc>
        <w:tc>
          <w:tcPr>
            <w:tcW w:w="1199" w:type="dxa"/>
          </w:tcPr>
          <w:p w:rsidR="00965AC4" w:rsidRPr="00965AC4" w:rsidRDefault="00965AC4" w:rsidP="001016C7">
            <w:pPr>
              <w:pStyle w:val="affc"/>
            </w:pPr>
            <w:r w:rsidRPr="00965AC4">
              <w:rPr>
                <w:rFonts w:hint="eastAsia"/>
              </w:rPr>
              <w:t>离开日期</w:t>
            </w:r>
          </w:p>
        </w:tc>
        <w:tc>
          <w:tcPr>
            <w:tcW w:w="1572" w:type="dxa"/>
          </w:tcPr>
          <w:p w:rsidR="00965AC4" w:rsidRPr="00965AC4" w:rsidRDefault="00965AC4" w:rsidP="001016C7">
            <w:pPr>
              <w:pStyle w:val="affc"/>
            </w:pPr>
            <w:r w:rsidRPr="00965AC4">
              <w:t>DateTimeField</w:t>
            </w:r>
          </w:p>
        </w:tc>
        <w:tc>
          <w:tcPr>
            <w:tcW w:w="638" w:type="dxa"/>
          </w:tcPr>
          <w:p w:rsidR="00965AC4" w:rsidRPr="00965AC4" w:rsidRDefault="00965AC4" w:rsidP="001016C7">
            <w:pPr>
              <w:pStyle w:val="affc"/>
            </w:pPr>
          </w:p>
        </w:tc>
        <w:tc>
          <w:tcPr>
            <w:tcW w:w="828" w:type="dxa"/>
          </w:tcPr>
          <w:p w:rsidR="00965AC4" w:rsidRPr="00965AC4" w:rsidRDefault="00965AC4" w:rsidP="001016C7">
            <w:pPr>
              <w:pStyle w:val="affc"/>
            </w:pPr>
          </w:p>
        </w:tc>
        <w:tc>
          <w:tcPr>
            <w:tcW w:w="893" w:type="dxa"/>
          </w:tcPr>
          <w:p w:rsidR="00965AC4" w:rsidRPr="00965AC4" w:rsidRDefault="00965AC4" w:rsidP="001016C7">
            <w:pPr>
              <w:pStyle w:val="affc"/>
            </w:pPr>
            <w:r w:rsidRPr="00965AC4">
              <w:rPr>
                <w:rFonts w:hint="eastAsia"/>
              </w:rPr>
              <w:t>True</w:t>
            </w:r>
          </w:p>
        </w:tc>
        <w:tc>
          <w:tcPr>
            <w:tcW w:w="940" w:type="dxa"/>
          </w:tcPr>
          <w:p w:rsidR="00965AC4" w:rsidRPr="00965AC4" w:rsidRDefault="00965AC4" w:rsidP="001016C7">
            <w:pPr>
              <w:pStyle w:val="affc"/>
            </w:pPr>
          </w:p>
        </w:tc>
        <w:tc>
          <w:tcPr>
            <w:tcW w:w="1107" w:type="dxa"/>
          </w:tcPr>
          <w:p w:rsidR="00965AC4" w:rsidRPr="00965AC4" w:rsidRDefault="00965AC4" w:rsidP="001016C7">
            <w:pPr>
              <w:pStyle w:val="affc"/>
            </w:pPr>
          </w:p>
        </w:tc>
      </w:tr>
      <w:tr w:rsidR="00965AC4" w:rsidRPr="00C05D82" w:rsidTr="0022323C">
        <w:tc>
          <w:tcPr>
            <w:tcW w:w="1323" w:type="dxa"/>
          </w:tcPr>
          <w:p w:rsidR="00965AC4" w:rsidRPr="00965AC4" w:rsidRDefault="00965AC4" w:rsidP="001016C7">
            <w:pPr>
              <w:pStyle w:val="affc"/>
            </w:pPr>
            <w:r w:rsidRPr="00965AC4">
              <w:t>date_joined</w:t>
            </w:r>
          </w:p>
        </w:tc>
        <w:tc>
          <w:tcPr>
            <w:tcW w:w="1199" w:type="dxa"/>
          </w:tcPr>
          <w:p w:rsidR="00965AC4" w:rsidRPr="00965AC4" w:rsidRDefault="00965AC4" w:rsidP="001016C7">
            <w:pPr>
              <w:pStyle w:val="affc"/>
            </w:pPr>
            <w:r w:rsidRPr="00965AC4">
              <w:rPr>
                <w:rFonts w:hint="eastAsia"/>
              </w:rPr>
              <w:t>注册日期</w:t>
            </w:r>
          </w:p>
        </w:tc>
        <w:tc>
          <w:tcPr>
            <w:tcW w:w="1572" w:type="dxa"/>
          </w:tcPr>
          <w:p w:rsidR="00965AC4" w:rsidRPr="00965AC4" w:rsidRDefault="00965AC4" w:rsidP="001016C7">
            <w:pPr>
              <w:pStyle w:val="affc"/>
            </w:pPr>
            <w:r w:rsidRPr="00965AC4">
              <w:t>DateTimeField</w:t>
            </w:r>
          </w:p>
        </w:tc>
        <w:tc>
          <w:tcPr>
            <w:tcW w:w="638" w:type="dxa"/>
          </w:tcPr>
          <w:p w:rsidR="00965AC4" w:rsidRPr="00965AC4" w:rsidRDefault="00965AC4" w:rsidP="001016C7">
            <w:pPr>
              <w:pStyle w:val="affc"/>
            </w:pPr>
          </w:p>
        </w:tc>
        <w:tc>
          <w:tcPr>
            <w:tcW w:w="828" w:type="dxa"/>
          </w:tcPr>
          <w:p w:rsidR="00965AC4" w:rsidRPr="00965AC4" w:rsidRDefault="00965AC4" w:rsidP="001016C7">
            <w:pPr>
              <w:pStyle w:val="affc"/>
            </w:pPr>
            <w:r w:rsidRPr="00965AC4">
              <w:rPr>
                <w:rFonts w:hint="eastAsia"/>
              </w:rPr>
              <w:t>当前时间</w:t>
            </w:r>
          </w:p>
        </w:tc>
        <w:tc>
          <w:tcPr>
            <w:tcW w:w="893" w:type="dxa"/>
          </w:tcPr>
          <w:p w:rsidR="00965AC4" w:rsidRPr="00965AC4" w:rsidRDefault="00965AC4" w:rsidP="001016C7">
            <w:pPr>
              <w:pStyle w:val="affc"/>
            </w:pPr>
            <w:r w:rsidRPr="00965AC4">
              <w:rPr>
                <w:rFonts w:hint="eastAsia"/>
              </w:rPr>
              <w:t>False</w:t>
            </w:r>
          </w:p>
        </w:tc>
        <w:tc>
          <w:tcPr>
            <w:tcW w:w="940" w:type="dxa"/>
          </w:tcPr>
          <w:p w:rsidR="00965AC4" w:rsidRPr="00965AC4" w:rsidRDefault="00965AC4" w:rsidP="001016C7">
            <w:pPr>
              <w:pStyle w:val="affc"/>
            </w:pPr>
          </w:p>
        </w:tc>
        <w:tc>
          <w:tcPr>
            <w:tcW w:w="1107" w:type="dxa"/>
          </w:tcPr>
          <w:p w:rsidR="00965AC4" w:rsidRPr="00965AC4" w:rsidRDefault="00965AC4" w:rsidP="001016C7">
            <w:pPr>
              <w:pStyle w:val="affc"/>
            </w:pPr>
          </w:p>
        </w:tc>
      </w:tr>
    </w:tbl>
    <w:p w:rsidR="00965AC4" w:rsidRPr="00965AC4" w:rsidRDefault="00965AC4" w:rsidP="001016C7">
      <w:pPr>
        <w:pStyle w:val="afffb"/>
        <w:ind w:firstLineChars="0" w:firstLine="0"/>
      </w:pPr>
    </w:p>
    <w:p w:rsidR="00965AC4" w:rsidRPr="00965AC4" w:rsidRDefault="00965AC4" w:rsidP="001016C7">
      <w:pPr>
        <w:pStyle w:val="a5"/>
        <w:ind w:firstLineChars="0" w:firstLine="0"/>
      </w:pPr>
      <w:r w:rsidRPr="00965AC4">
        <w:rPr>
          <w:rFonts w:hint="eastAsia"/>
        </w:rPr>
        <w:t>（</w:t>
      </w:r>
      <w:r w:rsidRPr="00965AC4">
        <w:t>2</w:t>
      </w:r>
      <w:r w:rsidRPr="00965AC4">
        <w:rPr>
          <w:rFonts w:hint="eastAsia"/>
        </w:rPr>
        <w:t>）社团信息表</w:t>
      </w:r>
    </w:p>
    <w:p w:rsidR="00965AC4" w:rsidRPr="00965AC4" w:rsidRDefault="00965AC4" w:rsidP="001016C7">
      <w:pPr>
        <w:pStyle w:val="affb"/>
      </w:pPr>
      <w:r w:rsidRPr="00965AC4">
        <w:rPr>
          <w:rFonts w:hint="eastAsia"/>
        </w:rPr>
        <w:t>表</w:t>
      </w:r>
      <w:r w:rsidRPr="00965AC4">
        <w:t>4</w:t>
      </w:r>
      <w:r w:rsidRPr="00965AC4">
        <w:rPr>
          <w:rFonts w:hint="eastAsia"/>
        </w:rPr>
        <w:t>-</w:t>
      </w:r>
      <w:r w:rsidRPr="00965AC4">
        <w:t xml:space="preserve">2 </w:t>
      </w:r>
      <w:r w:rsidRPr="00965AC4">
        <w:rPr>
          <w:rFonts w:hint="eastAsia"/>
        </w:rPr>
        <w:t>社团信息表</w:t>
      </w:r>
    </w:p>
    <w:tbl>
      <w:tblPr>
        <w:tblStyle w:val="afffc"/>
        <w:tblW w:w="8500" w:type="dxa"/>
        <w:tblInd w:w="-5" w:type="dxa"/>
        <w:tblLook w:val="04A0" w:firstRow="1" w:lastRow="0" w:firstColumn="1" w:lastColumn="0" w:noHBand="0" w:noVBand="1"/>
      </w:tblPr>
      <w:tblGrid>
        <w:gridCol w:w="1833"/>
        <w:gridCol w:w="1067"/>
        <w:gridCol w:w="1581"/>
        <w:gridCol w:w="636"/>
        <w:gridCol w:w="786"/>
        <w:gridCol w:w="834"/>
        <w:gridCol w:w="834"/>
        <w:gridCol w:w="929"/>
      </w:tblGrid>
      <w:tr w:rsidR="00965AC4" w:rsidRPr="00C05D82" w:rsidTr="0022323C">
        <w:tc>
          <w:tcPr>
            <w:tcW w:w="1835" w:type="dxa"/>
          </w:tcPr>
          <w:p w:rsidR="00965AC4" w:rsidRPr="00965AC4" w:rsidRDefault="00965AC4" w:rsidP="001016C7">
            <w:pPr>
              <w:pStyle w:val="affc"/>
            </w:pPr>
            <w:r w:rsidRPr="00965AC4">
              <w:rPr>
                <w:rFonts w:hint="eastAsia"/>
              </w:rPr>
              <w:t>字段</w:t>
            </w:r>
          </w:p>
        </w:tc>
        <w:tc>
          <w:tcPr>
            <w:tcW w:w="1075" w:type="dxa"/>
          </w:tcPr>
          <w:p w:rsidR="00965AC4" w:rsidRPr="00965AC4" w:rsidRDefault="00965AC4" w:rsidP="001016C7">
            <w:pPr>
              <w:pStyle w:val="affc"/>
            </w:pPr>
            <w:r w:rsidRPr="00965AC4">
              <w:rPr>
                <w:rFonts w:hint="eastAsia"/>
              </w:rPr>
              <w:t>解释</w:t>
            </w:r>
          </w:p>
        </w:tc>
        <w:tc>
          <w:tcPr>
            <w:tcW w:w="1555" w:type="dxa"/>
          </w:tcPr>
          <w:p w:rsidR="00965AC4" w:rsidRPr="00965AC4" w:rsidRDefault="00965AC4" w:rsidP="001016C7">
            <w:pPr>
              <w:pStyle w:val="affc"/>
            </w:pPr>
            <w:r w:rsidRPr="00965AC4">
              <w:rPr>
                <w:rFonts w:hint="eastAsia"/>
              </w:rPr>
              <w:t>类型</w:t>
            </w:r>
          </w:p>
        </w:tc>
        <w:tc>
          <w:tcPr>
            <w:tcW w:w="634" w:type="dxa"/>
          </w:tcPr>
          <w:p w:rsidR="00965AC4" w:rsidRPr="00965AC4" w:rsidRDefault="00965AC4" w:rsidP="001016C7">
            <w:pPr>
              <w:pStyle w:val="affc"/>
            </w:pPr>
            <w:r w:rsidRPr="00965AC4">
              <w:rPr>
                <w:rFonts w:hint="eastAsia"/>
              </w:rPr>
              <w:t>索引</w:t>
            </w:r>
          </w:p>
        </w:tc>
        <w:tc>
          <w:tcPr>
            <w:tcW w:w="787" w:type="dxa"/>
          </w:tcPr>
          <w:p w:rsidR="00965AC4" w:rsidRPr="00965AC4" w:rsidRDefault="00965AC4" w:rsidP="001016C7">
            <w:pPr>
              <w:pStyle w:val="affc"/>
            </w:pPr>
            <w:r w:rsidRPr="00965AC4">
              <w:rPr>
                <w:rFonts w:hint="eastAsia"/>
              </w:rPr>
              <w:t>默认值</w:t>
            </w:r>
          </w:p>
        </w:tc>
        <w:tc>
          <w:tcPr>
            <w:tcW w:w="836" w:type="dxa"/>
          </w:tcPr>
          <w:p w:rsidR="00965AC4" w:rsidRPr="00965AC4" w:rsidRDefault="00965AC4" w:rsidP="001016C7">
            <w:pPr>
              <w:pStyle w:val="affc"/>
            </w:pPr>
            <w:r w:rsidRPr="00965AC4">
              <w:rPr>
                <w:rFonts w:hint="eastAsia"/>
              </w:rPr>
              <w:t>可为空</w:t>
            </w:r>
          </w:p>
        </w:tc>
        <w:tc>
          <w:tcPr>
            <w:tcW w:w="840" w:type="dxa"/>
          </w:tcPr>
          <w:p w:rsidR="00965AC4" w:rsidRPr="00965AC4" w:rsidRDefault="00965AC4" w:rsidP="001016C7">
            <w:pPr>
              <w:pStyle w:val="affc"/>
            </w:pPr>
            <w:r w:rsidRPr="00965AC4">
              <w:rPr>
                <w:rFonts w:hint="eastAsia"/>
              </w:rPr>
              <w:t>选择</w:t>
            </w:r>
          </w:p>
        </w:tc>
        <w:tc>
          <w:tcPr>
            <w:tcW w:w="938" w:type="dxa"/>
          </w:tcPr>
          <w:p w:rsidR="00965AC4" w:rsidRPr="00965AC4" w:rsidRDefault="00965AC4" w:rsidP="001016C7">
            <w:pPr>
              <w:pStyle w:val="affc"/>
            </w:pPr>
            <w:r w:rsidRPr="00965AC4">
              <w:rPr>
                <w:rFonts w:hint="eastAsia"/>
              </w:rPr>
              <w:t>备注</w:t>
            </w:r>
          </w:p>
        </w:tc>
      </w:tr>
      <w:tr w:rsidR="00965AC4" w:rsidRPr="00C05D82" w:rsidTr="0022323C">
        <w:tc>
          <w:tcPr>
            <w:tcW w:w="1835" w:type="dxa"/>
          </w:tcPr>
          <w:p w:rsidR="00965AC4" w:rsidRPr="00965AC4" w:rsidRDefault="00965AC4" w:rsidP="001016C7">
            <w:pPr>
              <w:pStyle w:val="affc"/>
            </w:pPr>
            <w:r w:rsidRPr="00965AC4">
              <w:t>id</w:t>
            </w:r>
          </w:p>
        </w:tc>
        <w:tc>
          <w:tcPr>
            <w:tcW w:w="1075" w:type="dxa"/>
          </w:tcPr>
          <w:p w:rsidR="00965AC4" w:rsidRPr="00965AC4" w:rsidRDefault="00965AC4" w:rsidP="001016C7">
            <w:pPr>
              <w:pStyle w:val="affc"/>
            </w:pPr>
            <w:r w:rsidRPr="00965AC4">
              <w:rPr>
                <w:rFonts w:hint="eastAsia"/>
              </w:rPr>
              <w:t>I</w:t>
            </w:r>
            <w:r w:rsidRPr="00965AC4">
              <w:t>D</w:t>
            </w:r>
          </w:p>
        </w:tc>
        <w:tc>
          <w:tcPr>
            <w:tcW w:w="1555" w:type="dxa"/>
          </w:tcPr>
          <w:p w:rsidR="00965AC4" w:rsidRPr="00965AC4" w:rsidRDefault="00965AC4" w:rsidP="001016C7">
            <w:pPr>
              <w:pStyle w:val="affc"/>
            </w:pPr>
            <w:r w:rsidRPr="00965AC4">
              <w:t>IntegerField</w:t>
            </w:r>
          </w:p>
        </w:tc>
        <w:tc>
          <w:tcPr>
            <w:tcW w:w="634" w:type="dxa"/>
          </w:tcPr>
          <w:p w:rsidR="00965AC4" w:rsidRPr="00965AC4" w:rsidRDefault="00965AC4" w:rsidP="001016C7">
            <w:pPr>
              <w:pStyle w:val="affc"/>
            </w:pPr>
          </w:p>
        </w:tc>
        <w:tc>
          <w:tcPr>
            <w:tcW w:w="787" w:type="dxa"/>
          </w:tcPr>
          <w:p w:rsidR="00965AC4" w:rsidRPr="00965AC4" w:rsidRDefault="00965AC4" w:rsidP="001016C7">
            <w:pPr>
              <w:pStyle w:val="affc"/>
            </w:pPr>
          </w:p>
        </w:tc>
        <w:tc>
          <w:tcPr>
            <w:tcW w:w="836" w:type="dxa"/>
          </w:tcPr>
          <w:p w:rsidR="00965AC4" w:rsidRPr="00965AC4" w:rsidRDefault="00965AC4" w:rsidP="001016C7">
            <w:pPr>
              <w:pStyle w:val="affc"/>
            </w:pPr>
            <w:r w:rsidRPr="00965AC4">
              <w:rPr>
                <w:rFonts w:hint="eastAsia"/>
              </w:rPr>
              <w:t>F</w:t>
            </w:r>
            <w:r w:rsidRPr="00965AC4">
              <w:t>alse</w:t>
            </w:r>
          </w:p>
        </w:tc>
        <w:tc>
          <w:tcPr>
            <w:tcW w:w="840" w:type="dxa"/>
          </w:tcPr>
          <w:p w:rsidR="00965AC4" w:rsidRPr="00965AC4" w:rsidRDefault="00965AC4" w:rsidP="001016C7">
            <w:pPr>
              <w:pStyle w:val="affc"/>
            </w:pPr>
          </w:p>
        </w:tc>
        <w:tc>
          <w:tcPr>
            <w:tcW w:w="938" w:type="dxa"/>
          </w:tcPr>
          <w:p w:rsidR="00965AC4" w:rsidRPr="00965AC4" w:rsidRDefault="00965AC4" w:rsidP="001016C7">
            <w:pPr>
              <w:pStyle w:val="affc"/>
            </w:pPr>
            <w:r w:rsidRPr="00965AC4">
              <w:rPr>
                <w:rFonts w:hint="eastAsia"/>
              </w:rPr>
              <w:t>自增</w:t>
            </w:r>
          </w:p>
        </w:tc>
      </w:tr>
      <w:tr w:rsidR="00965AC4" w:rsidRPr="00C05D82" w:rsidTr="0022323C">
        <w:tc>
          <w:tcPr>
            <w:tcW w:w="1835" w:type="dxa"/>
          </w:tcPr>
          <w:p w:rsidR="00965AC4" w:rsidRPr="00965AC4" w:rsidRDefault="00965AC4" w:rsidP="001016C7">
            <w:pPr>
              <w:pStyle w:val="affc"/>
            </w:pPr>
            <w:r w:rsidRPr="00965AC4">
              <w:t>no</w:t>
            </w:r>
          </w:p>
        </w:tc>
        <w:tc>
          <w:tcPr>
            <w:tcW w:w="1075" w:type="dxa"/>
          </w:tcPr>
          <w:p w:rsidR="00965AC4" w:rsidRPr="00965AC4" w:rsidRDefault="00965AC4" w:rsidP="001016C7">
            <w:pPr>
              <w:pStyle w:val="affc"/>
            </w:pPr>
            <w:r w:rsidRPr="00965AC4">
              <w:rPr>
                <w:rFonts w:hint="eastAsia"/>
              </w:rPr>
              <w:t>社团编号</w:t>
            </w:r>
          </w:p>
        </w:tc>
        <w:tc>
          <w:tcPr>
            <w:tcW w:w="1555" w:type="dxa"/>
          </w:tcPr>
          <w:p w:rsidR="00965AC4" w:rsidRPr="00965AC4" w:rsidRDefault="00965AC4" w:rsidP="001016C7">
            <w:pPr>
              <w:pStyle w:val="affc"/>
            </w:pPr>
            <w:r w:rsidRPr="00965AC4">
              <w:t>CharField</w:t>
            </w:r>
            <w:r w:rsidRPr="00965AC4">
              <w:rPr>
                <w:rFonts w:hint="eastAsia"/>
              </w:rPr>
              <w:t>（</w:t>
            </w:r>
            <w:r w:rsidRPr="00965AC4">
              <w:rPr>
                <w:rFonts w:hint="eastAsia"/>
              </w:rPr>
              <w:t>3</w:t>
            </w:r>
            <w:r w:rsidRPr="00965AC4">
              <w:t>0</w:t>
            </w:r>
            <w:r w:rsidRPr="00965AC4">
              <w:rPr>
                <w:rFonts w:hint="eastAsia"/>
              </w:rPr>
              <w:t>）</w:t>
            </w:r>
          </w:p>
        </w:tc>
        <w:tc>
          <w:tcPr>
            <w:tcW w:w="634" w:type="dxa"/>
          </w:tcPr>
          <w:p w:rsidR="00965AC4" w:rsidRPr="00965AC4" w:rsidRDefault="00965AC4" w:rsidP="001016C7">
            <w:pPr>
              <w:pStyle w:val="affc"/>
            </w:pPr>
            <w:r w:rsidRPr="00965AC4">
              <w:rPr>
                <w:rFonts w:hint="eastAsia"/>
              </w:rPr>
              <w:t>T</w:t>
            </w:r>
            <w:r w:rsidRPr="00965AC4">
              <w:t>rue</w:t>
            </w:r>
          </w:p>
        </w:tc>
        <w:tc>
          <w:tcPr>
            <w:tcW w:w="787" w:type="dxa"/>
          </w:tcPr>
          <w:p w:rsidR="00965AC4" w:rsidRPr="00965AC4" w:rsidRDefault="00965AC4" w:rsidP="001016C7">
            <w:pPr>
              <w:pStyle w:val="affc"/>
            </w:pPr>
          </w:p>
        </w:tc>
        <w:tc>
          <w:tcPr>
            <w:tcW w:w="836" w:type="dxa"/>
          </w:tcPr>
          <w:p w:rsidR="00965AC4" w:rsidRPr="00965AC4" w:rsidRDefault="00965AC4" w:rsidP="001016C7">
            <w:pPr>
              <w:pStyle w:val="affc"/>
            </w:pPr>
            <w:r w:rsidRPr="00965AC4">
              <w:rPr>
                <w:rFonts w:hint="eastAsia"/>
              </w:rPr>
              <w:t>F</w:t>
            </w:r>
            <w:r w:rsidRPr="00965AC4">
              <w:t>alse</w:t>
            </w:r>
          </w:p>
        </w:tc>
        <w:tc>
          <w:tcPr>
            <w:tcW w:w="840" w:type="dxa"/>
          </w:tcPr>
          <w:p w:rsidR="00965AC4" w:rsidRPr="00965AC4" w:rsidRDefault="00965AC4" w:rsidP="001016C7">
            <w:pPr>
              <w:pStyle w:val="affc"/>
            </w:pPr>
          </w:p>
        </w:tc>
        <w:tc>
          <w:tcPr>
            <w:tcW w:w="938" w:type="dxa"/>
          </w:tcPr>
          <w:p w:rsidR="00965AC4" w:rsidRPr="00965AC4" w:rsidRDefault="00965AC4" w:rsidP="001016C7">
            <w:pPr>
              <w:pStyle w:val="affc"/>
            </w:pPr>
            <w:r w:rsidRPr="00965AC4">
              <w:rPr>
                <w:rFonts w:hint="eastAsia"/>
              </w:rPr>
              <w:t>唯一值</w:t>
            </w:r>
          </w:p>
        </w:tc>
      </w:tr>
      <w:tr w:rsidR="00965AC4" w:rsidRPr="00C05D82" w:rsidTr="0022323C">
        <w:tc>
          <w:tcPr>
            <w:tcW w:w="1835" w:type="dxa"/>
          </w:tcPr>
          <w:p w:rsidR="00965AC4" w:rsidRPr="00965AC4" w:rsidRDefault="00965AC4" w:rsidP="001016C7">
            <w:pPr>
              <w:pStyle w:val="affc"/>
            </w:pPr>
            <w:r w:rsidRPr="00965AC4">
              <w:rPr>
                <w:rFonts w:hint="eastAsia"/>
              </w:rPr>
              <w:t>n</w:t>
            </w:r>
            <w:r w:rsidRPr="00965AC4">
              <w:t>ame</w:t>
            </w:r>
          </w:p>
        </w:tc>
        <w:tc>
          <w:tcPr>
            <w:tcW w:w="1075" w:type="dxa"/>
          </w:tcPr>
          <w:p w:rsidR="00965AC4" w:rsidRPr="00965AC4" w:rsidRDefault="00965AC4" w:rsidP="001016C7">
            <w:pPr>
              <w:pStyle w:val="affc"/>
            </w:pPr>
            <w:r w:rsidRPr="00965AC4">
              <w:rPr>
                <w:rFonts w:hint="eastAsia"/>
              </w:rPr>
              <w:t>社团名称</w:t>
            </w:r>
          </w:p>
        </w:tc>
        <w:tc>
          <w:tcPr>
            <w:tcW w:w="1555" w:type="dxa"/>
          </w:tcPr>
          <w:p w:rsidR="00965AC4" w:rsidRPr="00965AC4" w:rsidRDefault="00965AC4" w:rsidP="001016C7">
            <w:pPr>
              <w:pStyle w:val="affc"/>
            </w:pPr>
            <w:r w:rsidRPr="00965AC4">
              <w:t>CharField</w:t>
            </w:r>
            <w:r w:rsidRPr="00965AC4">
              <w:rPr>
                <w:rFonts w:hint="eastAsia"/>
              </w:rPr>
              <w:t>（</w:t>
            </w:r>
            <w:r w:rsidRPr="00965AC4">
              <w:rPr>
                <w:rFonts w:hint="eastAsia"/>
              </w:rPr>
              <w:t>3</w:t>
            </w:r>
            <w:r w:rsidRPr="00965AC4">
              <w:t>0</w:t>
            </w:r>
            <w:r w:rsidRPr="00965AC4">
              <w:rPr>
                <w:rFonts w:hint="eastAsia"/>
              </w:rPr>
              <w:t>）</w:t>
            </w:r>
          </w:p>
        </w:tc>
        <w:tc>
          <w:tcPr>
            <w:tcW w:w="634" w:type="dxa"/>
          </w:tcPr>
          <w:p w:rsidR="00965AC4" w:rsidRPr="00965AC4" w:rsidRDefault="00965AC4" w:rsidP="001016C7">
            <w:pPr>
              <w:pStyle w:val="affc"/>
            </w:pPr>
            <w:r w:rsidRPr="00965AC4">
              <w:rPr>
                <w:rFonts w:hint="eastAsia"/>
              </w:rPr>
              <w:t>True</w:t>
            </w:r>
          </w:p>
        </w:tc>
        <w:tc>
          <w:tcPr>
            <w:tcW w:w="787" w:type="dxa"/>
          </w:tcPr>
          <w:p w:rsidR="00965AC4" w:rsidRPr="00965AC4" w:rsidRDefault="00965AC4" w:rsidP="001016C7">
            <w:pPr>
              <w:pStyle w:val="affc"/>
            </w:pPr>
          </w:p>
        </w:tc>
        <w:tc>
          <w:tcPr>
            <w:tcW w:w="836" w:type="dxa"/>
          </w:tcPr>
          <w:p w:rsidR="00965AC4" w:rsidRPr="00965AC4" w:rsidRDefault="00965AC4" w:rsidP="001016C7">
            <w:pPr>
              <w:pStyle w:val="affc"/>
            </w:pPr>
            <w:r w:rsidRPr="00965AC4">
              <w:rPr>
                <w:rFonts w:hint="eastAsia"/>
              </w:rPr>
              <w:t>F</w:t>
            </w:r>
            <w:r w:rsidRPr="00965AC4">
              <w:t>alse</w:t>
            </w:r>
          </w:p>
        </w:tc>
        <w:tc>
          <w:tcPr>
            <w:tcW w:w="840" w:type="dxa"/>
          </w:tcPr>
          <w:p w:rsidR="00965AC4" w:rsidRPr="00965AC4" w:rsidRDefault="00965AC4" w:rsidP="001016C7">
            <w:pPr>
              <w:pStyle w:val="affc"/>
            </w:pPr>
          </w:p>
        </w:tc>
        <w:tc>
          <w:tcPr>
            <w:tcW w:w="938" w:type="dxa"/>
          </w:tcPr>
          <w:p w:rsidR="00965AC4" w:rsidRPr="00965AC4" w:rsidRDefault="00965AC4" w:rsidP="001016C7">
            <w:pPr>
              <w:pStyle w:val="affc"/>
            </w:pPr>
            <w:r w:rsidRPr="00965AC4">
              <w:rPr>
                <w:rFonts w:hint="eastAsia"/>
              </w:rPr>
              <w:t>唯一值</w:t>
            </w:r>
          </w:p>
        </w:tc>
      </w:tr>
      <w:tr w:rsidR="00965AC4" w:rsidRPr="00C05D82" w:rsidTr="0022323C">
        <w:tc>
          <w:tcPr>
            <w:tcW w:w="1835" w:type="dxa"/>
          </w:tcPr>
          <w:p w:rsidR="00965AC4" w:rsidRPr="00965AC4" w:rsidRDefault="00965AC4" w:rsidP="001016C7">
            <w:pPr>
              <w:pStyle w:val="affc"/>
            </w:pPr>
            <w:r w:rsidRPr="00965AC4">
              <w:rPr>
                <w:rFonts w:hint="eastAsia"/>
              </w:rPr>
              <w:t>o</w:t>
            </w:r>
            <w:r w:rsidRPr="00965AC4">
              <w:t>bjective</w:t>
            </w:r>
          </w:p>
        </w:tc>
        <w:tc>
          <w:tcPr>
            <w:tcW w:w="1075" w:type="dxa"/>
          </w:tcPr>
          <w:p w:rsidR="00965AC4" w:rsidRPr="00965AC4" w:rsidRDefault="00965AC4" w:rsidP="001016C7">
            <w:pPr>
              <w:pStyle w:val="affc"/>
            </w:pPr>
            <w:r w:rsidRPr="00965AC4">
              <w:rPr>
                <w:rFonts w:hint="eastAsia"/>
              </w:rPr>
              <w:t>社团宗旨</w:t>
            </w:r>
          </w:p>
        </w:tc>
        <w:tc>
          <w:tcPr>
            <w:tcW w:w="1555" w:type="dxa"/>
          </w:tcPr>
          <w:p w:rsidR="00965AC4" w:rsidRPr="00965AC4" w:rsidRDefault="00965AC4" w:rsidP="001016C7">
            <w:pPr>
              <w:pStyle w:val="affc"/>
            </w:pPr>
            <w:r w:rsidRPr="00965AC4">
              <w:t>CharField</w:t>
            </w:r>
            <w:r w:rsidRPr="00965AC4">
              <w:rPr>
                <w:rFonts w:hint="eastAsia"/>
              </w:rPr>
              <w:t>（</w:t>
            </w:r>
            <w:r w:rsidRPr="00965AC4">
              <w:t>200</w:t>
            </w:r>
            <w:r w:rsidRPr="00965AC4">
              <w:rPr>
                <w:rFonts w:hint="eastAsia"/>
              </w:rPr>
              <w:t>）</w:t>
            </w:r>
          </w:p>
        </w:tc>
        <w:tc>
          <w:tcPr>
            <w:tcW w:w="634" w:type="dxa"/>
          </w:tcPr>
          <w:p w:rsidR="00965AC4" w:rsidRPr="00965AC4" w:rsidRDefault="00965AC4" w:rsidP="001016C7">
            <w:pPr>
              <w:pStyle w:val="affc"/>
            </w:pPr>
          </w:p>
        </w:tc>
        <w:tc>
          <w:tcPr>
            <w:tcW w:w="787" w:type="dxa"/>
          </w:tcPr>
          <w:p w:rsidR="00965AC4" w:rsidRPr="00965AC4" w:rsidRDefault="00965AC4" w:rsidP="001016C7">
            <w:pPr>
              <w:pStyle w:val="affc"/>
            </w:pPr>
          </w:p>
        </w:tc>
        <w:tc>
          <w:tcPr>
            <w:tcW w:w="836" w:type="dxa"/>
          </w:tcPr>
          <w:p w:rsidR="00965AC4" w:rsidRPr="00965AC4" w:rsidRDefault="00965AC4" w:rsidP="001016C7">
            <w:pPr>
              <w:pStyle w:val="affc"/>
            </w:pPr>
            <w:r w:rsidRPr="00965AC4">
              <w:rPr>
                <w:rFonts w:hint="eastAsia"/>
              </w:rPr>
              <w:t>False</w:t>
            </w:r>
          </w:p>
        </w:tc>
        <w:tc>
          <w:tcPr>
            <w:tcW w:w="840" w:type="dxa"/>
          </w:tcPr>
          <w:p w:rsidR="00965AC4" w:rsidRPr="00965AC4" w:rsidRDefault="00965AC4" w:rsidP="001016C7">
            <w:pPr>
              <w:pStyle w:val="affc"/>
            </w:pPr>
          </w:p>
        </w:tc>
        <w:tc>
          <w:tcPr>
            <w:tcW w:w="938" w:type="dxa"/>
          </w:tcPr>
          <w:p w:rsidR="00965AC4" w:rsidRPr="00965AC4" w:rsidRDefault="00965AC4" w:rsidP="001016C7">
            <w:pPr>
              <w:pStyle w:val="affc"/>
            </w:pPr>
          </w:p>
        </w:tc>
      </w:tr>
      <w:tr w:rsidR="00965AC4" w:rsidRPr="00C05D82" w:rsidTr="0022323C">
        <w:tc>
          <w:tcPr>
            <w:tcW w:w="1835" w:type="dxa"/>
          </w:tcPr>
          <w:p w:rsidR="00965AC4" w:rsidRPr="00965AC4" w:rsidRDefault="00965AC4" w:rsidP="001016C7">
            <w:pPr>
              <w:pStyle w:val="affc"/>
            </w:pPr>
            <w:r w:rsidRPr="00965AC4">
              <w:rPr>
                <w:rFonts w:hint="eastAsia"/>
              </w:rPr>
              <w:t>i</w:t>
            </w:r>
            <w:r w:rsidRPr="00965AC4">
              <w:t>mage</w:t>
            </w:r>
          </w:p>
        </w:tc>
        <w:tc>
          <w:tcPr>
            <w:tcW w:w="1075" w:type="dxa"/>
          </w:tcPr>
          <w:p w:rsidR="00965AC4" w:rsidRPr="00965AC4" w:rsidRDefault="00965AC4" w:rsidP="001016C7">
            <w:pPr>
              <w:pStyle w:val="affc"/>
            </w:pPr>
            <w:r w:rsidRPr="00965AC4">
              <w:rPr>
                <w:rFonts w:hint="eastAsia"/>
              </w:rPr>
              <w:t>社团</w:t>
            </w:r>
            <w:r w:rsidRPr="00965AC4">
              <w:rPr>
                <w:rFonts w:hint="eastAsia"/>
              </w:rPr>
              <w:t>l</w:t>
            </w:r>
            <w:r w:rsidRPr="00965AC4">
              <w:t>ogo</w:t>
            </w:r>
          </w:p>
        </w:tc>
        <w:tc>
          <w:tcPr>
            <w:tcW w:w="1555" w:type="dxa"/>
          </w:tcPr>
          <w:p w:rsidR="00965AC4" w:rsidRPr="00965AC4" w:rsidRDefault="00965AC4" w:rsidP="001016C7">
            <w:pPr>
              <w:pStyle w:val="affc"/>
            </w:pPr>
            <w:r w:rsidRPr="00965AC4">
              <w:t>FileField()</w:t>
            </w:r>
          </w:p>
        </w:tc>
        <w:tc>
          <w:tcPr>
            <w:tcW w:w="634" w:type="dxa"/>
          </w:tcPr>
          <w:p w:rsidR="00965AC4" w:rsidRPr="00965AC4" w:rsidRDefault="00965AC4" w:rsidP="001016C7">
            <w:pPr>
              <w:pStyle w:val="affc"/>
            </w:pPr>
          </w:p>
        </w:tc>
        <w:tc>
          <w:tcPr>
            <w:tcW w:w="787" w:type="dxa"/>
          </w:tcPr>
          <w:p w:rsidR="00965AC4" w:rsidRPr="00965AC4" w:rsidRDefault="00965AC4" w:rsidP="001016C7">
            <w:pPr>
              <w:pStyle w:val="affc"/>
            </w:pPr>
            <w:r w:rsidRPr="00965AC4">
              <w:rPr>
                <w:rFonts w:hint="eastAsia"/>
              </w:rPr>
              <w:t>默认</w:t>
            </w:r>
            <w:r w:rsidRPr="00965AC4">
              <w:t>logo</w:t>
            </w:r>
          </w:p>
        </w:tc>
        <w:tc>
          <w:tcPr>
            <w:tcW w:w="836" w:type="dxa"/>
          </w:tcPr>
          <w:p w:rsidR="00965AC4" w:rsidRPr="00965AC4" w:rsidRDefault="00965AC4" w:rsidP="001016C7">
            <w:pPr>
              <w:pStyle w:val="affc"/>
            </w:pPr>
            <w:r w:rsidRPr="00965AC4">
              <w:rPr>
                <w:rFonts w:hint="eastAsia"/>
              </w:rPr>
              <w:t>F</w:t>
            </w:r>
            <w:r w:rsidRPr="00965AC4">
              <w:t>alse</w:t>
            </w:r>
          </w:p>
        </w:tc>
        <w:tc>
          <w:tcPr>
            <w:tcW w:w="840" w:type="dxa"/>
          </w:tcPr>
          <w:p w:rsidR="00965AC4" w:rsidRPr="00965AC4" w:rsidRDefault="00965AC4" w:rsidP="001016C7">
            <w:pPr>
              <w:pStyle w:val="affc"/>
            </w:pPr>
          </w:p>
        </w:tc>
        <w:tc>
          <w:tcPr>
            <w:tcW w:w="938" w:type="dxa"/>
          </w:tcPr>
          <w:p w:rsidR="00965AC4" w:rsidRPr="00965AC4" w:rsidRDefault="00965AC4" w:rsidP="001016C7">
            <w:pPr>
              <w:pStyle w:val="affc"/>
            </w:pPr>
          </w:p>
        </w:tc>
      </w:tr>
      <w:tr w:rsidR="00965AC4" w:rsidRPr="00C05D82" w:rsidTr="0022323C">
        <w:tc>
          <w:tcPr>
            <w:tcW w:w="1835" w:type="dxa"/>
          </w:tcPr>
          <w:p w:rsidR="00965AC4" w:rsidRPr="00965AC4" w:rsidRDefault="00965AC4" w:rsidP="001016C7">
            <w:pPr>
              <w:pStyle w:val="affc"/>
            </w:pPr>
            <w:r w:rsidRPr="00965AC4">
              <w:rPr>
                <w:rFonts w:hint="eastAsia"/>
              </w:rPr>
              <w:t>d</w:t>
            </w:r>
            <w:r w:rsidRPr="00965AC4">
              <w:t>esc</w:t>
            </w:r>
          </w:p>
        </w:tc>
        <w:tc>
          <w:tcPr>
            <w:tcW w:w="1075" w:type="dxa"/>
          </w:tcPr>
          <w:p w:rsidR="00965AC4" w:rsidRPr="00965AC4" w:rsidRDefault="00965AC4" w:rsidP="001016C7">
            <w:pPr>
              <w:pStyle w:val="affc"/>
            </w:pPr>
            <w:r w:rsidRPr="00965AC4">
              <w:rPr>
                <w:rFonts w:hint="eastAsia"/>
              </w:rPr>
              <w:t>社团描述</w:t>
            </w:r>
          </w:p>
        </w:tc>
        <w:tc>
          <w:tcPr>
            <w:tcW w:w="1555" w:type="dxa"/>
          </w:tcPr>
          <w:p w:rsidR="00965AC4" w:rsidRPr="00965AC4" w:rsidRDefault="00965AC4" w:rsidP="001016C7">
            <w:pPr>
              <w:pStyle w:val="affc"/>
            </w:pPr>
            <w:r w:rsidRPr="00965AC4">
              <w:t>TextField</w:t>
            </w:r>
            <w:r w:rsidRPr="00965AC4">
              <w:rPr>
                <w:rFonts w:hint="eastAsia"/>
              </w:rPr>
              <w:t>（</w:t>
            </w:r>
            <w:r w:rsidRPr="00965AC4">
              <w:rPr>
                <w:rFonts w:hint="eastAsia"/>
              </w:rPr>
              <w:t>5</w:t>
            </w:r>
            <w:r w:rsidRPr="00965AC4">
              <w:t>00</w:t>
            </w:r>
            <w:r w:rsidRPr="00965AC4">
              <w:rPr>
                <w:rFonts w:hint="eastAsia"/>
              </w:rPr>
              <w:t>）</w:t>
            </w:r>
          </w:p>
        </w:tc>
        <w:tc>
          <w:tcPr>
            <w:tcW w:w="634" w:type="dxa"/>
          </w:tcPr>
          <w:p w:rsidR="00965AC4" w:rsidRPr="00965AC4" w:rsidRDefault="00965AC4" w:rsidP="001016C7">
            <w:pPr>
              <w:pStyle w:val="affc"/>
            </w:pPr>
          </w:p>
        </w:tc>
        <w:tc>
          <w:tcPr>
            <w:tcW w:w="787" w:type="dxa"/>
          </w:tcPr>
          <w:p w:rsidR="00965AC4" w:rsidRPr="00965AC4" w:rsidRDefault="00965AC4" w:rsidP="001016C7">
            <w:pPr>
              <w:pStyle w:val="affc"/>
            </w:pPr>
          </w:p>
        </w:tc>
        <w:tc>
          <w:tcPr>
            <w:tcW w:w="836" w:type="dxa"/>
          </w:tcPr>
          <w:p w:rsidR="00965AC4" w:rsidRPr="00965AC4" w:rsidRDefault="00965AC4" w:rsidP="001016C7">
            <w:pPr>
              <w:pStyle w:val="affc"/>
            </w:pPr>
            <w:r w:rsidRPr="00965AC4">
              <w:rPr>
                <w:rFonts w:hint="eastAsia"/>
              </w:rPr>
              <w:t>True</w:t>
            </w:r>
          </w:p>
        </w:tc>
        <w:tc>
          <w:tcPr>
            <w:tcW w:w="840" w:type="dxa"/>
          </w:tcPr>
          <w:p w:rsidR="00965AC4" w:rsidRPr="00965AC4" w:rsidRDefault="00965AC4" w:rsidP="001016C7">
            <w:pPr>
              <w:pStyle w:val="affc"/>
            </w:pPr>
          </w:p>
        </w:tc>
        <w:tc>
          <w:tcPr>
            <w:tcW w:w="938" w:type="dxa"/>
          </w:tcPr>
          <w:p w:rsidR="00965AC4" w:rsidRPr="00965AC4" w:rsidRDefault="00965AC4" w:rsidP="001016C7">
            <w:pPr>
              <w:pStyle w:val="affc"/>
            </w:pPr>
          </w:p>
        </w:tc>
      </w:tr>
      <w:tr w:rsidR="00965AC4" w:rsidRPr="00C05D82" w:rsidTr="0022323C">
        <w:tc>
          <w:tcPr>
            <w:tcW w:w="1835" w:type="dxa"/>
          </w:tcPr>
          <w:p w:rsidR="00965AC4" w:rsidRPr="00965AC4" w:rsidRDefault="00965AC4" w:rsidP="001016C7">
            <w:pPr>
              <w:pStyle w:val="affc"/>
            </w:pPr>
            <w:r w:rsidRPr="00965AC4">
              <w:rPr>
                <w:rFonts w:hint="eastAsia"/>
              </w:rPr>
              <w:t>c</w:t>
            </w:r>
            <w:r w:rsidRPr="00965AC4">
              <w:t>ollege</w:t>
            </w:r>
          </w:p>
        </w:tc>
        <w:tc>
          <w:tcPr>
            <w:tcW w:w="1075" w:type="dxa"/>
          </w:tcPr>
          <w:p w:rsidR="00965AC4" w:rsidRPr="00965AC4" w:rsidRDefault="00965AC4" w:rsidP="001016C7">
            <w:pPr>
              <w:pStyle w:val="affc"/>
            </w:pPr>
            <w:r w:rsidRPr="00965AC4">
              <w:rPr>
                <w:rFonts w:hint="eastAsia"/>
              </w:rPr>
              <w:t>所属学院</w:t>
            </w:r>
          </w:p>
        </w:tc>
        <w:tc>
          <w:tcPr>
            <w:tcW w:w="1555" w:type="dxa"/>
          </w:tcPr>
          <w:p w:rsidR="00965AC4" w:rsidRPr="00965AC4" w:rsidRDefault="00965AC4" w:rsidP="001016C7">
            <w:pPr>
              <w:pStyle w:val="affc"/>
            </w:pPr>
            <w:r w:rsidRPr="00965AC4">
              <w:t>ForeignKey</w:t>
            </w:r>
            <w:r w:rsidRPr="00965AC4">
              <w:rPr>
                <w:rFonts w:hint="eastAsia"/>
              </w:rPr>
              <w:t>（）</w:t>
            </w:r>
          </w:p>
        </w:tc>
        <w:tc>
          <w:tcPr>
            <w:tcW w:w="634" w:type="dxa"/>
          </w:tcPr>
          <w:p w:rsidR="00965AC4" w:rsidRPr="00965AC4" w:rsidRDefault="00965AC4" w:rsidP="001016C7">
            <w:pPr>
              <w:pStyle w:val="affc"/>
            </w:pPr>
          </w:p>
        </w:tc>
        <w:tc>
          <w:tcPr>
            <w:tcW w:w="787" w:type="dxa"/>
          </w:tcPr>
          <w:p w:rsidR="00965AC4" w:rsidRPr="00965AC4" w:rsidRDefault="00965AC4" w:rsidP="001016C7">
            <w:pPr>
              <w:pStyle w:val="affc"/>
            </w:pPr>
          </w:p>
        </w:tc>
        <w:tc>
          <w:tcPr>
            <w:tcW w:w="836" w:type="dxa"/>
          </w:tcPr>
          <w:p w:rsidR="00965AC4" w:rsidRPr="00965AC4" w:rsidRDefault="00965AC4" w:rsidP="001016C7">
            <w:pPr>
              <w:pStyle w:val="affc"/>
            </w:pPr>
            <w:r w:rsidRPr="00965AC4">
              <w:rPr>
                <w:rFonts w:hint="eastAsia"/>
              </w:rPr>
              <w:t>T</w:t>
            </w:r>
            <w:r w:rsidRPr="00965AC4">
              <w:t>rue</w:t>
            </w:r>
          </w:p>
        </w:tc>
        <w:tc>
          <w:tcPr>
            <w:tcW w:w="840" w:type="dxa"/>
          </w:tcPr>
          <w:p w:rsidR="00965AC4" w:rsidRPr="00965AC4" w:rsidRDefault="00965AC4" w:rsidP="001016C7">
            <w:pPr>
              <w:pStyle w:val="affc"/>
            </w:pPr>
          </w:p>
        </w:tc>
        <w:tc>
          <w:tcPr>
            <w:tcW w:w="938" w:type="dxa"/>
          </w:tcPr>
          <w:p w:rsidR="00965AC4" w:rsidRPr="00965AC4" w:rsidRDefault="00965AC4" w:rsidP="001016C7">
            <w:pPr>
              <w:pStyle w:val="affc"/>
            </w:pPr>
            <w:proofErr w:type="gramStart"/>
            <w:r w:rsidRPr="00965AC4">
              <w:rPr>
                <w:rFonts w:hint="eastAsia"/>
              </w:rPr>
              <w:t>外键到</w:t>
            </w:r>
            <w:proofErr w:type="gramEnd"/>
            <w:r w:rsidRPr="00965AC4">
              <w:rPr>
                <w:rFonts w:hint="eastAsia"/>
              </w:rPr>
              <w:t>学院表</w:t>
            </w:r>
          </w:p>
        </w:tc>
      </w:tr>
      <w:tr w:rsidR="00965AC4" w:rsidRPr="00C05D82" w:rsidTr="0022323C">
        <w:tc>
          <w:tcPr>
            <w:tcW w:w="1835" w:type="dxa"/>
          </w:tcPr>
          <w:p w:rsidR="00965AC4" w:rsidRPr="00965AC4" w:rsidRDefault="00965AC4" w:rsidP="001016C7">
            <w:pPr>
              <w:pStyle w:val="affc"/>
            </w:pPr>
            <w:r w:rsidRPr="00965AC4">
              <w:t>Community_type</w:t>
            </w:r>
          </w:p>
        </w:tc>
        <w:tc>
          <w:tcPr>
            <w:tcW w:w="1075" w:type="dxa"/>
          </w:tcPr>
          <w:p w:rsidR="00965AC4" w:rsidRPr="00965AC4" w:rsidRDefault="00965AC4" w:rsidP="001016C7">
            <w:pPr>
              <w:pStyle w:val="affc"/>
            </w:pPr>
            <w:r w:rsidRPr="00965AC4">
              <w:rPr>
                <w:rFonts w:hint="eastAsia"/>
              </w:rPr>
              <w:t>社团类型</w:t>
            </w:r>
          </w:p>
        </w:tc>
        <w:tc>
          <w:tcPr>
            <w:tcW w:w="1555" w:type="dxa"/>
          </w:tcPr>
          <w:p w:rsidR="00965AC4" w:rsidRPr="00965AC4" w:rsidRDefault="00965AC4" w:rsidP="001016C7">
            <w:pPr>
              <w:pStyle w:val="affc"/>
            </w:pPr>
            <w:r w:rsidRPr="00965AC4">
              <w:t>IntegerField</w:t>
            </w:r>
          </w:p>
        </w:tc>
        <w:tc>
          <w:tcPr>
            <w:tcW w:w="634" w:type="dxa"/>
          </w:tcPr>
          <w:p w:rsidR="00965AC4" w:rsidRPr="00965AC4" w:rsidRDefault="00965AC4" w:rsidP="001016C7">
            <w:pPr>
              <w:pStyle w:val="affc"/>
            </w:pPr>
          </w:p>
        </w:tc>
        <w:tc>
          <w:tcPr>
            <w:tcW w:w="787" w:type="dxa"/>
          </w:tcPr>
          <w:p w:rsidR="00965AC4" w:rsidRPr="00965AC4" w:rsidRDefault="00965AC4" w:rsidP="001016C7">
            <w:pPr>
              <w:pStyle w:val="affc"/>
            </w:pPr>
            <w:r w:rsidRPr="00965AC4">
              <w:rPr>
                <w:rFonts w:hint="eastAsia"/>
              </w:rPr>
              <w:t>6</w:t>
            </w:r>
          </w:p>
        </w:tc>
        <w:tc>
          <w:tcPr>
            <w:tcW w:w="836" w:type="dxa"/>
          </w:tcPr>
          <w:p w:rsidR="00965AC4" w:rsidRPr="00965AC4" w:rsidRDefault="00965AC4" w:rsidP="001016C7">
            <w:pPr>
              <w:pStyle w:val="affc"/>
            </w:pPr>
            <w:r w:rsidRPr="00965AC4">
              <w:rPr>
                <w:rFonts w:hint="eastAsia"/>
              </w:rPr>
              <w:t>False</w:t>
            </w:r>
          </w:p>
        </w:tc>
        <w:tc>
          <w:tcPr>
            <w:tcW w:w="840" w:type="dxa"/>
          </w:tcPr>
          <w:p w:rsidR="00965AC4" w:rsidRPr="00965AC4" w:rsidRDefault="00965AC4" w:rsidP="001016C7">
            <w:pPr>
              <w:pStyle w:val="affc"/>
            </w:pPr>
            <w:r w:rsidRPr="00965AC4">
              <w:rPr>
                <w:rFonts w:hint="eastAsia"/>
              </w:rPr>
              <w:t>1</w:t>
            </w:r>
            <w:r w:rsidRPr="00965AC4">
              <w:t xml:space="preserve">: </w:t>
            </w:r>
            <w:r w:rsidRPr="00965AC4">
              <w:rPr>
                <w:rFonts w:hint="eastAsia"/>
              </w:rPr>
              <w:t>学习类</w:t>
            </w:r>
          </w:p>
          <w:p w:rsidR="00965AC4" w:rsidRPr="00965AC4" w:rsidRDefault="00965AC4" w:rsidP="001016C7">
            <w:pPr>
              <w:pStyle w:val="affc"/>
            </w:pPr>
            <w:r w:rsidRPr="00965AC4">
              <w:rPr>
                <w:rFonts w:hint="eastAsia"/>
              </w:rPr>
              <w:t>2</w:t>
            </w:r>
            <w:r w:rsidRPr="00965AC4">
              <w:rPr>
                <w:rFonts w:hint="eastAsia"/>
              </w:rPr>
              <w:t>：语言类</w:t>
            </w:r>
          </w:p>
          <w:p w:rsidR="00965AC4" w:rsidRPr="00965AC4" w:rsidRDefault="00965AC4" w:rsidP="001016C7">
            <w:pPr>
              <w:pStyle w:val="affc"/>
            </w:pPr>
            <w:r w:rsidRPr="00965AC4">
              <w:rPr>
                <w:rFonts w:hint="eastAsia"/>
              </w:rPr>
              <w:t>3</w:t>
            </w:r>
            <w:r w:rsidRPr="00965AC4">
              <w:rPr>
                <w:rFonts w:hint="eastAsia"/>
              </w:rPr>
              <w:t>：艺术类</w:t>
            </w:r>
          </w:p>
          <w:p w:rsidR="00965AC4" w:rsidRPr="00965AC4" w:rsidRDefault="00965AC4" w:rsidP="001016C7">
            <w:pPr>
              <w:pStyle w:val="affc"/>
            </w:pPr>
            <w:r w:rsidRPr="00965AC4">
              <w:rPr>
                <w:rFonts w:hint="eastAsia"/>
              </w:rPr>
              <w:t>4</w:t>
            </w:r>
            <w:r w:rsidRPr="00965AC4">
              <w:rPr>
                <w:rFonts w:hint="eastAsia"/>
              </w:rPr>
              <w:t>：户外类</w:t>
            </w:r>
          </w:p>
          <w:p w:rsidR="00965AC4" w:rsidRPr="00965AC4" w:rsidRDefault="00965AC4" w:rsidP="001016C7">
            <w:pPr>
              <w:pStyle w:val="affc"/>
            </w:pPr>
            <w:r w:rsidRPr="00965AC4">
              <w:rPr>
                <w:rFonts w:hint="eastAsia"/>
              </w:rPr>
              <w:t>5</w:t>
            </w:r>
            <w:r w:rsidRPr="00965AC4">
              <w:rPr>
                <w:rFonts w:hint="eastAsia"/>
              </w:rPr>
              <w:t>：体育类</w:t>
            </w:r>
          </w:p>
          <w:p w:rsidR="00965AC4" w:rsidRPr="00965AC4" w:rsidRDefault="00965AC4" w:rsidP="001016C7">
            <w:pPr>
              <w:pStyle w:val="affc"/>
            </w:pPr>
            <w:r w:rsidRPr="00965AC4">
              <w:rPr>
                <w:rFonts w:hint="eastAsia"/>
              </w:rPr>
              <w:t>6</w:t>
            </w:r>
            <w:r w:rsidRPr="00965AC4">
              <w:rPr>
                <w:rFonts w:hint="eastAsia"/>
              </w:rPr>
              <w:t>：</w:t>
            </w:r>
            <w:r w:rsidRPr="00965AC4">
              <w:rPr>
                <w:rFonts w:hint="eastAsia"/>
              </w:rPr>
              <w:t xml:space="preserve"> </w:t>
            </w:r>
            <w:r w:rsidRPr="00965AC4">
              <w:rPr>
                <w:rFonts w:hint="eastAsia"/>
              </w:rPr>
              <w:t>其他</w:t>
            </w:r>
          </w:p>
        </w:tc>
        <w:tc>
          <w:tcPr>
            <w:tcW w:w="938" w:type="dxa"/>
          </w:tcPr>
          <w:p w:rsidR="00965AC4" w:rsidRPr="00965AC4" w:rsidRDefault="00965AC4" w:rsidP="001016C7">
            <w:pPr>
              <w:pStyle w:val="affc"/>
            </w:pPr>
          </w:p>
        </w:tc>
      </w:tr>
      <w:tr w:rsidR="00965AC4" w:rsidRPr="00C05D82" w:rsidTr="0022323C">
        <w:tc>
          <w:tcPr>
            <w:tcW w:w="1835" w:type="dxa"/>
          </w:tcPr>
          <w:p w:rsidR="00965AC4" w:rsidRPr="00965AC4" w:rsidRDefault="00965AC4" w:rsidP="001016C7">
            <w:pPr>
              <w:pStyle w:val="affc"/>
            </w:pPr>
            <w:r w:rsidRPr="00965AC4">
              <w:t>p</w:t>
            </w:r>
            <w:r w:rsidRPr="00965AC4">
              <w:rPr>
                <w:rFonts w:hint="eastAsia"/>
              </w:rPr>
              <w:t>lan</w:t>
            </w:r>
            <w:r w:rsidRPr="00965AC4">
              <w:t>_count</w:t>
            </w:r>
          </w:p>
        </w:tc>
        <w:tc>
          <w:tcPr>
            <w:tcW w:w="1075" w:type="dxa"/>
          </w:tcPr>
          <w:p w:rsidR="00965AC4" w:rsidRPr="00965AC4" w:rsidRDefault="00965AC4" w:rsidP="001016C7">
            <w:pPr>
              <w:pStyle w:val="affc"/>
            </w:pPr>
            <w:r w:rsidRPr="00965AC4">
              <w:rPr>
                <w:rFonts w:hint="eastAsia"/>
              </w:rPr>
              <w:t>计划人数</w:t>
            </w:r>
          </w:p>
        </w:tc>
        <w:tc>
          <w:tcPr>
            <w:tcW w:w="1555" w:type="dxa"/>
          </w:tcPr>
          <w:p w:rsidR="00965AC4" w:rsidRPr="00965AC4" w:rsidRDefault="00965AC4" w:rsidP="001016C7">
            <w:pPr>
              <w:pStyle w:val="affc"/>
            </w:pPr>
            <w:r w:rsidRPr="00965AC4">
              <w:t>IntegerField</w:t>
            </w:r>
          </w:p>
        </w:tc>
        <w:tc>
          <w:tcPr>
            <w:tcW w:w="634" w:type="dxa"/>
          </w:tcPr>
          <w:p w:rsidR="00965AC4" w:rsidRPr="00965AC4" w:rsidRDefault="00965AC4" w:rsidP="001016C7">
            <w:pPr>
              <w:pStyle w:val="affc"/>
            </w:pPr>
          </w:p>
        </w:tc>
        <w:tc>
          <w:tcPr>
            <w:tcW w:w="787" w:type="dxa"/>
          </w:tcPr>
          <w:p w:rsidR="00965AC4" w:rsidRPr="00965AC4" w:rsidRDefault="00965AC4" w:rsidP="001016C7">
            <w:pPr>
              <w:pStyle w:val="affc"/>
            </w:pPr>
            <w:r w:rsidRPr="00965AC4">
              <w:rPr>
                <w:rFonts w:hint="eastAsia"/>
              </w:rPr>
              <w:t>0</w:t>
            </w:r>
          </w:p>
        </w:tc>
        <w:tc>
          <w:tcPr>
            <w:tcW w:w="836" w:type="dxa"/>
          </w:tcPr>
          <w:p w:rsidR="00965AC4" w:rsidRPr="00965AC4" w:rsidRDefault="00965AC4" w:rsidP="001016C7">
            <w:pPr>
              <w:pStyle w:val="affc"/>
            </w:pPr>
            <w:r w:rsidRPr="00965AC4">
              <w:rPr>
                <w:rFonts w:hint="eastAsia"/>
              </w:rPr>
              <w:t>F</w:t>
            </w:r>
            <w:r w:rsidRPr="00965AC4">
              <w:t>alse</w:t>
            </w:r>
          </w:p>
        </w:tc>
        <w:tc>
          <w:tcPr>
            <w:tcW w:w="840" w:type="dxa"/>
          </w:tcPr>
          <w:p w:rsidR="00965AC4" w:rsidRPr="00965AC4" w:rsidRDefault="00965AC4" w:rsidP="001016C7">
            <w:pPr>
              <w:pStyle w:val="affc"/>
            </w:pPr>
          </w:p>
        </w:tc>
        <w:tc>
          <w:tcPr>
            <w:tcW w:w="938" w:type="dxa"/>
          </w:tcPr>
          <w:p w:rsidR="00965AC4" w:rsidRPr="00965AC4" w:rsidRDefault="00965AC4" w:rsidP="001016C7">
            <w:pPr>
              <w:pStyle w:val="affc"/>
            </w:pPr>
          </w:p>
        </w:tc>
      </w:tr>
      <w:tr w:rsidR="00965AC4" w:rsidRPr="00C05D82" w:rsidTr="0022323C">
        <w:tc>
          <w:tcPr>
            <w:tcW w:w="1835" w:type="dxa"/>
          </w:tcPr>
          <w:p w:rsidR="00965AC4" w:rsidRPr="00965AC4" w:rsidRDefault="00965AC4" w:rsidP="001016C7">
            <w:pPr>
              <w:pStyle w:val="affc"/>
            </w:pPr>
            <w:r w:rsidRPr="00965AC4">
              <w:rPr>
                <w:rFonts w:hint="eastAsia"/>
              </w:rPr>
              <w:t>r</w:t>
            </w:r>
            <w:r w:rsidRPr="00965AC4">
              <w:t>eal_count</w:t>
            </w:r>
          </w:p>
        </w:tc>
        <w:tc>
          <w:tcPr>
            <w:tcW w:w="1075" w:type="dxa"/>
          </w:tcPr>
          <w:p w:rsidR="00965AC4" w:rsidRPr="00965AC4" w:rsidRDefault="00965AC4" w:rsidP="001016C7">
            <w:pPr>
              <w:pStyle w:val="affc"/>
            </w:pPr>
            <w:r w:rsidRPr="00965AC4">
              <w:rPr>
                <w:rFonts w:hint="eastAsia"/>
              </w:rPr>
              <w:t>实际人数</w:t>
            </w:r>
          </w:p>
        </w:tc>
        <w:tc>
          <w:tcPr>
            <w:tcW w:w="1555" w:type="dxa"/>
          </w:tcPr>
          <w:p w:rsidR="00965AC4" w:rsidRPr="00965AC4" w:rsidRDefault="00965AC4" w:rsidP="001016C7">
            <w:pPr>
              <w:pStyle w:val="affc"/>
            </w:pPr>
            <w:r w:rsidRPr="00965AC4">
              <w:t>IntegerField</w:t>
            </w:r>
          </w:p>
        </w:tc>
        <w:tc>
          <w:tcPr>
            <w:tcW w:w="634" w:type="dxa"/>
          </w:tcPr>
          <w:p w:rsidR="00965AC4" w:rsidRPr="00965AC4" w:rsidRDefault="00965AC4" w:rsidP="001016C7">
            <w:pPr>
              <w:pStyle w:val="affc"/>
            </w:pPr>
          </w:p>
        </w:tc>
        <w:tc>
          <w:tcPr>
            <w:tcW w:w="787" w:type="dxa"/>
          </w:tcPr>
          <w:p w:rsidR="00965AC4" w:rsidRPr="00965AC4" w:rsidRDefault="00965AC4" w:rsidP="001016C7">
            <w:pPr>
              <w:pStyle w:val="affc"/>
            </w:pPr>
            <w:r w:rsidRPr="00965AC4">
              <w:rPr>
                <w:rFonts w:hint="eastAsia"/>
              </w:rPr>
              <w:t>0</w:t>
            </w:r>
          </w:p>
        </w:tc>
        <w:tc>
          <w:tcPr>
            <w:tcW w:w="836" w:type="dxa"/>
          </w:tcPr>
          <w:p w:rsidR="00965AC4" w:rsidRPr="00965AC4" w:rsidRDefault="00965AC4" w:rsidP="001016C7">
            <w:pPr>
              <w:pStyle w:val="affc"/>
            </w:pPr>
            <w:r w:rsidRPr="00965AC4">
              <w:rPr>
                <w:rFonts w:hint="eastAsia"/>
              </w:rPr>
              <w:t>F</w:t>
            </w:r>
            <w:r w:rsidRPr="00965AC4">
              <w:t>alse</w:t>
            </w:r>
          </w:p>
        </w:tc>
        <w:tc>
          <w:tcPr>
            <w:tcW w:w="840" w:type="dxa"/>
          </w:tcPr>
          <w:p w:rsidR="00965AC4" w:rsidRPr="00965AC4" w:rsidRDefault="00965AC4" w:rsidP="001016C7">
            <w:pPr>
              <w:pStyle w:val="affc"/>
            </w:pPr>
          </w:p>
        </w:tc>
        <w:tc>
          <w:tcPr>
            <w:tcW w:w="938" w:type="dxa"/>
          </w:tcPr>
          <w:p w:rsidR="00965AC4" w:rsidRPr="00965AC4" w:rsidRDefault="00965AC4" w:rsidP="001016C7">
            <w:pPr>
              <w:pStyle w:val="affc"/>
            </w:pPr>
          </w:p>
        </w:tc>
      </w:tr>
      <w:tr w:rsidR="00965AC4" w:rsidRPr="00C05D82" w:rsidTr="0022323C">
        <w:tc>
          <w:tcPr>
            <w:tcW w:w="1835" w:type="dxa"/>
          </w:tcPr>
          <w:p w:rsidR="00965AC4" w:rsidRPr="00965AC4" w:rsidRDefault="00965AC4" w:rsidP="001016C7">
            <w:pPr>
              <w:pStyle w:val="affc"/>
            </w:pPr>
            <w:r w:rsidRPr="00965AC4">
              <w:t>is_dalete</w:t>
            </w:r>
          </w:p>
        </w:tc>
        <w:tc>
          <w:tcPr>
            <w:tcW w:w="1075" w:type="dxa"/>
          </w:tcPr>
          <w:p w:rsidR="00965AC4" w:rsidRPr="00965AC4" w:rsidRDefault="00965AC4" w:rsidP="001016C7">
            <w:pPr>
              <w:pStyle w:val="affc"/>
            </w:pPr>
            <w:r w:rsidRPr="00965AC4">
              <w:rPr>
                <w:rFonts w:hint="eastAsia"/>
              </w:rPr>
              <w:t>删除</w:t>
            </w:r>
          </w:p>
        </w:tc>
        <w:tc>
          <w:tcPr>
            <w:tcW w:w="1555" w:type="dxa"/>
          </w:tcPr>
          <w:p w:rsidR="00965AC4" w:rsidRPr="00965AC4" w:rsidRDefault="00965AC4" w:rsidP="001016C7">
            <w:pPr>
              <w:pStyle w:val="affc"/>
            </w:pPr>
            <w:r w:rsidRPr="00965AC4">
              <w:t>BooleanField</w:t>
            </w:r>
          </w:p>
        </w:tc>
        <w:tc>
          <w:tcPr>
            <w:tcW w:w="634" w:type="dxa"/>
          </w:tcPr>
          <w:p w:rsidR="00965AC4" w:rsidRPr="00965AC4" w:rsidRDefault="00965AC4" w:rsidP="001016C7">
            <w:pPr>
              <w:pStyle w:val="affc"/>
            </w:pPr>
          </w:p>
        </w:tc>
        <w:tc>
          <w:tcPr>
            <w:tcW w:w="787" w:type="dxa"/>
          </w:tcPr>
          <w:p w:rsidR="00965AC4" w:rsidRPr="00965AC4" w:rsidRDefault="00965AC4" w:rsidP="001016C7">
            <w:pPr>
              <w:pStyle w:val="affc"/>
            </w:pPr>
            <w:r w:rsidRPr="00965AC4">
              <w:rPr>
                <w:rFonts w:hint="eastAsia"/>
              </w:rPr>
              <w:t>False</w:t>
            </w:r>
          </w:p>
        </w:tc>
        <w:tc>
          <w:tcPr>
            <w:tcW w:w="836" w:type="dxa"/>
          </w:tcPr>
          <w:p w:rsidR="00965AC4" w:rsidRPr="00965AC4" w:rsidRDefault="00965AC4" w:rsidP="001016C7">
            <w:pPr>
              <w:pStyle w:val="affc"/>
            </w:pPr>
            <w:r w:rsidRPr="00965AC4">
              <w:rPr>
                <w:rFonts w:hint="eastAsia"/>
              </w:rPr>
              <w:t>F</w:t>
            </w:r>
            <w:r w:rsidRPr="00965AC4">
              <w:t>alse</w:t>
            </w:r>
          </w:p>
        </w:tc>
        <w:tc>
          <w:tcPr>
            <w:tcW w:w="840" w:type="dxa"/>
          </w:tcPr>
          <w:p w:rsidR="00965AC4" w:rsidRPr="00965AC4" w:rsidRDefault="00965AC4" w:rsidP="001016C7">
            <w:pPr>
              <w:pStyle w:val="affc"/>
            </w:pPr>
          </w:p>
        </w:tc>
        <w:tc>
          <w:tcPr>
            <w:tcW w:w="938" w:type="dxa"/>
          </w:tcPr>
          <w:p w:rsidR="00965AC4" w:rsidRPr="00965AC4" w:rsidRDefault="00965AC4" w:rsidP="001016C7">
            <w:pPr>
              <w:pStyle w:val="affc"/>
            </w:pPr>
            <w:r w:rsidRPr="00965AC4">
              <w:rPr>
                <w:rFonts w:hint="eastAsia"/>
              </w:rPr>
              <w:t>预留</w:t>
            </w:r>
          </w:p>
        </w:tc>
      </w:tr>
      <w:tr w:rsidR="00965AC4" w:rsidRPr="00C05D82" w:rsidTr="0022323C">
        <w:tc>
          <w:tcPr>
            <w:tcW w:w="1835" w:type="dxa"/>
          </w:tcPr>
          <w:p w:rsidR="00965AC4" w:rsidRPr="00965AC4" w:rsidRDefault="00965AC4" w:rsidP="001016C7">
            <w:pPr>
              <w:pStyle w:val="affc"/>
            </w:pPr>
            <w:r w:rsidRPr="00965AC4">
              <w:t>s</w:t>
            </w:r>
            <w:r w:rsidRPr="00965AC4">
              <w:rPr>
                <w:rFonts w:hint="eastAsia"/>
              </w:rPr>
              <w:t>core</w:t>
            </w:r>
          </w:p>
        </w:tc>
        <w:tc>
          <w:tcPr>
            <w:tcW w:w="1075" w:type="dxa"/>
          </w:tcPr>
          <w:p w:rsidR="00965AC4" w:rsidRPr="00965AC4" w:rsidRDefault="00965AC4" w:rsidP="001016C7">
            <w:pPr>
              <w:pStyle w:val="affc"/>
            </w:pPr>
            <w:r w:rsidRPr="00965AC4">
              <w:rPr>
                <w:rFonts w:hint="eastAsia"/>
              </w:rPr>
              <w:t>社团积分</w:t>
            </w:r>
          </w:p>
        </w:tc>
        <w:tc>
          <w:tcPr>
            <w:tcW w:w="1555" w:type="dxa"/>
          </w:tcPr>
          <w:p w:rsidR="00965AC4" w:rsidRPr="00965AC4" w:rsidRDefault="00965AC4" w:rsidP="001016C7">
            <w:pPr>
              <w:pStyle w:val="affc"/>
            </w:pPr>
            <w:r w:rsidRPr="00965AC4">
              <w:t>IntegerField</w:t>
            </w:r>
          </w:p>
        </w:tc>
        <w:tc>
          <w:tcPr>
            <w:tcW w:w="634" w:type="dxa"/>
          </w:tcPr>
          <w:p w:rsidR="00965AC4" w:rsidRPr="00965AC4" w:rsidRDefault="00965AC4" w:rsidP="001016C7">
            <w:pPr>
              <w:pStyle w:val="affc"/>
            </w:pPr>
          </w:p>
        </w:tc>
        <w:tc>
          <w:tcPr>
            <w:tcW w:w="787" w:type="dxa"/>
          </w:tcPr>
          <w:p w:rsidR="00965AC4" w:rsidRPr="00965AC4" w:rsidRDefault="00965AC4" w:rsidP="001016C7">
            <w:pPr>
              <w:pStyle w:val="affc"/>
            </w:pPr>
            <w:r w:rsidRPr="00965AC4">
              <w:rPr>
                <w:rFonts w:hint="eastAsia"/>
              </w:rPr>
              <w:t>1</w:t>
            </w:r>
            <w:r w:rsidRPr="00965AC4">
              <w:t>00</w:t>
            </w:r>
          </w:p>
        </w:tc>
        <w:tc>
          <w:tcPr>
            <w:tcW w:w="836" w:type="dxa"/>
          </w:tcPr>
          <w:p w:rsidR="00965AC4" w:rsidRPr="00965AC4" w:rsidRDefault="00965AC4" w:rsidP="001016C7">
            <w:pPr>
              <w:pStyle w:val="affc"/>
            </w:pPr>
          </w:p>
        </w:tc>
        <w:tc>
          <w:tcPr>
            <w:tcW w:w="840" w:type="dxa"/>
          </w:tcPr>
          <w:p w:rsidR="00965AC4" w:rsidRPr="00965AC4" w:rsidRDefault="00965AC4" w:rsidP="001016C7">
            <w:pPr>
              <w:pStyle w:val="affc"/>
            </w:pPr>
          </w:p>
        </w:tc>
        <w:tc>
          <w:tcPr>
            <w:tcW w:w="938" w:type="dxa"/>
          </w:tcPr>
          <w:p w:rsidR="00965AC4" w:rsidRPr="00965AC4" w:rsidRDefault="00965AC4" w:rsidP="001016C7">
            <w:pPr>
              <w:pStyle w:val="affc"/>
            </w:pPr>
          </w:p>
        </w:tc>
      </w:tr>
      <w:tr w:rsidR="00965AC4" w:rsidRPr="00C05D82" w:rsidTr="0022323C">
        <w:tc>
          <w:tcPr>
            <w:tcW w:w="1835" w:type="dxa"/>
          </w:tcPr>
          <w:p w:rsidR="00965AC4" w:rsidRPr="00965AC4" w:rsidRDefault="00965AC4" w:rsidP="001016C7">
            <w:pPr>
              <w:pStyle w:val="affc"/>
            </w:pPr>
            <w:r w:rsidRPr="00965AC4">
              <w:t>create_date</w:t>
            </w:r>
          </w:p>
        </w:tc>
        <w:tc>
          <w:tcPr>
            <w:tcW w:w="1075" w:type="dxa"/>
          </w:tcPr>
          <w:p w:rsidR="00965AC4" w:rsidRPr="00965AC4" w:rsidRDefault="00965AC4" w:rsidP="001016C7">
            <w:pPr>
              <w:pStyle w:val="affc"/>
            </w:pPr>
            <w:r w:rsidRPr="00965AC4">
              <w:rPr>
                <w:rFonts w:hint="eastAsia"/>
              </w:rPr>
              <w:t>创建社团日期</w:t>
            </w:r>
          </w:p>
        </w:tc>
        <w:tc>
          <w:tcPr>
            <w:tcW w:w="1555" w:type="dxa"/>
          </w:tcPr>
          <w:p w:rsidR="00965AC4" w:rsidRPr="00965AC4" w:rsidRDefault="00965AC4" w:rsidP="001016C7">
            <w:pPr>
              <w:pStyle w:val="affc"/>
            </w:pPr>
            <w:r w:rsidRPr="00965AC4">
              <w:t>DateTimeField</w:t>
            </w:r>
          </w:p>
        </w:tc>
        <w:tc>
          <w:tcPr>
            <w:tcW w:w="634" w:type="dxa"/>
          </w:tcPr>
          <w:p w:rsidR="00965AC4" w:rsidRPr="00965AC4" w:rsidRDefault="00965AC4" w:rsidP="001016C7">
            <w:pPr>
              <w:pStyle w:val="affc"/>
            </w:pPr>
          </w:p>
        </w:tc>
        <w:tc>
          <w:tcPr>
            <w:tcW w:w="787" w:type="dxa"/>
          </w:tcPr>
          <w:p w:rsidR="00965AC4" w:rsidRPr="00965AC4" w:rsidRDefault="00965AC4" w:rsidP="001016C7">
            <w:pPr>
              <w:pStyle w:val="affc"/>
            </w:pPr>
            <w:r w:rsidRPr="00965AC4">
              <w:rPr>
                <w:rFonts w:hint="eastAsia"/>
              </w:rPr>
              <w:t>当前时间</w:t>
            </w:r>
          </w:p>
        </w:tc>
        <w:tc>
          <w:tcPr>
            <w:tcW w:w="836" w:type="dxa"/>
          </w:tcPr>
          <w:p w:rsidR="00965AC4" w:rsidRPr="00965AC4" w:rsidRDefault="00965AC4" w:rsidP="001016C7">
            <w:pPr>
              <w:pStyle w:val="affc"/>
            </w:pPr>
            <w:r w:rsidRPr="00965AC4">
              <w:rPr>
                <w:rFonts w:hint="eastAsia"/>
              </w:rPr>
              <w:t>False</w:t>
            </w:r>
          </w:p>
        </w:tc>
        <w:tc>
          <w:tcPr>
            <w:tcW w:w="840" w:type="dxa"/>
          </w:tcPr>
          <w:p w:rsidR="00965AC4" w:rsidRPr="00965AC4" w:rsidRDefault="00965AC4" w:rsidP="001016C7">
            <w:pPr>
              <w:pStyle w:val="affc"/>
            </w:pPr>
          </w:p>
        </w:tc>
        <w:tc>
          <w:tcPr>
            <w:tcW w:w="938" w:type="dxa"/>
          </w:tcPr>
          <w:p w:rsidR="00965AC4" w:rsidRPr="00965AC4" w:rsidRDefault="00965AC4" w:rsidP="001016C7">
            <w:pPr>
              <w:pStyle w:val="affc"/>
            </w:pPr>
          </w:p>
        </w:tc>
      </w:tr>
      <w:tr w:rsidR="00965AC4" w:rsidRPr="00C05D82" w:rsidTr="0022323C">
        <w:tc>
          <w:tcPr>
            <w:tcW w:w="1835" w:type="dxa"/>
          </w:tcPr>
          <w:p w:rsidR="00965AC4" w:rsidRPr="00965AC4" w:rsidRDefault="00965AC4" w:rsidP="001016C7">
            <w:pPr>
              <w:pStyle w:val="affc"/>
            </w:pPr>
            <w:r w:rsidRPr="00965AC4">
              <w:t>dis_date</w:t>
            </w:r>
          </w:p>
        </w:tc>
        <w:tc>
          <w:tcPr>
            <w:tcW w:w="1075" w:type="dxa"/>
          </w:tcPr>
          <w:p w:rsidR="00965AC4" w:rsidRPr="00965AC4" w:rsidRDefault="00965AC4" w:rsidP="001016C7">
            <w:pPr>
              <w:pStyle w:val="affc"/>
            </w:pPr>
            <w:r w:rsidRPr="00965AC4">
              <w:rPr>
                <w:rFonts w:hint="eastAsia"/>
              </w:rPr>
              <w:t>解散社团</w:t>
            </w:r>
            <w:r w:rsidRPr="00965AC4">
              <w:rPr>
                <w:rFonts w:hint="eastAsia"/>
              </w:rPr>
              <w:lastRenderedPageBreak/>
              <w:t>日期</w:t>
            </w:r>
          </w:p>
        </w:tc>
        <w:tc>
          <w:tcPr>
            <w:tcW w:w="1555" w:type="dxa"/>
          </w:tcPr>
          <w:p w:rsidR="00965AC4" w:rsidRPr="00965AC4" w:rsidRDefault="00965AC4" w:rsidP="001016C7">
            <w:pPr>
              <w:pStyle w:val="affc"/>
            </w:pPr>
            <w:r w:rsidRPr="00965AC4">
              <w:lastRenderedPageBreak/>
              <w:t>DateTimeField</w:t>
            </w:r>
          </w:p>
        </w:tc>
        <w:tc>
          <w:tcPr>
            <w:tcW w:w="634" w:type="dxa"/>
          </w:tcPr>
          <w:p w:rsidR="00965AC4" w:rsidRPr="00965AC4" w:rsidRDefault="00965AC4" w:rsidP="001016C7">
            <w:pPr>
              <w:pStyle w:val="affc"/>
            </w:pPr>
          </w:p>
        </w:tc>
        <w:tc>
          <w:tcPr>
            <w:tcW w:w="787" w:type="dxa"/>
          </w:tcPr>
          <w:p w:rsidR="00965AC4" w:rsidRPr="00965AC4" w:rsidRDefault="00965AC4" w:rsidP="001016C7">
            <w:pPr>
              <w:pStyle w:val="affc"/>
            </w:pPr>
          </w:p>
        </w:tc>
        <w:tc>
          <w:tcPr>
            <w:tcW w:w="836" w:type="dxa"/>
          </w:tcPr>
          <w:p w:rsidR="00965AC4" w:rsidRPr="00965AC4" w:rsidRDefault="00965AC4" w:rsidP="001016C7">
            <w:pPr>
              <w:pStyle w:val="affc"/>
            </w:pPr>
            <w:r w:rsidRPr="00965AC4">
              <w:rPr>
                <w:rFonts w:hint="eastAsia"/>
              </w:rPr>
              <w:t>T</w:t>
            </w:r>
            <w:r w:rsidRPr="00965AC4">
              <w:t>rue</w:t>
            </w:r>
          </w:p>
        </w:tc>
        <w:tc>
          <w:tcPr>
            <w:tcW w:w="840" w:type="dxa"/>
          </w:tcPr>
          <w:p w:rsidR="00965AC4" w:rsidRPr="00965AC4" w:rsidRDefault="00965AC4" w:rsidP="001016C7">
            <w:pPr>
              <w:pStyle w:val="affc"/>
            </w:pPr>
          </w:p>
        </w:tc>
        <w:tc>
          <w:tcPr>
            <w:tcW w:w="938" w:type="dxa"/>
          </w:tcPr>
          <w:p w:rsidR="00965AC4" w:rsidRPr="00965AC4" w:rsidRDefault="00965AC4" w:rsidP="001016C7">
            <w:pPr>
              <w:pStyle w:val="affc"/>
            </w:pPr>
          </w:p>
        </w:tc>
      </w:tr>
    </w:tbl>
    <w:p w:rsidR="00965AC4" w:rsidRPr="00965AC4" w:rsidRDefault="00965AC4" w:rsidP="00965AC4">
      <w:pPr>
        <w:pStyle w:val="afffb"/>
      </w:pPr>
    </w:p>
    <w:p w:rsidR="00965AC4" w:rsidRPr="00965AC4" w:rsidRDefault="00965AC4" w:rsidP="00965AC4"/>
    <w:p w:rsidR="00965AC4" w:rsidRPr="00965AC4" w:rsidRDefault="00965AC4" w:rsidP="00965AC4">
      <w:r w:rsidRPr="00965AC4">
        <w:rPr>
          <w:rFonts w:hint="eastAsia"/>
        </w:rPr>
        <w:t>（</w:t>
      </w:r>
      <w:r w:rsidRPr="00965AC4">
        <w:t>3</w:t>
      </w:r>
      <w:r w:rsidRPr="00965AC4">
        <w:rPr>
          <w:rFonts w:hint="eastAsia"/>
        </w:rPr>
        <w:t>）</w:t>
      </w:r>
      <w:r w:rsidRPr="00965AC4">
        <w:t xml:space="preserve"> </w:t>
      </w:r>
      <w:r w:rsidRPr="00965AC4">
        <w:rPr>
          <w:rFonts w:hint="eastAsia"/>
        </w:rPr>
        <w:t>项目表</w:t>
      </w:r>
    </w:p>
    <w:p w:rsidR="00965AC4" w:rsidRPr="00965AC4" w:rsidRDefault="00965AC4" w:rsidP="001016C7">
      <w:pPr>
        <w:pStyle w:val="affb"/>
      </w:pPr>
      <w:r w:rsidRPr="00965AC4">
        <w:rPr>
          <w:rFonts w:hint="eastAsia"/>
        </w:rPr>
        <w:t>表</w:t>
      </w:r>
      <w:r w:rsidRPr="00965AC4">
        <w:t>4</w:t>
      </w:r>
      <w:r w:rsidRPr="00965AC4">
        <w:rPr>
          <w:rFonts w:hint="eastAsia"/>
        </w:rPr>
        <w:t>-</w:t>
      </w:r>
      <w:r w:rsidR="00865106">
        <w:t>3</w:t>
      </w:r>
      <w:r w:rsidRPr="00965AC4">
        <w:t xml:space="preserve"> </w:t>
      </w:r>
      <w:r w:rsidRPr="00965AC4">
        <w:rPr>
          <w:rFonts w:hint="eastAsia"/>
        </w:rPr>
        <w:t>项目表</w:t>
      </w:r>
    </w:p>
    <w:tbl>
      <w:tblPr>
        <w:tblStyle w:val="afffc"/>
        <w:tblW w:w="8500" w:type="dxa"/>
        <w:tblInd w:w="-5" w:type="dxa"/>
        <w:tblLook w:val="04A0" w:firstRow="1" w:lastRow="0" w:firstColumn="1" w:lastColumn="0" w:noHBand="0" w:noVBand="1"/>
      </w:tblPr>
      <w:tblGrid>
        <w:gridCol w:w="1514"/>
        <w:gridCol w:w="1154"/>
        <w:gridCol w:w="1581"/>
        <w:gridCol w:w="605"/>
        <w:gridCol w:w="779"/>
        <w:gridCol w:w="880"/>
        <w:gridCol w:w="918"/>
        <w:gridCol w:w="1069"/>
      </w:tblGrid>
      <w:tr w:rsidR="00965AC4" w:rsidRPr="00C05D82" w:rsidTr="0022323C">
        <w:tc>
          <w:tcPr>
            <w:tcW w:w="1514" w:type="dxa"/>
          </w:tcPr>
          <w:p w:rsidR="00965AC4" w:rsidRPr="00965AC4" w:rsidRDefault="00965AC4" w:rsidP="001016C7">
            <w:pPr>
              <w:pStyle w:val="affc"/>
            </w:pPr>
            <w:r w:rsidRPr="00965AC4">
              <w:rPr>
                <w:rFonts w:hint="eastAsia"/>
              </w:rPr>
              <w:t>字段</w:t>
            </w:r>
          </w:p>
        </w:tc>
        <w:tc>
          <w:tcPr>
            <w:tcW w:w="1158" w:type="dxa"/>
          </w:tcPr>
          <w:p w:rsidR="00965AC4" w:rsidRPr="00965AC4" w:rsidRDefault="00965AC4" w:rsidP="001016C7">
            <w:pPr>
              <w:pStyle w:val="affc"/>
            </w:pPr>
            <w:r w:rsidRPr="00965AC4">
              <w:rPr>
                <w:rFonts w:hint="eastAsia"/>
              </w:rPr>
              <w:t>解释</w:t>
            </w:r>
          </w:p>
        </w:tc>
        <w:tc>
          <w:tcPr>
            <w:tcW w:w="1568" w:type="dxa"/>
          </w:tcPr>
          <w:p w:rsidR="00965AC4" w:rsidRPr="00965AC4" w:rsidRDefault="00965AC4" w:rsidP="001016C7">
            <w:pPr>
              <w:pStyle w:val="affc"/>
            </w:pPr>
            <w:r w:rsidRPr="00965AC4">
              <w:rPr>
                <w:rFonts w:hint="eastAsia"/>
              </w:rPr>
              <w:t>类型</w:t>
            </w:r>
          </w:p>
        </w:tc>
        <w:tc>
          <w:tcPr>
            <w:tcW w:w="606" w:type="dxa"/>
          </w:tcPr>
          <w:p w:rsidR="00965AC4" w:rsidRPr="00965AC4" w:rsidRDefault="00965AC4" w:rsidP="001016C7">
            <w:pPr>
              <w:pStyle w:val="affc"/>
            </w:pPr>
            <w:r w:rsidRPr="00965AC4">
              <w:rPr>
                <w:rFonts w:hint="eastAsia"/>
              </w:rPr>
              <w:t>索引</w:t>
            </w:r>
          </w:p>
        </w:tc>
        <w:tc>
          <w:tcPr>
            <w:tcW w:w="781" w:type="dxa"/>
          </w:tcPr>
          <w:p w:rsidR="00965AC4" w:rsidRPr="00965AC4" w:rsidRDefault="00965AC4" w:rsidP="001016C7">
            <w:pPr>
              <w:pStyle w:val="affc"/>
            </w:pPr>
            <w:r w:rsidRPr="00965AC4">
              <w:rPr>
                <w:rFonts w:hint="eastAsia"/>
              </w:rPr>
              <w:t>默认值</w:t>
            </w:r>
          </w:p>
        </w:tc>
        <w:tc>
          <w:tcPr>
            <w:tcW w:w="881" w:type="dxa"/>
          </w:tcPr>
          <w:p w:rsidR="00965AC4" w:rsidRPr="00965AC4" w:rsidRDefault="00965AC4" w:rsidP="001016C7">
            <w:pPr>
              <w:pStyle w:val="affc"/>
            </w:pPr>
            <w:r w:rsidRPr="00965AC4">
              <w:rPr>
                <w:rFonts w:hint="eastAsia"/>
              </w:rPr>
              <w:t>可为空</w:t>
            </w:r>
          </w:p>
        </w:tc>
        <w:tc>
          <w:tcPr>
            <w:tcW w:w="920" w:type="dxa"/>
          </w:tcPr>
          <w:p w:rsidR="00965AC4" w:rsidRPr="00965AC4" w:rsidRDefault="00965AC4" w:rsidP="001016C7">
            <w:pPr>
              <w:pStyle w:val="affc"/>
            </w:pPr>
            <w:r w:rsidRPr="00965AC4">
              <w:rPr>
                <w:rFonts w:hint="eastAsia"/>
              </w:rPr>
              <w:t>选择</w:t>
            </w:r>
          </w:p>
        </w:tc>
        <w:tc>
          <w:tcPr>
            <w:tcW w:w="1072" w:type="dxa"/>
          </w:tcPr>
          <w:p w:rsidR="00965AC4" w:rsidRPr="00965AC4" w:rsidRDefault="00965AC4" w:rsidP="001016C7">
            <w:pPr>
              <w:pStyle w:val="affc"/>
            </w:pPr>
            <w:r w:rsidRPr="00965AC4">
              <w:rPr>
                <w:rFonts w:hint="eastAsia"/>
              </w:rPr>
              <w:t>备注</w:t>
            </w:r>
          </w:p>
        </w:tc>
      </w:tr>
      <w:tr w:rsidR="00965AC4" w:rsidRPr="00C05D82" w:rsidTr="0022323C">
        <w:tc>
          <w:tcPr>
            <w:tcW w:w="1514" w:type="dxa"/>
          </w:tcPr>
          <w:p w:rsidR="00965AC4" w:rsidRPr="00965AC4" w:rsidRDefault="00965AC4" w:rsidP="001016C7">
            <w:pPr>
              <w:pStyle w:val="affc"/>
            </w:pPr>
            <w:r w:rsidRPr="00965AC4">
              <w:t>id</w:t>
            </w:r>
          </w:p>
        </w:tc>
        <w:tc>
          <w:tcPr>
            <w:tcW w:w="1158" w:type="dxa"/>
          </w:tcPr>
          <w:p w:rsidR="00965AC4" w:rsidRPr="00965AC4" w:rsidRDefault="00965AC4" w:rsidP="001016C7">
            <w:pPr>
              <w:pStyle w:val="affc"/>
            </w:pPr>
            <w:r w:rsidRPr="00965AC4">
              <w:rPr>
                <w:rFonts w:hint="eastAsia"/>
              </w:rPr>
              <w:t>I</w:t>
            </w:r>
            <w:r w:rsidRPr="00965AC4">
              <w:t>D</w:t>
            </w:r>
          </w:p>
        </w:tc>
        <w:tc>
          <w:tcPr>
            <w:tcW w:w="1568" w:type="dxa"/>
          </w:tcPr>
          <w:p w:rsidR="00965AC4" w:rsidRPr="00965AC4" w:rsidRDefault="00965AC4" w:rsidP="001016C7">
            <w:pPr>
              <w:pStyle w:val="affc"/>
            </w:pPr>
            <w:r w:rsidRPr="00965AC4">
              <w:t>IntegerField</w:t>
            </w:r>
          </w:p>
        </w:tc>
        <w:tc>
          <w:tcPr>
            <w:tcW w:w="606" w:type="dxa"/>
          </w:tcPr>
          <w:p w:rsidR="00965AC4" w:rsidRPr="00965AC4" w:rsidRDefault="00965AC4" w:rsidP="001016C7">
            <w:pPr>
              <w:pStyle w:val="affc"/>
            </w:pPr>
          </w:p>
        </w:tc>
        <w:tc>
          <w:tcPr>
            <w:tcW w:w="781" w:type="dxa"/>
          </w:tcPr>
          <w:p w:rsidR="00965AC4" w:rsidRPr="00965AC4" w:rsidRDefault="00965AC4" w:rsidP="001016C7">
            <w:pPr>
              <w:pStyle w:val="affc"/>
            </w:pPr>
          </w:p>
        </w:tc>
        <w:tc>
          <w:tcPr>
            <w:tcW w:w="881" w:type="dxa"/>
          </w:tcPr>
          <w:p w:rsidR="00965AC4" w:rsidRPr="00965AC4" w:rsidRDefault="00965AC4" w:rsidP="001016C7">
            <w:pPr>
              <w:pStyle w:val="affc"/>
            </w:pPr>
            <w:r w:rsidRPr="00965AC4">
              <w:rPr>
                <w:rFonts w:hint="eastAsia"/>
              </w:rPr>
              <w:t>F</w:t>
            </w:r>
            <w:r w:rsidRPr="00965AC4">
              <w:t>alse</w:t>
            </w:r>
          </w:p>
        </w:tc>
        <w:tc>
          <w:tcPr>
            <w:tcW w:w="920" w:type="dxa"/>
          </w:tcPr>
          <w:p w:rsidR="00965AC4" w:rsidRPr="00965AC4" w:rsidRDefault="00965AC4" w:rsidP="001016C7">
            <w:pPr>
              <w:pStyle w:val="affc"/>
            </w:pPr>
          </w:p>
        </w:tc>
        <w:tc>
          <w:tcPr>
            <w:tcW w:w="1072" w:type="dxa"/>
          </w:tcPr>
          <w:p w:rsidR="00965AC4" w:rsidRPr="00965AC4" w:rsidRDefault="00965AC4" w:rsidP="001016C7">
            <w:pPr>
              <w:pStyle w:val="affc"/>
            </w:pPr>
            <w:r w:rsidRPr="00965AC4">
              <w:rPr>
                <w:rFonts w:hint="eastAsia"/>
              </w:rPr>
              <w:t>自增</w:t>
            </w:r>
          </w:p>
        </w:tc>
      </w:tr>
      <w:tr w:rsidR="00965AC4" w:rsidRPr="00C05D82" w:rsidTr="0022323C">
        <w:tc>
          <w:tcPr>
            <w:tcW w:w="1514" w:type="dxa"/>
          </w:tcPr>
          <w:p w:rsidR="00965AC4" w:rsidRPr="00965AC4" w:rsidRDefault="00965AC4" w:rsidP="001016C7">
            <w:pPr>
              <w:pStyle w:val="affc"/>
            </w:pPr>
            <w:r w:rsidRPr="00965AC4">
              <w:rPr>
                <w:rFonts w:hint="eastAsia"/>
              </w:rPr>
              <w:t>n</w:t>
            </w:r>
            <w:r w:rsidRPr="00965AC4">
              <w:t>ame</w:t>
            </w:r>
          </w:p>
        </w:tc>
        <w:tc>
          <w:tcPr>
            <w:tcW w:w="1158" w:type="dxa"/>
          </w:tcPr>
          <w:p w:rsidR="00965AC4" w:rsidRPr="00965AC4" w:rsidRDefault="00965AC4" w:rsidP="001016C7">
            <w:pPr>
              <w:pStyle w:val="affc"/>
            </w:pPr>
            <w:r w:rsidRPr="00965AC4">
              <w:rPr>
                <w:rFonts w:hint="eastAsia"/>
              </w:rPr>
              <w:t>项目名称</w:t>
            </w:r>
          </w:p>
        </w:tc>
        <w:tc>
          <w:tcPr>
            <w:tcW w:w="1568" w:type="dxa"/>
          </w:tcPr>
          <w:p w:rsidR="00965AC4" w:rsidRPr="00965AC4" w:rsidRDefault="00965AC4" w:rsidP="001016C7">
            <w:pPr>
              <w:pStyle w:val="affc"/>
            </w:pPr>
            <w:r w:rsidRPr="00965AC4">
              <w:t>CharField(30)</w:t>
            </w:r>
          </w:p>
        </w:tc>
        <w:tc>
          <w:tcPr>
            <w:tcW w:w="606" w:type="dxa"/>
          </w:tcPr>
          <w:p w:rsidR="00965AC4" w:rsidRPr="00965AC4" w:rsidRDefault="00965AC4" w:rsidP="001016C7">
            <w:pPr>
              <w:pStyle w:val="affc"/>
            </w:pPr>
          </w:p>
        </w:tc>
        <w:tc>
          <w:tcPr>
            <w:tcW w:w="781" w:type="dxa"/>
          </w:tcPr>
          <w:p w:rsidR="00965AC4" w:rsidRPr="00965AC4" w:rsidRDefault="00965AC4" w:rsidP="001016C7">
            <w:pPr>
              <w:pStyle w:val="affc"/>
            </w:pPr>
          </w:p>
        </w:tc>
        <w:tc>
          <w:tcPr>
            <w:tcW w:w="881" w:type="dxa"/>
          </w:tcPr>
          <w:p w:rsidR="00965AC4" w:rsidRPr="00965AC4" w:rsidRDefault="00965AC4" w:rsidP="001016C7">
            <w:pPr>
              <w:pStyle w:val="affc"/>
            </w:pPr>
            <w:r w:rsidRPr="00965AC4">
              <w:rPr>
                <w:rFonts w:hint="eastAsia"/>
              </w:rPr>
              <w:t>F</w:t>
            </w:r>
            <w:r w:rsidRPr="00965AC4">
              <w:t>alse</w:t>
            </w:r>
          </w:p>
        </w:tc>
        <w:tc>
          <w:tcPr>
            <w:tcW w:w="920" w:type="dxa"/>
          </w:tcPr>
          <w:p w:rsidR="00965AC4" w:rsidRPr="00965AC4" w:rsidRDefault="00965AC4" w:rsidP="001016C7">
            <w:pPr>
              <w:pStyle w:val="affc"/>
            </w:pPr>
          </w:p>
        </w:tc>
        <w:tc>
          <w:tcPr>
            <w:tcW w:w="1072" w:type="dxa"/>
          </w:tcPr>
          <w:p w:rsidR="00965AC4" w:rsidRPr="00965AC4" w:rsidRDefault="00965AC4" w:rsidP="001016C7">
            <w:pPr>
              <w:pStyle w:val="affc"/>
            </w:pPr>
          </w:p>
        </w:tc>
      </w:tr>
      <w:tr w:rsidR="00965AC4" w:rsidRPr="00C05D82" w:rsidTr="0022323C">
        <w:tc>
          <w:tcPr>
            <w:tcW w:w="1514" w:type="dxa"/>
          </w:tcPr>
          <w:p w:rsidR="00965AC4" w:rsidRPr="00965AC4" w:rsidRDefault="00965AC4" w:rsidP="001016C7">
            <w:pPr>
              <w:pStyle w:val="affc"/>
            </w:pPr>
            <w:r w:rsidRPr="00965AC4">
              <w:rPr>
                <w:rFonts w:hint="eastAsia"/>
              </w:rPr>
              <w:t>d</w:t>
            </w:r>
            <w:r w:rsidRPr="00965AC4">
              <w:t>esc</w:t>
            </w:r>
          </w:p>
        </w:tc>
        <w:tc>
          <w:tcPr>
            <w:tcW w:w="1158" w:type="dxa"/>
          </w:tcPr>
          <w:p w:rsidR="00965AC4" w:rsidRPr="00965AC4" w:rsidRDefault="00965AC4" w:rsidP="001016C7">
            <w:pPr>
              <w:pStyle w:val="affc"/>
            </w:pPr>
            <w:r w:rsidRPr="00965AC4">
              <w:rPr>
                <w:rFonts w:hint="eastAsia"/>
              </w:rPr>
              <w:t>项目描述</w:t>
            </w:r>
          </w:p>
        </w:tc>
        <w:tc>
          <w:tcPr>
            <w:tcW w:w="1568" w:type="dxa"/>
          </w:tcPr>
          <w:p w:rsidR="00965AC4" w:rsidRPr="00965AC4" w:rsidRDefault="00965AC4" w:rsidP="001016C7">
            <w:pPr>
              <w:pStyle w:val="affc"/>
            </w:pPr>
            <w:r w:rsidRPr="00965AC4">
              <w:t>TextField</w:t>
            </w:r>
            <w:r w:rsidRPr="00965AC4">
              <w:rPr>
                <w:rFonts w:hint="eastAsia"/>
              </w:rPr>
              <w:t>（</w:t>
            </w:r>
            <w:r w:rsidRPr="00965AC4">
              <w:rPr>
                <w:rFonts w:hint="eastAsia"/>
              </w:rPr>
              <w:t>2</w:t>
            </w:r>
            <w:r w:rsidRPr="00965AC4">
              <w:t>00</w:t>
            </w:r>
            <w:r w:rsidRPr="00965AC4">
              <w:rPr>
                <w:rFonts w:hint="eastAsia"/>
              </w:rPr>
              <w:t>）</w:t>
            </w:r>
          </w:p>
        </w:tc>
        <w:tc>
          <w:tcPr>
            <w:tcW w:w="606" w:type="dxa"/>
          </w:tcPr>
          <w:p w:rsidR="00965AC4" w:rsidRPr="00965AC4" w:rsidRDefault="00965AC4" w:rsidP="001016C7">
            <w:pPr>
              <w:pStyle w:val="affc"/>
            </w:pPr>
          </w:p>
        </w:tc>
        <w:tc>
          <w:tcPr>
            <w:tcW w:w="781" w:type="dxa"/>
          </w:tcPr>
          <w:p w:rsidR="00965AC4" w:rsidRPr="00965AC4" w:rsidRDefault="00965AC4" w:rsidP="001016C7">
            <w:pPr>
              <w:pStyle w:val="affc"/>
            </w:pPr>
          </w:p>
        </w:tc>
        <w:tc>
          <w:tcPr>
            <w:tcW w:w="881" w:type="dxa"/>
          </w:tcPr>
          <w:p w:rsidR="00965AC4" w:rsidRPr="00965AC4" w:rsidRDefault="00965AC4" w:rsidP="001016C7">
            <w:pPr>
              <w:pStyle w:val="affc"/>
            </w:pPr>
            <w:r w:rsidRPr="00965AC4">
              <w:rPr>
                <w:rFonts w:hint="eastAsia"/>
              </w:rPr>
              <w:t>True</w:t>
            </w:r>
          </w:p>
        </w:tc>
        <w:tc>
          <w:tcPr>
            <w:tcW w:w="920" w:type="dxa"/>
          </w:tcPr>
          <w:p w:rsidR="00965AC4" w:rsidRPr="00965AC4" w:rsidRDefault="00965AC4" w:rsidP="001016C7">
            <w:pPr>
              <w:pStyle w:val="affc"/>
            </w:pPr>
          </w:p>
        </w:tc>
        <w:tc>
          <w:tcPr>
            <w:tcW w:w="1072" w:type="dxa"/>
          </w:tcPr>
          <w:p w:rsidR="00965AC4" w:rsidRPr="00965AC4" w:rsidRDefault="00965AC4" w:rsidP="001016C7">
            <w:pPr>
              <w:pStyle w:val="affc"/>
            </w:pPr>
          </w:p>
        </w:tc>
      </w:tr>
      <w:tr w:rsidR="00965AC4" w:rsidRPr="00C05D82" w:rsidTr="0022323C">
        <w:tc>
          <w:tcPr>
            <w:tcW w:w="1514" w:type="dxa"/>
          </w:tcPr>
          <w:p w:rsidR="00965AC4" w:rsidRPr="00965AC4" w:rsidRDefault="00965AC4" w:rsidP="001016C7">
            <w:pPr>
              <w:pStyle w:val="affc"/>
            </w:pPr>
            <w:r w:rsidRPr="00965AC4">
              <w:rPr>
                <w:rFonts w:hint="eastAsia"/>
              </w:rPr>
              <w:t>f</w:t>
            </w:r>
            <w:r w:rsidRPr="00965AC4">
              <w:t>ile</w:t>
            </w:r>
          </w:p>
        </w:tc>
        <w:tc>
          <w:tcPr>
            <w:tcW w:w="1158" w:type="dxa"/>
          </w:tcPr>
          <w:p w:rsidR="00965AC4" w:rsidRPr="00965AC4" w:rsidRDefault="00965AC4" w:rsidP="001016C7">
            <w:pPr>
              <w:pStyle w:val="affc"/>
            </w:pPr>
            <w:r w:rsidRPr="00965AC4">
              <w:rPr>
                <w:rFonts w:hint="eastAsia"/>
              </w:rPr>
              <w:t>项目需求文件</w:t>
            </w:r>
          </w:p>
        </w:tc>
        <w:tc>
          <w:tcPr>
            <w:tcW w:w="1568" w:type="dxa"/>
          </w:tcPr>
          <w:p w:rsidR="00965AC4" w:rsidRPr="00965AC4" w:rsidRDefault="00965AC4" w:rsidP="001016C7">
            <w:pPr>
              <w:pStyle w:val="affc"/>
            </w:pPr>
            <w:r w:rsidRPr="00965AC4">
              <w:t>FileField</w:t>
            </w:r>
            <w:r w:rsidRPr="00965AC4">
              <w:rPr>
                <w:rFonts w:hint="eastAsia"/>
              </w:rPr>
              <w:t>（）</w:t>
            </w:r>
          </w:p>
        </w:tc>
        <w:tc>
          <w:tcPr>
            <w:tcW w:w="606" w:type="dxa"/>
          </w:tcPr>
          <w:p w:rsidR="00965AC4" w:rsidRPr="00965AC4" w:rsidRDefault="00965AC4" w:rsidP="001016C7">
            <w:pPr>
              <w:pStyle w:val="affc"/>
            </w:pPr>
          </w:p>
        </w:tc>
        <w:tc>
          <w:tcPr>
            <w:tcW w:w="781" w:type="dxa"/>
          </w:tcPr>
          <w:p w:rsidR="00965AC4" w:rsidRPr="00965AC4" w:rsidRDefault="00965AC4" w:rsidP="001016C7">
            <w:pPr>
              <w:pStyle w:val="affc"/>
            </w:pPr>
          </w:p>
        </w:tc>
        <w:tc>
          <w:tcPr>
            <w:tcW w:w="881" w:type="dxa"/>
          </w:tcPr>
          <w:p w:rsidR="00965AC4" w:rsidRPr="00965AC4" w:rsidRDefault="00965AC4" w:rsidP="001016C7">
            <w:pPr>
              <w:pStyle w:val="affc"/>
            </w:pPr>
            <w:r w:rsidRPr="00965AC4">
              <w:rPr>
                <w:rFonts w:hint="eastAsia"/>
              </w:rPr>
              <w:t>True</w:t>
            </w:r>
          </w:p>
        </w:tc>
        <w:tc>
          <w:tcPr>
            <w:tcW w:w="920" w:type="dxa"/>
          </w:tcPr>
          <w:p w:rsidR="00965AC4" w:rsidRPr="00965AC4" w:rsidRDefault="00965AC4" w:rsidP="001016C7">
            <w:pPr>
              <w:pStyle w:val="affc"/>
            </w:pPr>
          </w:p>
        </w:tc>
        <w:tc>
          <w:tcPr>
            <w:tcW w:w="1072" w:type="dxa"/>
          </w:tcPr>
          <w:p w:rsidR="00965AC4" w:rsidRPr="00965AC4" w:rsidRDefault="00965AC4" w:rsidP="001016C7">
            <w:pPr>
              <w:pStyle w:val="affc"/>
            </w:pPr>
          </w:p>
        </w:tc>
      </w:tr>
      <w:tr w:rsidR="00965AC4" w:rsidRPr="00C05D82" w:rsidTr="0022323C">
        <w:tc>
          <w:tcPr>
            <w:tcW w:w="1514" w:type="dxa"/>
          </w:tcPr>
          <w:p w:rsidR="00965AC4" w:rsidRPr="00965AC4" w:rsidRDefault="00965AC4" w:rsidP="001016C7">
            <w:pPr>
              <w:pStyle w:val="affc"/>
            </w:pPr>
            <w:r w:rsidRPr="00965AC4">
              <w:rPr>
                <w:rFonts w:hint="eastAsia"/>
              </w:rPr>
              <w:t>p</w:t>
            </w:r>
            <w:r w:rsidRPr="00965AC4">
              <w:t>ub_user</w:t>
            </w:r>
          </w:p>
        </w:tc>
        <w:tc>
          <w:tcPr>
            <w:tcW w:w="1158" w:type="dxa"/>
          </w:tcPr>
          <w:p w:rsidR="00965AC4" w:rsidRPr="00965AC4" w:rsidRDefault="00965AC4" w:rsidP="001016C7">
            <w:pPr>
              <w:pStyle w:val="affc"/>
            </w:pPr>
            <w:r w:rsidRPr="00965AC4">
              <w:rPr>
                <w:rFonts w:hint="eastAsia"/>
              </w:rPr>
              <w:t>发布者</w:t>
            </w:r>
          </w:p>
        </w:tc>
        <w:tc>
          <w:tcPr>
            <w:tcW w:w="1568" w:type="dxa"/>
          </w:tcPr>
          <w:p w:rsidR="00965AC4" w:rsidRPr="00965AC4" w:rsidRDefault="00965AC4" w:rsidP="001016C7">
            <w:pPr>
              <w:pStyle w:val="affc"/>
            </w:pPr>
            <w:r w:rsidRPr="00965AC4">
              <w:t>ForeignKey</w:t>
            </w:r>
          </w:p>
        </w:tc>
        <w:tc>
          <w:tcPr>
            <w:tcW w:w="606" w:type="dxa"/>
          </w:tcPr>
          <w:p w:rsidR="00965AC4" w:rsidRPr="00965AC4" w:rsidRDefault="00965AC4" w:rsidP="001016C7">
            <w:pPr>
              <w:pStyle w:val="affc"/>
            </w:pPr>
          </w:p>
        </w:tc>
        <w:tc>
          <w:tcPr>
            <w:tcW w:w="781" w:type="dxa"/>
          </w:tcPr>
          <w:p w:rsidR="00965AC4" w:rsidRPr="00965AC4" w:rsidRDefault="00965AC4" w:rsidP="001016C7">
            <w:pPr>
              <w:pStyle w:val="affc"/>
            </w:pPr>
          </w:p>
        </w:tc>
        <w:tc>
          <w:tcPr>
            <w:tcW w:w="881" w:type="dxa"/>
          </w:tcPr>
          <w:p w:rsidR="00965AC4" w:rsidRPr="00965AC4" w:rsidRDefault="00965AC4" w:rsidP="001016C7">
            <w:pPr>
              <w:pStyle w:val="affc"/>
            </w:pPr>
            <w:r w:rsidRPr="00965AC4">
              <w:rPr>
                <w:rFonts w:hint="eastAsia"/>
              </w:rPr>
              <w:t>F</w:t>
            </w:r>
            <w:r w:rsidRPr="00965AC4">
              <w:t>alse</w:t>
            </w:r>
          </w:p>
        </w:tc>
        <w:tc>
          <w:tcPr>
            <w:tcW w:w="920" w:type="dxa"/>
          </w:tcPr>
          <w:p w:rsidR="00965AC4" w:rsidRPr="00965AC4" w:rsidRDefault="00965AC4" w:rsidP="001016C7">
            <w:pPr>
              <w:pStyle w:val="affc"/>
            </w:pPr>
          </w:p>
        </w:tc>
        <w:tc>
          <w:tcPr>
            <w:tcW w:w="1072" w:type="dxa"/>
          </w:tcPr>
          <w:p w:rsidR="00965AC4" w:rsidRPr="00965AC4" w:rsidRDefault="00965AC4" w:rsidP="001016C7">
            <w:pPr>
              <w:pStyle w:val="affc"/>
            </w:pPr>
            <w:proofErr w:type="gramStart"/>
            <w:r w:rsidRPr="00965AC4">
              <w:rPr>
                <w:rFonts w:hint="eastAsia"/>
              </w:rPr>
              <w:t>外键到</w:t>
            </w:r>
            <w:proofErr w:type="gramEnd"/>
            <w:r w:rsidRPr="00965AC4">
              <w:rPr>
                <w:rFonts w:hint="eastAsia"/>
              </w:rPr>
              <w:t>用户表</w:t>
            </w:r>
          </w:p>
        </w:tc>
      </w:tr>
      <w:tr w:rsidR="00965AC4" w:rsidRPr="00C05D82" w:rsidTr="0022323C">
        <w:tc>
          <w:tcPr>
            <w:tcW w:w="1514" w:type="dxa"/>
          </w:tcPr>
          <w:p w:rsidR="00965AC4" w:rsidRPr="00965AC4" w:rsidRDefault="00965AC4" w:rsidP="001016C7">
            <w:pPr>
              <w:pStyle w:val="affc"/>
            </w:pPr>
            <w:r w:rsidRPr="00965AC4">
              <w:rPr>
                <w:rFonts w:hint="eastAsia"/>
              </w:rPr>
              <w:t>s</w:t>
            </w:r>
            <w:r w:rsidRPr="00965AC4">
              <w:t>tatus</w:t>
            </w:r>
          </w:p>
        </w:tc>
        <w:tc>
          <w:tcPr>
            <w:tcW w:w="1158" w:type="dxa"/>
          </w:tcPr>
          <w:p w:rsidR="00965AC4" w:rsidRPr="00965AC4" w:rsidRDefault="00965AC4" w:rsidP="001016C7">
            <w:pPr>
              <w:pStyle w:val="affc"/>
            </w:pPr>
            <w:r w:rsidRPr="00965AC4">
              <w:rPr>
                <w:rFonts w:hint="eastAsia"/>
              </w:rPr>
              <w:t>项目状态</w:t>
            </w:r>
          </w:p>
        </w:tc>
        <w:tc>
          <w:tcPr>
            <w:tcW w:w="1568" w:type="dxa"/>
          </w:tcPr>
          <w:p w:rsidR="00965AC4" w:rsidRPr="00965AC4" w:rsidRDefault="00965AC4" w:rsidP="001016C7">
            <w:pPr>
              <w:pStyle w:val="affc"/>
            </w:pPr>
            <w:r w:rsidRPr="00965AC4">
              <w:t>IntegerField</w:t>
            </w:r>
          </w:p>
        </w:tc>
        <w:tc>
          <w:tcPr>
            <w:tcW w:w="606" w:type="dxa"/>
          </w:tcPr>
          <w:p w:rsidR="00965AC4" w:rsidRPr="00965AC4" w:rsidRDefault="00965AC4" w:rsidP="001016C7">
            <w:pPr>
              <w:pStyle w:val="affc"/>
            </w:pPr>
          </w:p>
        </w:tc>
        <w:tc>
          <w:tcPr>
            <w:tcW w:w="781" w:type="dxa"/>
          </w:tcPr>
          <w:p w:rsidR="00965AC4" w:rsidRPr="00965AC4" w:rsidRDefault="00965AC4" w:rsidP="001016C7">
            <w:pPr>
              <w:pStyle w:val="affc"/>
            </w:pPr>
            <w:r w:rsidRPr="00965AC4">
              <w:rPr>
                <w:rFonts w:hint="eastAsia"/>
              </w:rPr>
              <w:t>0</w:t>
            </w:r>
          </w:p>
        </w:tc>
        <w:tc>
          <w:tcPr>
            <w:tcW w:w="881" w:type="dxa"/>
          </w:tcPr>
          <w:p w:rsidR="00965AC4" w:rsidRPr="00965AC4" w:rsidRDefault="00965AC4" w:rsidP="001016C7">
            <w:pPr>
              <w:pStyle w:val="affc"/>
            </w:pPr>
            <w:r w:rsidRPr="00965AC4">
              <w:rPr>
                <w:rFonts w:hint="eastAsia"/>
              </w:rPr>
              <w:t>False</w:t>
            </w:r>
          </w:p>
        </w:tc>
        <w:tc>
          <w:tcPr>
            <w:tcW w:w="920" w:type="dxa"/>
          </w:tcPr>
          <w:p w:rsidR="00965AC4" w:rsidRPr="00965AC4" w:rsidRDefault="00965AC4" w:rsidP="001016C7">
            <w:pPr>
              <w:pStyle w:val="affc"/>
            </w:pPr>
            <w:r w:rsidRPr="00965AC4">
              <w:rPr>
                <w:rFonts w:hint="eastAsia"/>
              </w:rPr>
              <w:t>0</w:t>
            </w:r>
            <w:r w:rsidRPr="00965AC4">
              <w:t xml:space="preserve">: </w:t>
            </w:r>
            <w:r w:rsidRPr="00965AC4">
              <w:rPr>
                <w:rFonts w:hint="eastAsia"/>
              </w:rPr>
              <w:t>悬赏中</w:t>
            </w:r>
          </w:p>
          <w:p w:rsidR="00965AC4" w:rsidRPr="00965AC4" w:rsidRDefault="00965AC4" w:rsidP="001016C7">
            <w:pPr>
              <w:pStyle w:val="affc"/>
            </w:pPr>
            <w:r w:rsidRPr="00965AC4">
              <w:rPr>
                <w:rFonts w:hint="eastAsia"/>
              </w:rPr>
              <w:t>1</w:t>
            </w:r>
            <w:r w:rsidRPr="00965AC4">
              <w:rPr>
                <w:rFonts w:hint="eastAsia"/>
              </w:rPr>
              <w:t>：已承接</w:t>
            </w:r>
          </w:p>
          <w:p w:rsidR="00965AC4" w:rsidRPr="00965AC4" w:rsidRDefault="00965AC4" w:rsidP="001016C7">
            <w:pPr>
              <w:pStyle w:val="affc"/>
            </w:pPr>
            <w:r w:rsidRPr="00965AC4">
              <w:rPr>
                <w:rFonts w:hint="eastAsia"/>
              </w:rPr>
              <w:t>2</w:t>
            </w:r>
            <w:r w:rsidRPr="00965AC4">
              <w:rPr>
                <w:rFonts w:hint="eastAsia"/>
              </w:rPr>
              <w:t>：已完成</w:t>
            </w:r>
          </w:p>
        </w:tc>
        <w:tc>
          <w:tcPr>
            <w:tcW w:w="1072" w:type="dxa"/>
          </w:tcPr>
          <w:p w:rsidR="00965AC4" w:rsidRPr="00965AC4" w:rsidRDefault="00965AC4" w:rsidP="001016C7">
            <w:pPr>
              <w:pStyle w:val="affc"/>
            </w:pPr>
          </w:p>
        </w:tc>
      </w:tr>
      <w:tr w:rsidR="00965AC4" w:rsidRPr="00C05D82" w:rsidTr="0022323C">
        <w:tc>
          <w:tcPr>
            <w:tcW w:w="1514" w:type="dxa"/>
          </w:tcPr>
          <w:p w:rsidR="00965AC4" w:rsidRPr="00965AC4" w:rsidRDefault="00965AC4" w:rsidP="001016C7">
            <w:pPr>
              <w:pStyle w:val="affc"/>
            </w:pPr>
            <w:r w:rsidRPr="00965AC4">
              <w:t>remuneration</w:t>
            </w:r>
          </w:p>
        </w:tc>
        <w:tc>
          <w:tcPr>
            <w:tcW w:w="1158" w:type="dxa"/>
          </w:tcPr>
          <w:p w:rsidR="00965AC4" w:rsidRPr="00965AC4" w:rsidRDefault="00965AC4" w:rsidP="001016C7">
            <w:pPr>
              <w:pStyle w:val="affc"/>
            </w:pPr>
            <w:r w:rsidRPr="00965AC4">
              <w:rPr>
                <w:rFonts w:hint="eastAsia"/>
              </w:rPr>
              <w:t>酬金</w:t>
            </w:r>
          </w:p>
        </w:tc>
        <w:tc>
          <w:tcPr>
            <w:tcW w:w="1568" w:type="dxa"/>
          </w:tcPr>
          <w:p w:rsidR="00965AC4" w:rsidRPr="00965AC4" w:rsidRDefault="00965AC4" w:rsidP="001016C7">
            <w:pPr>
              <w:pStyle w:val="affc"/>
            </w:pPr>
            <w:r w:rsidRPr="00965AC4">
              <w:t>IntegerField</w:t>
            </w:r>
          </w:p>
        </w:tc>
        <w:tc>
          <w:tcPr>
            <w:tcW w:w="606" w:type="dxa"/>
          </w:tcPr>
          <w:p w:rsidR="00965AC4" w:rsidRPr="00965AC4" w:rsidRDefault="00965AC4" w:rsidP="001016C7">
            <w:pPr>
              <w:pStyle w:val="affc"/>
            </w:pPr>
          </w:p>
        </w:tc>
        <w:tc>
          <w:tcPr>
            <w:tcW w:w="781" w:type="dxa"/>
          </w:tcPr>
          <w:p w:rsidR="00965AC4" w:rsidRPr="00965AC4" w:rsidRDefault="00965AC4" w:rsidP="001016C7">
            <w:pPr>
              <w:pStyle w:val="affc"/>
            </w:pPr>
            <w:r w:rsidRPr="00965AC4">
              <w:rPr>
                <w:rFonts w:hint="eastAsia"/>
              </w:rPr>
              <w:t>0</w:t>
            </w:r>
          </w:p>
        </w:tc>
        <w:tc>
          <w:tcPr>
            <w:tcW w:w="881" w:type="dxa"/>
          </w:tcPr>
          <w:p w:rsidR="00965AC4" w:rsidRPr="00965AC4" w:rsidRDefault="00965AC4" w:rsidP="001016C7">
            <w:pPr>
              <w:pStyle w:val="affc"/>
            </w:pPr>
            <w:r w:rsidRPr="00965AC4">
              <w:rPr>
                <w:rFonts w:hint="eastAsia"/>
              </w:rPr>
              <w:t>False</w:t>
            </w:r>
          </w:p>
        </w:tc>
        <w:tc>
          <w:tcPr>
            <w:tcW w:w="920" w:type="dxa"/>
          </w:tcPr>
          <w:p w:rsidR="00965AC4" w:rsidRPr="00965AC4" w:rsidRDefault="00965AC4" w:rsidP="001016C7">
            <w:pPr>
              <w:pStyle w:val="affc"/>
            </w:pPr>
          </w:p>
        </w:tc>
        <w:tc>
          <w:tcPr>
            <w:tcW w:w="1072" w:type="dxa"/>
          </w:tcPr>
          <w:p w:rsidR="00965AC4" w:rsidRPr="00965AC4" w:rsidRDefault="00965AC4" w:rsidP="001016C7">
            <w:pPr>
              <w:pStyle w:val="affc"/>
            </w:pPr>
          </w:p>
        </w:tc>
      </w:tr>
      <w:tr w:rsidR="00965AC4" w:rsidRPr="00C05D82" w:rsidTr="0022323C">
        <w:tc>
          <w:tcPr>
            <w:tcW w:w="1514" w:type="dxa"/>
          </w:tcPr>
          <w:p w:rsidR="00965AC4" w:rsidRPr="00965AC4" w:rsidRDefault="00965AC4" w:rsidP="001016C7">
            <w:pPr>
              <w:pStyle w:val="affc"/>
            </w:pPr>
            <w:r w:rsidRPr="00965AC4">
              <w:t>apply_user</w:t>
            </w:r>
          </w:p>
        </w:tc>
        <w:tc>
          <w:tcPr>
            <w:tcW w:w="1158" w:type="dxa"/>
          </w:tcPr>
          <w:p w:rsidR="00965AC4" w:rsidRPr="00965AC4" w:rsidRDefault="00965AC4" w:rsidP="001016C7">
            <w:pPr>
              <w:pStyle w:val="affc"/>
            </w:pPr>
            <w:r w:rsidRPr="00965AC4">
              <w:rPr>
                <w:rFonts w:hint="eastAsia"/>
              </w:rPr>
              <w:t>申请人</w:t>
            </w:r>
          </w:p>
        </w:tc>
        <w:tc>
          <w:tcPr>
            <w:tcW w:w="1568" w:type="dxa"/>
          </w:tcPr>
          <w:p w:rsidR="00965AC4" w:rsidRPr="00965AC4" w:rsidRDefault="00965AC4" w:rsidP="001016C7">
            <w:pPr>
              <w:pStyle w:val="affc"/>
            </w:pPr>
            <w:r w:rsidRPr="00965AC4">
              <w:t>ForeignKey</w:t>
            </w:r>
          </w:p>
        </w:tc>
        <w:tc>
          <w:tcPr>
            <w:tcW w:w="606" w:type="dxa"/>
          </w:tcPr>
          <w:p w:rsidR="00965AC4" w:rsidRPr="00965AC4" w:rsidRDefault="00965AC4" w:rsidP="001016C7">
            <w:pPr>
              <w:pStyle w:val="affc"/>
            </w:pPr>
          </w:p>
        </w:tc>
        <w:tc>
          <w:tcPr>
            <w:tcW w:w="781" w:type="dxa"/>
          </w:tcPr>
          <w:p w:rsidR="00965AC4" w:rsidRPr="00965AC4" w:rsidRDefault="00965AC4" w:rsidP="001016C7">
            <w:pPr>
              <w:pStyle w:val="affc"/>
            </w:pPr>
          </w:p>
        </w:tc>
        <w:tc>
          <w:tcPr>
            <w:tcW w:w="881" w:type="dxa"/>
          </w:tcPr>
          <w:p w:rsidR="00965AC4" w:rsidRPr="00965AC4" w:rsidRDefault="00965AC4" w:rsidP="001016C7">
            <w:pPr>
              <w:pStyle w:val="affc"/>
            </w:pPr>
            <w:r w:rsidRPr="00965AC4">
              <w:rPr>
                <w:rFonts w:hint="eastAsia"/>
              </w:rPr>
              <w:t>True</w:t>
            </w:r>
          </w:p>
        </w:tc>
        <w:tc>
          <w:tcPr>
            <w:tcW w:w="920" w:type="dxa"/>
          </w:tcPr>
          <w:p w:rsidR="00965AC4" w:rsidRPr="00965AC4" w:rsidRDefault="00965AC4" w:rsidP="001016C7">
            <w:pPr>
              <w:pStyle w:val="affc"/>
            </w:pPr>
          </w:p>
        </w:tc>
        <w:tc>
          <w:tcPr>
            <w:tcW w:w="1072" w:type="dxa"/>
          </w:tcPr>
          <w:p w:rsidR="00965AC4" w:rsidRPr="00965AC4" w:rsidRDefault="00965AC4" w:rsidP="001016C7">
            <w:pPr>
              <w:pStyle w:val="affc"/>
            </w:pPr>
            <w:proofErr w:type="gramStart"/>
            <w:r w:rsidRPr="00965AC4">
              <w:rPr>
                <w:rFonts w:hint="eastAsia"/>
              </w:rPr>
              <w:t>外键到</w:t>
            </w:r>
            <w:proofErr w:type="gramEnd"/>
            <w:r w:rsidRPr="00965AC4">
              <w:rPr>
                <w:rFonts w:hint="eastAsia"/>
              </w:rPr>
              <w:t>用户表</w:t>
            </w:r>
          </w:p>
        </w:tc>
      </w:tr>
      <w:tr w:rsidR="00965AC4" w:rsidRPr="00C05D82" w:rsidTr="0022323C">
        <w:tc>
          <w:tcPr>
            <w:tcW w:w="1514" w:type="dxa"/>
          </w:tcPr>
          <w:p w:rsidR="00965AC4" w:rsidRPr="00965AC4" w:rsidRDefault="00965AC4" w:rsidP="001016C7">
            <w:pPr>
              <w:pStyle w:val="affc"/>
            </w:pPr>
            <w:r w:rsidRPr="00965AC4">
              <w:t>a</w:t>
            </w:r>
            <w:r w:rsidRPr="00965AC4">
              <w:rPr>
                <w:rFonts w:hint="eastAsia"/>
              </w:rPr>
              <w:t>dd</w:t>
            </w:r>
            <w:r w:rsidRPr="00965AC4">
              <w:t>_time</w:t>
            </w:r>
          </w:p>
        </w:tc>
        <w:tc>
          <w:tcPr>
            <w:tcW w:w="1158" w:type="dxa"/>
          </w:tcPr>
          <w:p w:rsidR="00965AC4" w:rsidRPr="00965AC4" w:rsidRDefault="00965AC4" w:rsidP="001016C7">
            <w:pPr>
              <w:pStyle w:val="affc"/>
            </w:pPr>
            <w:r w:rsidRPr="00965AC4">
              <w:rPr>
                <w:rFonts w:hint="eastAsia"/>
              </w:rPr>
              <w:t>添加时间</w:t>
            </w:r>
          </w:p>
        </w:tc>
        <w:tc>
          <w:tcPr>
            <w:tcW w:w="1568" w:type="dxa"/>
          </w:tcPr>
          <w:p w:rsidR="00965AC4" w:rsidRPr="00965AC4" w:rsidRDefault="00965AC4" w:rsidP="001016C7">
            <w:pPr>
              <w:pStyle w:val="affc"/>
            </w:pPr>
            <w:r w:rsidRPr="00965AC4">
              <w:t>DateTimeField</w:t>
            </w:r>
          </w:p>
        </w:tc>
        <w:tc>
          <w:tcPr>
            <w:tcW w:w="606" w:type="dxa"/>
          </w:tcPr>
          <w:p w:rsidR="00965AC4" w:rsidRPr="00965AC4" w:rsidRDefault="00965AC4" w:rsidP="001016C7">
            <w:pPr>
              <w:pStyle w:val="affc"/>
            </w:pPr>
          </w:p>
        </w:tc>
        <w:tc>
          <w:tcPr>
            <w:tcW w:w="781" w:type="dxa"/>
          </w:tcPr>
          <w:p w:rsidR="00965AC4" w:rsidRPr="00965AC4" w:rsidRDefault="00965AC4" w:rsidP="001016C7">
            <w:pPr>
              <w:pStyle w:val="affc"/>
            </w:pPr>
            <w:r w:rsidRPr="00965AC4">
              <w:rPr>
                <w:rFonts w:hint="eastAsia"/>
              </w:rPr>
              <w:t>当前时间</w:t>
            </w:r>
          </w:p>
        </w:tc>
        <w:tc>
          <w:tcPr>
            <w:tcW w:w="881" w:type="dxa"/>
          </w:tcPr>
          <w:p w:rsidR="00965AC4" w:rsidRPr="00965AC4" w:rsidRDefault="00965AC4" w:rsidP="001016C7">
            <w:pPr>
              <w:pStyle w:val="affc"/>
            </w:pPr>
            <w:r w:rsidRPr="00965AC4">
              <w:rPr>
                <w:rFonts w:hint="eastAsia"/>
              </w:rPr>
              <w:t>F</w:t>
            </w:r>
            <w:r w:rsidRPr="00965AC4">
              <w:t>alse</w:t>
            </w:r>
          </w:p>
        </w:tc>
        <w:tc>
          <w:tcPr>
            <w:tcW w:w="920" w:type="dxa"/>
          </w:tcPr>
          <w:p w:rsidR="00965AC4" w:rsidRPr="00965AC4" w:rsidRDefault="00965AC4" w:rsidP="001016C7">
            <w:pPr>
              <w:pStyle w:val="affc"/>
            </w:pPr>
          </w:p>
        </w:tc>
        <w:tc>
          <w:tcPr>
            <w:tcW w:w="1072" w:type="dxa"/>
          </w:tcPr>
          <w:p w:rsidR="00965AC4" w:rsidRPr="00965AC4" w:rsidRDefault="00965AC4" w:rsidP="001016C7">
            <w:pPr>
              <w:pStyle w:val="affc"/>
            </w:pPr>
          </w:p>
        </w:tc>
      </w:tr>
    </w:tbl>
    <w:p w:rsidR="00965AC4" w:rsidRPr="00965AC4" w:rsidRDefault="00965AC4" w:rsidP="00965AC4">
      <w:pPr>
        <w:pStyle w:val="afffb"/>
      </w:pPr>
    </w:p>
    <w:p w:rsidR="00965AC4" w:rsidRPr="00965AC4" w:rsidRDefault="00965AC4" w:rsidP="001016C7">
      <w:pPr>
        <w:pStyle w:val="a5"/>
        <w:ind w:firstLineChars="0" w:firstLine="0"/>
      </w:pPr>
      <w:r w:rsidRPr="00965AC4">
        <w:rPr>
          <w:rFonts w:hint="eastAsia"/>
        </w:rPr>
        <w:t>（</w:t>
      </w:r>
      <w:r w:rsidRPr="00965AC4">
        <w:t>4</w:t>
      </w:r>
      <w:r w:rsidRPr="00965AC4">
        <w:rPr>
          <w:rFonts w:hint="eastAsia"/>
        </w:rPr>
        <w:t>）</w:t>
      </w:r>
      <w:proofErr w:type="gramStart"/>
      <w:r w:rsidRPr="00965AC4">
        <w:rPr>
          <w:rFonts w:hint="eastAsia"/>
        </w:rPr>
        <w:t>主贴表</w:t>
      </w:r>
      <w:proofErr w:type="gramEnd"/>
    </w:p>
    <w:p w:rsidR="00965AC4" w:rsidRPr="00965AC4" w:rsidRDefault="00965AC4" w:rsidP="001016C7">
      <w:pPr>
        <w:pStyle w:val="affb"/>
      </w:pPr>
      <w:r w:rsidRPr="00965AC4">
        <w:rPr>
          <w:rFonts w:hint="eastAsia"/>
        </w:rPr>
        <w:t>表</w:t>
      </w:r>
      <w:r w:rsidRPr="00965AC4">
        <w:t>4</w:t>
      </w:r>
      <w:r w:rsidRPr="00965AC4">
        <w:rPr>
          <w:rFonts w:hint="eastAsia"/>
        </w:rPr>
        <w:t>-</w:t>
      </w:r>
      <w:r w:rsidR="00865106">
        <w:t>4</w:t>
      </w:r>
      <w:r w:rsidRPr="00965AC4">
        <w:t xml:space="preserve"> </w:t>
      </w:r>
      <w:proofErr w:type="gramStart"/>
      <w:r w:rsidRPr="00965AC4">
        <w:rPr>
          <w:rFonts w:hint="eastAsia"/>
        </w:rPr>
        <w:t>主贴表</w:t>
      </w:r>
      <w:proofErr w:type="gramEnd"/>
    </w:p>
    <w:tbl>
      <w:tblPr>
        <w:tblStyle w:val="afffc"/>
        <w:tblW w:w="8500" w:type="dxa"/>
        <w:tblInd w:w="-5" w:type="dxa"/>
        <w:tblLook w:val="04A0" w:firstRow="1" w:lastRow="0" w:firstColumn="1" w:lastColumn="0" w:noHBand="0" w:noVBand="1"/>
      </w:tblPr>
      <w:tblGrid>
        <w:gridCol w:w="1095"/>
        <w:gridCol w:w="1278"/>
        <w:gridCol w:w="1581"/>
        <w:gridCol w:w="635"/>
        <w:gridCol w:w="839"/>
        <w:gridCol w:w="917"/>
        <w:gridCol w:w="979"/>
        <w:gridCol w:w="1176"/>
      </w:tblGrid>
      <w:tr w:rsidR="00965AC4" w:rsidRPr="00C05D82" w:rsidTr="0022323C">
        <w:tc>
          <w:tcPr>
            <w:tcW w:w="1095" w:type="dxa"/>
          </w:tcPr>
          <w:p w:rsidR="00965AC4" w:rsidRPr="00965AC4" w:rsidRDefault="00965AC4" w:rsidP="001016C7">
            <w:pPr>
              <w:pStyle w:val="affc"/>
            </w:pPr>
            <w:r w:rsidRPr="00965AC4">
              <w:rPr>
                <w:rFonts w:hint="eastAsia"/>
              </w:rPr>
              <w:t>字段</w:t>
            </w:r>
          </w:p>
        </w:tc>
        <w:tc>
          <w:tcPr>
            <w:tcW w:w="1279" w:type="dxa"/>
          </w:tcPr>
          <w:p w:rsidR="00965AC4" w:rsidRPr="00965AC4" w:rsidRDefault="00965AC4" w:rsidP="001016C7">
            <w:pPr>
              <w:pStyle w:val="affc"/>
            </w:pPr>
            <w:r w:rsidRPr="00965AC4">
              <w:rPr>
                <w:rFonts w:hint="eastAsia"/>
              </w:rPr>
              <w:t>解释</w:t>
            </w:r>
          </w:p>
        </w:tc>
        <w:tc>
          <w:tcPr>
            <w:tcW w:w="1579" w:type="dxa"/>
          </w:tcPr>
          <w:p w:rsidR="00965AC4" w:rsidRPr="00965AC4" w:rsidRDefault="00965AC4" w:rsidP="001016C7">
            <w:pPr>
              <w:pStyle w:val="affc"/>
            </w:pPr>
            <w:r w:rsidRPr="00965AC4">
              <w:rPr>
                <w:rFonts w:hint="eastAsia"/>
              </w:rPr>
              <w:t>类型</w:t>
            </w:r>
          </w:p>
        </w:tc>
        <w:tc>
          <w:tcPr>
            <w:tcW w:w="635" w:type="dxa"/>
          </w:tcPr>
          <w:p w:rsidR="00965AC4" w:rsidRPr="00965AC4" w:rsidRDefault="00965AC4" w:rsidP="001016C7">
            <w:pPr>
              <w:pStyle w:val="affc"/>
            </w:pPr>
            <w:r w:rsidRPr="00965AC4">
              <w:rPr>
                <w:rFonts w:hint="eastAsia"/>
              </w:rPr>
              <w:t>索引</w:t>
            </w:r>
          </w:p>
        </w:tc>
        <w:tc>
          <w:tcPr>
            <w:tcW w:w="839" w:type="dxa"/>
          </w:tcPr>
          <w:p w:rsidR="00965AC4" w:rsidRPr="00965AC4" w:rsidRDefault="00965AC4" w:rsidP="001016C7">
            <w:pPr>
              <w:pStyle w:val="affc"/>
            </w:pPr>
            <w:r w:rsidRPr="00965AC4">
              <w:rPr>
                <w:rFonts w:hint="eastAsia"/>
              </w:rPr>
              <w:t>默认值</w:t>
            </w:r>
          </w:p>
        </w:tc>
        <w:tc>
          <w:tcPr>
            <w:tcW w:w="917" w:type="dxa"/>
          </w:tcPr>
          <w:p w:rsidR="00965AC4" w:rsidRPr="00965AC4" w:rsidRDefault="00965AC4" w:rsidP="001016C7">
            <w:pPr>
              <w:pStyle w:val="affc"/>
            </w:pPr>
            <w:r w:rsidRPr="00965AC4">
              <w:rPr>
                <w:rFonts w:hint="eastAsia"/>
              </w:rPr>
              <w:t>可为空</w:t>
            </w:r>
          </w:p>
        </w:tc>
        <w:tc>
          <w:tcPr>
            <w:tcW w:w="979" w:type="dxa"/>
          </w:tcPr>
          <w:p w:rsidR="00965AC4" w:rsidRPr="00965AC4" w:rsidRDefault="00965AC4" w:rsidP="001016C7">
            <w:pPr>
              <w:pStyle w:val="affc"/>
            </w:pPr>
            <w:r w:rsidRPr="00965AC4">
              <w:rPr>
                <w:rFonts w:hint="eastAsia"/>
              </w:rPr>
              <w:t>选择</w:t>
            </w:r>
          </w:p>
        </w:tc>
        <w:tc>
          <w:tcPr>
            <w:tcW w:w="1177" w:type="dxa"/>
          </w:tcPr>
          <w:p w:rsidR="00965AC4" w:rsidRPr="00965AC4" w:rsidRDefault="00965AC4" w:rsidP="001016C7">
            <w:pPr>
              <w:pStyle w:val="affc"/>
            </w:pPr>
            <w:r w:rsidRPr="00965AC4">
              <w:rPr>
                <w:rFonts w:hint="eastAsia"/>
              </w:rPr>
              <w:t>备注</w:t>
            </w:r>
          </w:p>
        </w:tc>
      </w:tr>
      <w:tr w:rsidR="00965AC4" w:rsidRPr="00C05D82" w:rsidTr="0022323C">
        <w:tc>
          <w:tcPr>
            <w:tcW w:w="1095" w:type="dxa"/>
          </w:tcPr>
          <w:p w:rsidR="00965AC4" w:rsidRPr="00965AC4" w:rsidRDefault="00965AC4" w:rsidP="001016C7">
            <w:pPr>
              <w:pStyle w:val="affc"/>
            </w:pPr>
            <w:r w:rsidRPr="00965AC4">
              <w:t>id</w:t>
            </w:r>
          </w:p>
        </w:tc>
        <w:tc>
          <w:tcPr>
            <w:tcW w:w="1279" w:type="dxa"/>
          </w:tcPr>
          <w:p w:rsidR="00965AC4" w:rsidRPr="00965AC4" w:rsidRDefault="00965AC4" w:rsidP="001016C7">
            <w:pPr>
              <w:pStyle w:val="affc"/>
            </w:pPr>
            <w:r w:rsidRPr="00965AC4">
              <w:rPr>
                <w:rFonts w:hint="eastAsia"/>
              </w:rPr>
              <w:t>I</w:t>
            </w:r>
            <w:r w:rsidRPr="00965AC4">
              <w:t>D</w:t>
            </w:r>
          </w:p>
        </w:tc>
        <w:tc>
          <w:tcPr>
            <w:tcW w:w="1579" w:type="dxa"/>
          </w:tcPr>
          <w:p w:rsidR="00965AC4" w:rsidRPr="00965AC4" w:rsidRDefault="00965AC4" w:rsidP="001016C7">
            <w:pPr>
              <w:pStyle w:val="affc"/>
            </w:pPr>
            <w:r w:rsidRPr="00965AC4">
              <w:t>IntegerField</w:t>
            </w:r>
          </w:p>
        </w:tc>
        <w:tc>
          <w:tcPr>
            <w:tcW w:w="635" w:type="dxa"/>
          </w:tcPr>
          <w:p w:rsidR="00965AC4" w:rsidRPr="00965AC4" w:rsidRDefault="00965AC4" w:rsidP="001016C7">
            <w:pPr>
              <w:pStyle w:val="affc"/>
            </w:pPr>
          </w:p>
        </w:tc>
        <w:tc>
          <w:tcPr>
            <w:tcW w:w="839" w:type="dxa"/>
          </w:tcPr>
          <w:p w:rsidR="00965AC4" w:rsidRPr="00965AC4" w:rsidRDefault="00965AC4" w:rsidP="001016C7">
            <w:pPr>
              <w:pStyle w:val="affc"/>
            </w:pPr>
          </w:p>
        </w:tc>
        <w:tc>
          <w:tcPr>
            <w:tcW w:w="917" w:type="dxa"/>
          </w:tcPr>
          <w:p w:rsidR="00965AC4" w:rsidRPr="00965AC4" w:rsidRDefault="00965AC4" w:rsidP="001016C7">
            <w:pPr>
              <w:pStyle w:val="affc"/>
            </w:pPr>
            <w:r w:rsidRPr="00965AC4">
              <w:rPr>
                <w:rFonts w:hint="eastAsia"/>
              </w:rPr>
              <w:t>F</w:t>
            </w:r>
            <w:r w:rsidRPr="00965AC4">
              <w:t>alse</w:t>
            </w:r>
          </w:p>
        </w:tc>
        <w:tc>
          <w:tcPr>
            <w:tcW w:w="979" w:type="dxa"/>
          </w:tcPr>
          <w:p w:rsidR="00965AC4" w:rsidRPr="00965AC4" w:rsidRDefault="00965AC4" w:rsidP="001016C7">
            <w:pPr>
              <w:pStyle w:val="affc"/>
            </w:pPr>
          </w:p>
        </w:tc>
        <w:tc>
          <w:tcPr>
            <w:tcW w:w="1177" w:type="dxa"/>
          </w:tcPr>
          <w:p w:rsidR="00965AC4" w:rsidRPr="00965AC4" w:rsidRDefault="00965AC4" w:rsidP="001016C7">
            <w:pPr>
              <w:pStyle w:val="affc"/>
            </w:pPr>
            <w:r w:rsidRPr="00965AC4">
              <w:rPr>
                <w:rFonts w:hint="eastAsia"/>
              </w:rPr>
              <w:t>自增</w:t>
            </w:r>
          </w:p>
        </w:tc>
      </w:tr>
      <w:tr w:rsidR="00965AC4" w:rsidRPr="00C05D82" w:rsidTr="0022323C">
        <w:tc>
          <w:tcPr>
            <w:tcW w:w="1095" w:type="dxa"/>
          </w:tcPr>
          <w:p w:rsidR="00965AC4" w:rsidRPr="00965AC4" w:rsidRDefault="00965AC4" w:rsidP="001016C7">
            <w:pPr>
              <w:pStyle w:val="affc"/>
            </w:pPr>
            <w:r w:rsidRPr="00965AC4">
              <w:rPr>
                <w:rFonts w:hint="eastAsia"/>
              </w:rPr>
              <w:t>t</w:t>
            </w:r>
            <w:r w:rsidRPr="00965AC4">
              <w:t>itle</w:t>
            </w:r>
          </w:p>
        </w:tc>
        <w:tc>
          <w:tcPr>
            <w:tcW w:w="1279" w:type="dxa"/>
          </w:tcPr>
          <w:p w:rsidR="00965AC4" w:rsidRPr="00965AC4" w:rsidRDefault="00965AC4" w:rsidP="001016C7">
            <w:pPr>
              <w:pStyle w:val="affc"/>
            </w:pPr>
            <w:r w:rsidRPr="00965AC4">
              <w:rPr>
                <w:rFonts w:hint="eastAsia"/>
              </w:rPr>
              <w:t>标题</w:t>
            </w:r>
          </w:p>
        </w:tc>
        <w:tc>
          <w:tcPr>
            <w:tcW w:w="1579" w:type="dxa"/>
          </w:tcPr>
          <w:p w:rsidR="00965AC4" w:rsidRPr="00965AC4" w:rsidRDefault="00965AC4" w:rsidP="001016C7">
            <w:pPr>
              <w:pStyle w:val="affc"/>
            </w:pPr>
            <w:r w:rsidRPr="00965AC4">
              <w:t>CharField</w:t>
            </w:r>
          </w:p>
        </w:tc>
        <w:tc>
          <w:tcPr>
            <w:tcW w:w="635" w:type="dxa"/>
          </w:tcPr>
          <w:p w:rsidR="00965AC4" w:rsidRPr="00965AC4" w:rsidRDefault="00965AC4" w:rsidP="001016C7">
            <w:pPr>
              <w:pStyle w:val="affc"/>
            </w:pPr>
          </w:p>
        </w:tc>
        <w:tc>
          <w:tcPr>
            <w:tcW w:w="839" w:type="dxa"/>
          </w:tcPr>
          <w:p w:rsidR="00965AC4" w:rsidRPr="00965AC4" w:rsidRDefault="00965AC4" w:rsidP="001016C7">
            <w:pPr>
              <w:pStyle w:val="affc"/>
            </w:pPr>
          </w:p>
        </w:tc>
        <w:tc>
          <w:tcPr>
            <w:tcW w:w="917" w:type="dxa"/>
          </w:tcPr>
          <w:p w:rsidR="00965AC4" w:rsidRPr="00965AC4" w:rsidRDefault="00965AC4" w:rsidP="001016C7">
            <w:pPr>
              <w:pStyle w:val="affc"/>
            </w:pPr>
            <w:r w:rsidRPr="00965AC4">
              <w:rPr>
                <w:rFonts w:hint="eastAsia"/>
              </w:rPr>
              <w:t>False</w:t>
            </w:r>
          </w:p>
        </w:tc>
        <w:tc>
          <w:tcPr>
            <w:tcW w:w="979" w:type="dxa"/>
          </w:tcPr>
          <w:p w:rsidR="00965AC4" w:rsidRPr="00965AC4" w:rsidRDefault="00965AC4" w:rsidP="001016C7">
            <w:pPr>
              <w:pStyle w:val="affc"/>
            </w:pPr>
          </w:p>
        </w:tc>
        <w:tc>
          <w:tcPr>
            <w:tcW w:w="1177" w:type="dxa"/>
          </w:tcPr>
          <w:p w:rsidR="00965AC4" w:rsidRPr="00965AC4" w:rsidRDefault="00965AC4" w:rsidP="001016C7">
            <w:pPr>
              <w:pStyle w:val="affc"/>
            </w:pPr>
          </w:p>
        </w:tc>
      </w:tr>
      <w:tr w:rsidR="00965AC4" w:rsidRPr="00C05D82" w:rsidTr="0022323C">
        <w:tc>
          <w:tcPr>
            <w:tcW w:w="1095" w:type="dxa"/>
          </w:tcPr>
          <w:p w:rsidR="00965AC4" w:rsidRPr="00965AC4" w:rsidRDefault="00965AC4" w:rsidP="001016C7">
            <w:pPr>
              <w:pStyle w:val="affc"/>
            </w:pPr>
            <w:r w:rsidRPr="00965AC4">
              <w:t>catagory</w:t>
            </w:r>
          </w:p>
        </w:tc>
        <w:tc>
          <w:tcPr>
            <w:tcW w:w="1279" w:type="dxa"/>
          </w:tcPr>
          <w:p w:rsidR="00965AC4" w:rsidRPr="00965AC4" w:rsidRDefault="00965AC4" w:rsidP="001016C7">
            <w:pPr>
              <w:pStyle w:val="affc"/>
            </w:pPr>
            <w:r w:rsidRPr="00965AC4">
              <w:rPr>
                <w:rFonts w:hint="eastAsia"/>
              </w:rPr>
              <w:t>所属分类</w:t>
            </w:r>
          </w:p>
        </w:tc>
        <w:tc>
          <w:tcPr>
            <w:tcW w:w="1579" w:type="dxa"/>
          </w:tcPr>
          <w:p w:rsidR="00965AC4" w:rsidRPr="00965AC4" w:rsidRDefault="00965AC4" w:rsidP="001016C7">
            <w:pPr>
              <w:pStyle w:val="affc"/>
            </w:pPr>
            <w:r w:rsidRPr="00965AC4">
              <w:t>ForeignKey</w:t>
            </w:r>
          </w:p>
        </w:tc>
        <w:tc>
          <w:tcPr>
            <w:tcW w:w="635" w:type="dxa"/>
          </w:tcPr>
          <w:p w:rsidR="00965AC4" w:rsidRPr="00965AC4" w:rsidRDefault="00965AC4" w:rsidP="001016C7">
            <w:pPr>
              <w:pStyle w:val="affc"/>
            </w:pPr>
          </w:p>
        </w:tc>
        <w:tc>
          <w:tcPr>
            <w:tcW w:w="839" w:type="dxa"/>
          </w:tcPr>
          <w:p w:rsidR="00965AC4" w:rsidRPr="00965AC4" w:rsidRDefault="00965AC4" w:rsidP="001016C7">
            <w:pPr>
              <w:pStyle w:val="affc"/>
            </w:pPr>
          </w:p>
        </w:tc>
        <w:tc>
          <w:tcPr>
            <w:tcW w:w="917" w:type="dxa"/>
          </w:tcPr>
          <w:p w:rsidR="00965AC4" w:rsidRPr="00965AC4" w:rsidRDefault="00965AC4" w:rsidP="001016C7">
            <w:pPr>
              <w:pStyle w:val="affc"/>
            </w:pPr>
            <w:r w:rsidRPr="00965AC4">
              <w:rPr>
                <w:rFonts w:hint="eastAsia"/>
              </w:rPr>
              <w:t>F</w:t>
            </w:r>
            <w:r w:rsidRPr="00965AC4">
              <w:t>alse</w:t>
            </w:r>
          </w:p>
        </w:tc>
        <w:tc>
          <w:tcPr>
            <w:tcW w:w="979" w:type="dxa"/>
          </w:tcPr>
          <w:p w:rsidR="00965AC4" w:rsidRPr="00965AC4" w:rsidRDefault="00965AC4" w:rsidP="001016C7">
            <w:pPr>
              <w:pStyle w:val="affc"/>
            </w:pPr>
          </w:p>
        </w:tc>
        <w:tc>
          <w:tcPr>
            <w:tcW w:w="1177" w:type="dxa"/>
          </w:tcPr>
          <w:p w:rsidR="00965AC4" w:rsidRPr="00965AC4" w:rsidRDefault="00965AC4" w:rsidP="001016C7">
            <w:pPr>
              <w:pStyle w:val="affc"/>
            </w:pPr>
          </w:p>
        </w:tc>
      </w:tr>
      <w:tr w:rsidR="00965AC4" w:rsidRPr="00C05D82" w:rsidTr="0022323C">
        <w:tc>
          <w:tcPr>
            <w:tcW w:w="1095" w:type="dxa"/>
          </w:tcPr>
          <w:p w:rsidR="00965AC4" w:rsidRPr="00965AC4" w:rsidRDefault="00965AC4" w:rsidP="001016C7">
            <w:pPr>
              <w:pStyle w:val="affc"/>
            </w:pPr>
            <w:r w:rsidRPr="00965AC4">
              <w:rPr>
                <w:rFonts w:hint="eastAsia"/>
              </w:rPr>
              <w:t>c</w:t>
            </w:r>
            <w:r w:rsidRPr="00965AC4">
              <w:t>ontent</w:t>
            </w:r>
          </w:p>
        </w:tc>
        <w:tc>
          <w:tcPr>
            <w:tcW w:w="1279" w:type="dxa"/>
          </w:tcPr>
          <w:p w:rsidR="00965AC4" w:rsidRPr="00965AC4" w:rsidRDefault="00965AC4" w:rsidP="001016C7">
            <w:pPr>
              <w:pStyle w:val="affc"/>
            </w:pPr>
            <w:r w:rsidRPr="00965AC4">
              <w:rPr>
                <w:rFonts w:hint="eastAsia"/>
              </w:rPr>
              <w:t>内容</w:t>
            </w:r>
          </w:p>
        </w:tc>
        <w:tc>
          <w:tcPr>
            <w:tcW w:w="1579" w:type="dxa"/>
          </w:tcPr>
          <w:p w:rsidR="00965AC4" w:rsidRPr="00965AC4" w:rsidRDefault="00965AC4" w:rsidP="001016C7">
            <w:pPr>
              <w:pStyle w:val="affc"/>
            </w:pPr>
            <w:r w:rsidRPr="00965AC4">
              <w:t>TextField</w:t>
            </w:r>
          </w:p>
        </w:tc>
        <w:tc>
          <w:tcPr>
            <w:tcW w:w="635" w:type="dxa"/>
          </w:tcPr>
          <w:p w:rsidR="00965AC4" w:rsidRPr="00965AC4" w:rsidRDefault="00965AC4" w:rsidP="001016C7">
            <w:pPr>
              <w:pStyle w:val="affc"/>
            </w:pPr>
          </w:p>
        </w:tc>
        <w:tc>
          <w:tcPr>
            <w:tcW w:w="839" w:type="dxa"/>
          </w:tcPr>
          <w:p w:rsidR="00965AC4" w:rsidRPr="00965AC4" w:rsidRDefault="00965AC4" w:rsidP="001016C7">
            <w:pPr>
              <w:pStyle w:val="affc"/>
            </w:pPr>
          </w:p>
        </w:tc>
        <w:tc>
          <w:tcPr>
            <w:tcW w:w="917" w:type="dxa"/>
          </w:tcPr>
          <w:p w:rsidR="00965AC4" w:rsidRPr="00965AC4" w:rsidRDefault="00965AC4" w:rsidP="001016C7">
            <w:pPr>
              <w:pStyle w:val="affc"/>
            </w:pPr>
            <w:r w:rsidRPr="00965AC4">
              <w:rPr>
                <w:rFonts w:hint="eastAsia"/>
              </w:rPr>
              <w:t>False</w:t>
            </w:r>
          </w:p>
        </w:tc>
        <w:tc>
          <w:tcPr>
            <w:tcW w:w="979" w:type="dxa"/>
          </w:tcPr>
          <w:p w:rsidR="00965AC4" w:rsidRPr="00965AC4" w:rsidRDefault="00965AC4" w:rsidP="001016C7">
            <w:pPr>
              <w:pStyle w:val="affc"/>
            </w:pPr>
          </w:p>
        </w:tc>
        <w:tc>
          <w:tcPr>
            <w:tcW w:w="1177" w:type="dxa"/>
          </w:tcPr>
          <w:p w:rsidR="00965AC4" w:rsidRPr="00965AC4" w:rsidRDefault="00965AC4" w:rsidP="001016C7">
            <w:pPr>
              <w:pStyle w:val="affc"/>
            </w:pPr>
          </w:p>
        </w:tc>
      </w:tr>
      <w:tr w:rsidR="00965AC4" w:rsidRPr="00C05D82" w:rsidTr="0022323C">
        <w:tc>
          <w:tcPr>
            <w:tcW w:w="1095" w:type="dxa"/>
          </w:tcPr>
          <w:p w:rsidR="00965AC4" w:rsidRPr="00965AC4" w:rsidRDefault="00965AC4" w:rsidP="001016C7">
            <w:pPr>
              <w:pStyle w:val="affc"/>
            </w:pPr>
            <w:r w:rsidRPr="00965AC4">
              <w:rPr>
                <w:rFonts w:hint="eastAsia"/>
              </w:rPr>
              <w:t>u</w:t>
            </w:r>
            <w:r w:rsidRPr="00965AC4">
              <w:t>ser</w:t>
            </w:r>
          </w:p>
        </w:tc>
        <w:tc>
          <w:tcPr>
            <w:tcW w:w="1279" w:type="dxa"/>
          </w:tcPr>
          <w:p w:rsidR="00965AC4" w:rsidRPr="00965AC4" w:rsidRDefault="00965AC4" w:rsidP="001016C7">
            <w:pPr>
              <w:pStyle w:val="affc"/>
            </w:pPr>
            <w:r w:rsidRPr="00965AC4">
              <w:rPr>
                <w:rFonts w:hint="eastAsia"/>
              </w:rPr>
              <w:t>所属用户</w:t>
            </w:r>
          </w:p>
        </w:tc>
        <w:tc>
          <w:tcPr>
            <w:tcW w:w="1579" w:type="dxa"/>
          </w:tcPr>
          <w:p w:rsidR="00965AC4" w:rsidRPr="00965AC4" w:rsidRDefault="00965AC4" w:rsidP="001016C7">
            <w:pPr>
              <w:pStyle w:val="affc"/>
            </w:pPr>
            <w:r w:rsidRPr="00965AC4">
              <w:t>ForeignKey</w:t>
            </w:r>
          </w:p>
        </w:tc>
        <w:tc>
          <w:tcPr>
            <w:tcW w:w="635" w:type="dxa"/>
          </w:tcPr>
          <w:p w:rsidR="00965AC4" w:rsidRPr="00965AC4" w:rsidRDefault="00965AC4" w:rsidP="001016C7">
            <w:pPr>
              <w:pStyle w:val="affc"/>
            </w:pPr>
          </w:p>
        </w:tc>
        <w:tc>
          <w:tcPr>
            <w:tcW w:w="839" w:type="dxa"/>
          </w:tcPr>
          <w:p w:rsidR="00965AC4" w:rsidRPr="00965AC4" w:rsidRDefault="00965AC4" w:rsidP="001016C7">
            <w:pPr>
              <w:pStyle w:val="affc"/>
            </w:pPr>
          </w:p>
        </w:tc>
        <w:tc>
          <w:tcPr>
            <w:tcW w:w="917" w:type="dxa"/>
          </w:tcPr>
          <w:p w:rsidR="00965AC4" w:rsidRPr="00965AC4" w:rsidRDefault="00965AC4" w:rsidP="001016C7">
            <w:pPr>
              <w:pStyle w:val="affc"/>
            </w:pPr>
            <w:r w:rsidRPr="00965AC4">
              <w:rPr>
                <w:rFonts w:hint="eastAsia"/>
              </w:rPr>
              <w:t>False</w:t>
            </w:r>
          </w:p>
        </w:tc>
        <w:tc>
          <w:tcPr>
            <w:tcW w:w="979" w:type="dxa"/>
          </w:tcPr>
          <w:p w:rsidR="00965AC4" w:rsidRPr="00965AC4" w:rsidRDefault="00965AC4" w:rsidP="001016C7">
            <w:pPr>
              <w:pStyle w:val="affc"/>
            </w:pPr>
          </w:p>
        </w:tc>
        <w:tc>
          <w:tcPr>
            <w:tcW w:w="1177" w:type="dxa"/>
          </w:tcPr>
          <w:p w:rsidR="00965AC4" w:rsidRPr="00965AC4" w:rsidRDefault="00965AC4" w:rsidP="001016C7">
            <w:pPr>
              <w:pStyle w:val="affc"/>
            </w:pPr>
            <w:proofErr w:type="gramStart"/>
            <w:r w:rsidRPr="00965AC4">
              <w:rPr>
                <w:rFonts w:hint="eastAsia"/>
              </w:rPr>
              <w:t>外键到</w:t>
            </w:r>
            <w:proofErr w:type="gramEnd"/>
            <w:r w:rsidRPr="00965AC4">
              <w:rPr>
                <w:rFonts w:hint="eastAsia"/>
              </w:rPr>
              <w:t>用户表</w:t>
            </w:r>
          </w:p>
        </w:tc>
      </w:tr>
      <w:tr w:rsidR="00965AC4" w:rsidRPr="00C05D82" w:rsidTr="0022323C">
        <w:tc>
          <w:tcPr>
            <w:tcW w:w="1095" w:type="dxa"/>
          </w:tcPr>
          <w:p w:rsidR="00965AC4" w:rsidRPr="00965AC4" w:rsidRDefault="00965AC4" w:rsidP="001016C7">
            <w:pPr>
              <w:pStyle w:val="affc"/>
            </w:pPr>
            <w:r w:rsidRPr="00965AC4">
              <w:t>add_time</w:t>
            </w:r>
          </w:p>
        </w:tc>
        <w:tc>
          <w:tcPr>
            <w:tcW w:w="1279" w:type="dxa"/>
          </w:tcPr>
          <w:p w:rsidR="00965AC4" w:rsidRPr="00965AC4" w:rsidRDefault="00965AC4" w:rsidP="001016C7">
            <w:pPr>
              <w:pStyle w:val="affc"/>
            </w:pPr>
            <w:r w:rsidRPr="00965AC4">
              <w:rPr>
                <w:rFonts w:hint="eastAsia"/>
              </w:rPr>
              <w:t>发布时间</w:t>
            </w:r>
          </w:p>
        </w:tc>
        <w:tc>
          <w:tcPr>
            <w:tcW w:w="1579" w:type="dxa"/>
          </w:tcPr>
          <w:p w:rsidR="00965AC4" w:rsidRPr="00965AC4" w:rsidRDefault="00965AC4" w:rsidP="001016C7">
            <w:pPr>
              <w:pStyle w:val="affc"/>
            </w:pPr>
            <w:r w:rsidRPr="00965AC4">
              <w:t>DateTimeField</w:t>
            </w:r>
          </w:p>
        </w:tc>
        <w:tc>
          <w:tcPr>
            <w:tcW w:w="635" w:type="dxa"/>
          </w:tcPr>
          <w:p w:rsidR="00965AC4" w:rsidRPr="00965AC4" w:rsidRDefault="00965AC4" w:rsidP="001016C7">
            <w:pPr>
              <w:pStyle w:val="affc"/>
            </w:pPr>
          </w:p>
        </w:tc>
        <w:tc>
          <w:tcPr>
            <w:tcW w:w="839" w:type="dxa"/>
          </w:tcPr>
          <w:p w:rsidR="00965AC4" w:rsidRPr="00965AC4" w:rsidRDefault="00965AC4" w:rsidP="001016C7">
            <w:pPr>
              <w:pStyle w:val="affc"/>
            </w:pPr>
          </w:p>
        </w:tc>
        <w:tc>
          <w:tcPr>
            <w:tcW w:w="917" w:type="dxa"/>
          </w:tcPr>
          <w:p w:rsidR="00965AC4" w:rsidRPr="00965AC4" w:rsidRDefault="00965AC4" w:rsidP="001016C7">
            <w:pPr>
              <w:pStyle w:val="affc"/>
            </w:pPr>
            <w:r w:rsidRPr="00965AC4">
              <w:rPr>
                <w:rFonts w:hint="eastAsia"/>
              </w:rPr>
              <w:t>False</w:t>
            </w:r>
          </w:p>
        </w:tc>
        <w:tc>
          <w:tcPr>
            <w:tcW w:w="979" w:type="dxa"/>
          </w:tcPr>
          <w:p w:rsidR="00965AC4" w:rsidRPr="00965AC4" w:rsidRDefault="00965AC4" w:rsidP="001016C7">
            <w:pPr>
              <w:pStyle w:val="affc"/>
            </w:pPr>
          </w:p>
        </w:tc>
        <w:tc>
          <w:tcPr>
            <w:tcW w:w="1177" w:type="dxa"/>
          </w:tcPr>
          <w:p w:rsidR="00965AC4" w:rsidRPr="00965AC4" w:rsidRDefault="00965AC4" w:rsidP="001016C7">
            <w:pPr>
              <w:pStyle w:val="affc"/>
            </w:pPr>
          </w:p>
        </w:tc>
      </w:tr>
    </w:tbl>
    <w:p w:rsidR="00965AC4" w:rsidRPr="00965AC4" w:rsidRDefault="00965AC4" w:rsidP="00965AC4">
      <w:pPr>
        <w:pStyle w:val="afffb"/>
      </w:pPr>
    </w:p>
    <w:p w:rsidR="00965AC4" w:rsidRPr="00965AC4" w:rsidRDefault="00965AC4" w:rsidP="001016C7">
      <w:pPr>
        <w:pStyle w:val="a5"/>
        <w:ind w:firstLineChars="0" w:firstLine="0"/>
      </w:pPr>
      <w:r w:rsidRPr="00965AC4">
        <w:rPr>
          <w:rFonts w:hint="eastAsia"/>
        </w:rPr>
        <w:t>（</w:t>
      </w:r>
      <w:r w:rsidRPr="00965AC4">
        <w:t>5</w:t>
      </w:r>
      <w:r w:rsidRPr="00965AC4">
        <w:rPr>
          <w:rFonts w:hint="eastAsia"/>
        </w:rPr>
        <w:t>）新闻活动表</w:t>
      </w:r>
    </w:p>
    <w:p w:rsidR="00965AC4" w:rsidRPr="00965AC4" w:rsidRDefault="00965AC4" w:rsidP="001016C7">
      <w:pPr>
        <w:pStyle w:val="affb"/>
      </w:pPr>
      <w:r w:rsidRPr="00965AC4">
        <w:rPr>
          <w:rFonts w:hint="eastAsia"/>
        </w:rPr>
        <w:t>表</w:t>
      </w:r>
      <w:r w:rsidRPr="00965AC4">
        <w:t>4</w:t>
      </w:r>
      <w:r w:rsidRPr="00965AC4">
        <w:rPr>
          <w:rFonts w:hint="eastAsia"/>
        </w:rPr>
        <w:t>-</w:t>
      </w:r>
      <w:r w:rsidR="00865106">
        <w:t>5</w:t>
      </w:r>
      <w:r w:rsidRPr="00965AC4">
        <w:t xml:space="preserve"> </w:t>
      </w:r>
      <w:r w:rsidRPr="00965AC4">
        <w:rPr>
          <w:rFonts w:hint="eastAsia"/>
        </w:rPr>
        <w:t>新闻活动表</w:t>
      </w:r>
    </w:p>
    <w:tbl>
      <w:tblPr>
        <w:tblStyle w:val="afffc"/>
        <w:tblW w:w="8500" w:type="dxa"/>
        <w:tblInd w:w="-5" w:type="dxa"/>
        <w:tblLook w:val="04A0" w:firstRow="1" w:lastRow="0" w:firstColumn="1" w:lastColumn="0" w:noHBand="0" w:noVBand="1"/>
      </w:tblPr>
      <w:tblGrid>
        <w:gridCol w:w="1095"/>
        <w:gridCol w:w="1278"/>
        <w:gridCol w:w="1581"/>
        <w:gridCol w:w="635"/>
        <w:gridCol w:w="839"/>
        <w:gridCol w:w="917"/>
        <w:gridCol w:w="979"/>
        <w:gridCol w:w="1176"/>
      </w:tblGrid>
      <w:tr w:rsidR="00965AC4" w:rsidRPr="00C05D82" w:rsidTr="0022323C">
        <w:tc>
          <w:tcPr>
            <w:tcW w:w="1095" w:type="dxa"/>
          </w:tcPr>
          <w:p w:rsidR="00965AC4" w:rsidRPr="00965AC4" w:rsidRDefault="00965AC4" w:rsidP="001016C7">
            <w:pPr>
              <w:pStyle w:val="affc"/>
            </w:pPr>
            <w:r w:rsidRPr="00965AC4">
              <w:rPr>
                <w:rFonts w:hint="eastAsia"/>
              </w:rPr>
              <w:t>字段</w:t>
            </w:r>
          </w:p>
        </w:tc>
        <w:tc>
          <w:tcPr>
            <w:tcW w:w="1279" w:type="dxa"/>
          </w:tcPr>
          <w:p w:rsidR="00965AC4" w:rsidRPr="00965AC4" w:rsidRDefault="00965AC4" w:rsidP="001016C7">
            <w:pPr>
              <w:pStyle w:val="affc"/>
            </w:pPr>
            <w:r w:rsidRPr="00965AC4">
              <w:rPr>
                <w:rFonts w:hint="eastAsia"/>
              </w:rPr>
              <w:t>解释</w:t>
            </w:r>
          </w:p>
        </w:tc>
        <w:tc>
          <w:tcPr>
            <w:tcW w:w="1579" w:type="dxa"/>
          </w:tcPr>
          <w:p w:rsidR="00965AC4" w:rsidRPr="00965AC4" w:rsidRDefault="00965AC4" w:rsidP="001016C7">
            <w:pPr>
              <w:pStyle w:val="affc"/>
            </w:pPr>
            <w:r w:rsidRPr="00965AC4">
              <w:rPr>
                <w:rFonts w:hint="eastAsia"/>
              </w:rPr>
              <w:t>类型</w:t>
            </w:r>
          </w:p>
        </w:tc>
        <w:tc>
          <w:tcPr>
            <w:tcW w:w="635" w:type="dxa"/>
          </w:tcPr>
          <w:p w:rsidR="00965AC4" w:rsidRPr="00965AC4" w:rsidRDefault="00965AC4" w:rsidP="001016C7">
            <w:pPr>
              <w:pStyle w:val="affc"/>
            </w:pPr>
            <w:r w:rsidRPr="00965AC4">
              <w:rPr>
                <w:rFonts w:hint="eastAsia"/>
              </w:rPr>
              <w:t>索引</w:t>
            </w:r>
          </w:p>
        </w:tc>
        <w:tc>
          <w:tcPr>
            <w:tcW w:w="839" w:type="dxa"/>
          </w:tcPr>
          <w:p w:rsidR="00965AC4" w:rsidRPr="00965AC4" w:rsidRDefault="00965AC4" w:rsidP="001016C7">
            <w:pPr>
              <w:pStyle w:val="affc"/>
            </w:pPr>
            <w:r w:rsidRPr="00965AC4">
              <w:rPr>
                <w:rFonts w:hint="eastAsia"/>
              </w:rPr>
              <w:t>默认值</w:t>
            </w:r>
          </w:p>
        </w:tc>
        <w:tc>
          <w:tcPr>
            <w:tcW w:w="917" w:type="dxa"/>
          </w:tcPr>
          <w:p w:rsidR="00965AC4" w:rsidRPr="00965AC4" w:rsidRDefault="00965AC4" w:rsidP="001016C7">
            <w:pPr>
              <w:pStyle w:val="affc"/>
            </w:pPr>
            <w:r w:rsidRPr="00965AC4">
              <w:rPr>
                <w:rFonts w:hint="eastAsia"/>
              </w:rPr>
              <w:t>可为空</w:t>
            </w:r>
          </w:p>
        </w:tc>
        <w:tc>
          <w:tcPr>
            <w:tcW w:w="979" w:type="dxa"/>
          </w:tcPr>
          <w:p w:rsidR="00965AC4" w:rsidRPr="00965AC4" w:rsidRDefault="00965AC4" w:rsidP="001016C7">
            <w:pPr>
              <w:pStyle w:val="affc"/>
            </w:pPr>
            <w:r w:rsidRPr="00965AC4">
              <w:rPr>
                <w:rFonts w:hint="eastAsia"/>
              </w:rPr>
              <w:t>选择</w:t>
            </w:r>
          </w:p>
        </w:tc>
        <w:tc>
          <w:tcPr>
            <w:tcW w:w="1177" w:type="dxa"/>
          </w:tcPr>
          <w:p w:rsidR="00965AC4" w:rsidRPr="00965AC4" w:rsidRDefault="00965AC4" w:rsidP="001016C7">
            <w:pPr>
              <w:pStyle w:val="affc"/>
            </w:pPr>
            <w:r w:rsidRPr="00965AC4">
              <w:rPr>
                <w:rFonts w:hint="eastAsia"/>
              </w:rPr>
              <w:t>备注</w:t>
            </w:r>
          </w:p>
        </w:tc>
      </w:tr>
      <w:tr w:rsidR="00965AC4" w:rsidRPr="00C05D82" w:rsidTr="0022323C">
        <w:tc>
          <w:tcPr>
            <w:tcW w:w="1095" w:type="dxa"/>
          </w:tcPr>
          <w:p w:rsidR="00965AC4" w:rsidRPr="00965AC4" w:rsidRDefault="00965AC4" w:rsidP="001016C7">
            <w:pPr>
              <w:pStyle w:val="affc"/>
            </w:pPr>
            <w:r w:rsidRPr="00965AC4">
              <w:t>id</w:t>
            </w:r>
          </w:p>
        </w:tc>
        <w:tc>
          <w:tcPr>
            <w:tcW w:w="1279" w:type="dxa"/>
          </w:tcPr>
          <w:p w:rsidR="00965AC4" w:rsidRPr="00965AC4" w:rsidRDefault="00965AC4" w:rsidP="001016C7">
            <w:pPr>
              <w:pStyle w:val="affc"/>
            </w:pPr>
            <w:r w:rsidRPr="00965AC4">
              <w:rPr>
                <w:rFonts w:hint="eastAsia"/>
              </w:rPr>
              <w:t>I</w:t>
            </w:r>
            <w:r w:rsidRPr="00965AC4">
              <w:t>D</w:t>
            </w:r>
          </w:p>
        </w:tc>
        <w:tc>
          <w:tcPr>
            <w:tcW w:w="1579" w:type="dxa"/>
          </w:tcPr>
          <w:p w:rsidR="00965AC4" w:rsidRPr="00965AC4" w:rsidRDefault="00965AC4" w:rsidP="001016C7">
            <w:pPr>
              <w:pStyle w:val="affc"/>
            </w:pPr>
            <w:r w:rsidRPr="00965AC4">
              <w:t>IntegerField</w:t>
            </w:r>
          </w:p>
        </w:tc>
        <w:tc>
          <w:tcPr>
            <w:tcW w:w="635" w:type="dxa"/>
          </w:tcPr>
          <w:p w:rsidR="00965AC4" w:rsidRPr="00965AC4" w:rsidRDefault="00965AC4" w:rsidP="001016C7">
            <w:pPr>
              <w:pStyle w:val="affc"/>
            </w:pPr>
          </w:p>
        </w:tc>
        <w:tc>
          <w:tcPr>
            <w:tcW w:w="839" w:type="dxa"/>
          </w:tcPr>
          <w:p w:rsidR="00965AC4" w:rsidRPr="00965AC4" w:rsidRDefault="00965AC4" w:rsidP="001016C7">
            <w:pPr>
              <w:pStyle w:val="affc"/>
            </w:pPr>
          </w:p>
        </w:tc>
        <w:tc>
          <w:tcPr>
            <w:tcW w:w="917" w:type="dxa"/>
          </w:tcPr>
          <w:p w:rsidR="00965AC4" w:rsidRPr="00965AC4" w:rsidRDefault="00965AC4" w:rsidP="001016C7">
            <w:pPr>
              <w:pStyle w:val="affc"/>
            </w:pPr>
            <w:r w:rsidRPr="00965AC4">
              <w:rPr>
                <w:rFonts w:hint="eastAsia"/>
              </w:rPr>
              <w:t>F</w:t>
            </w:r>
            <w:r w:rsidRPr="00965AC4">
              <w:t>alse</w:t>
            </w:r>
          </w:p>
        </w:tc>
        <w:tc>
          <w:tcPr>
            <w:tcW w:w="979" w:type="dxa"/>
          </w:tcPr>
          <w:p w:rsidR="00965AC4" w:rsidRPr="00965AC4" w:rsidRDefault="00965AC4" w:rsidP="001016C7">
            <w:pPr>
              <w:pStyle w:val="affc"/>
            </w:pPr>
          </w:p>
        </w:tc>
        <w:tc>
          <w:tcPr>
            <w:tcW w:w="1177" w:type="dxa"/>
          </w:tcPr>
          <w:p w:rsidR="00965AC4" w:rsidRPr="00965AC4" w:rsidRDefault="00965AC4" w:rsidP="001016C7">
            <w:pPr>
              <w:pStyle w:val="affc"/>
            </w:pPr>
            <w:r w:rsidRPr="00965AC4">
              <w:rPr>
                <w:rFonts w:hint="eastAsia"/>
              </w:rPr>
              <w:t>自增</w:t>
            </w:r>
          </w:p>
        </w:tc>
      </w:tr>
      <w:tr w:rsidR="00965AC4" w:rsidRPr="00C05D82" w:rsidTr="0022323C">
        <w:tc>
          <w:tcPr>
            <w:tcW w:w="1095" w:type="dxa"/>
          </w:tcPr>
          <w:p w:rsidR="00965AC4" w:rsidRPr="00965AC4" w:rsidRDefault="00965AC4" w:rsidP="001016C7">
            <w:pPr>
              <w:pStyle w:val="affc"/>
            </w:pPr>
            <w:r w:rsidRPr="00965AC4">
              <w:rPr>
                <w:rFonts w:hint="eastAsia"/>
              </w:rPr>
              <w:t>n</w:t>
            </w:r>
            <w:r w:rsidRPr="00965AC4">
              <w:t>ame</w:t>
            </w:r>
          </w:p>
        </w:tc>
        <w:tc>
          <w:tcPr>
            <w:tcW w:w="1279" w:type="dxa"/>
          </w:tcPr>
          <w:p w:rsidR="00965AC4" w:rsidRPr="00965AC4" w:rsidRDefault="00965AC4" w:rsidP="001016C7">
            <w:pPr>
              <w:pStyle w:val="affc"/>
            </w:pPr>
            <w:r w:rsidRPr="00965AC4">
              <w:rPr>
                <w:rFonts w:hint="eastAsia"/>
              </w:rPr>
              <w:t>名称</w:t>
            </w:r>
          </w:p>
        </w:tc>
        <w:tc>
          <w:tcPr>
            <w:tcW w:w="1579" w:type="dxa"/>
          </w:tcPr>
          <w:p w:rsidR="00965AC4" w:rsidRPr="00965AC4" w:rsidRDefault="00965AC4" w:rsidP="001016C7">
            <w:pPr>
              <w:pStyle w:val="affc"/>
            </w:pPr>
            <w:r w:rsidRPr="00965AC4">
              <w:t>CharField</w:t>
            </w:r>
            <w:r w:rsidRPr="00965AC4">
              <w:rPr>
                <w:rFonts w:hint="eastAsia"/>
              </w:rPr>
              <w:t>（</w:t>
            </w:r>
            <w:r w:rsidRPr="00965AC4">
              <w:rPr>
                <w:rFonts w:hint="eastAsia"/>
              </w:rPr>
              <w:t>3</w:t>
            </w:r>
            <w:r w:rsidRPr="00965AC4">
              <w:t>0</w:t>
            </w:r>
            <w:r w:rsidRPr="00965AC4">
              <w:rPr>
                <w:rFonts w:hint="eastAsia"/>
              </w:rPr>
              <w:t>）</w:t>
            </w:r>
          </w:p>
        </w:tc>
        <w:tc>
          <w:tcPr>
            <w:tcW w:w="635" w:type="dxa"/>
          </w:tcPr>
          <w:p w:rsidR="00965AC4" w:rsidRPr="00965AC4" w:rsidRDefault="00965AC4" w:rsidP="001016C7">
            <w:pPr>
              <w:pStyle w:val="affc"/>
            </w:pPr>
          </w:p>
        </w:tc>
        <w:tc>
          <w:tcPr>
            <w:tcW w:w="839" w:type="dxa"/>
          </w:tcPr>
          <w:p w:rsidR="00965AC4" w:rsidRPr="00965AC4" w:rsidRDefault="00965AC4" w:rsidP="001016C7">
            <w:pPr>
              <w:pStyle w:val="affc"/>
            </w:pPr>
          </w:p>
        </w:tc>
        <w:tc>
          <w:tcPr>
            <w:tcW w:w="917" w:type="dxa"/>
          </w:tcPr>
          <w:p w:rsidR="00965AC4" w:rsidRPr="00965AC4" w:rsidRDefault="00965AC4" w:rsidP="001016C7">
            <w:pPr>
              <w:pStyle w:val="affc"/>
            </w:pPr>
            <w:r w:rsidRPr="00965AC4">
              <w:rPr>
                <w:rFonts w:hint="eastAsia"/>
              </w:rPr>
              <w:t>False</w:t>
            </w:r>
          </w:p>
        </w:tc>
        <w:tc>
          <w:tcPr>
            <w:tcW w:w="979" w:type="dxa"/>
          </w:tcPr>
          <w:p w:rsidR="00965AC4" w:rsidRPr="00965AC4" w:rsidRDefault="00965AC4" w:rsidP="001016C7">
            <w:pPr>
              <w:pStyle w:val="affc"/>
            </w:pPr>
          </w:p>
        </w:tc>
        <w:tc>
          <w:tcPr>
            <w:tcW w:w="1177" w:type="dxa"/>
          </w:tcPr>
          <w:p w:rsidR="00965AC4" w:rsidRPr="00965AC4" w:rsidRDefault="00965AC4" w:rsidP="001016C7">
            <w:pPr>
              <w:pStyle w:val="affc"/>
            </w:pPr>
          </w:p>
        </w:tc>
      </w:tr>
      <w:tr w:rsidR="00965AC4" w:rsidRPr="00C05D82" w:rsidTr="0022323C">
        <w:tc>
          <w:tcPr>
            <w:tcW w:w="1095" w:type="dxa"/>
          </w:tcPr>
          <w:p w:rsidR="00965AC4" w:rsidRPr="00965AC4" w:rsidRDefault="00965AC4" w:rsidP="001016C7">
            <w:pPr>
              <w:pStyle w:val="affc"/>
            </w:pPr>
            <w:r w:rsidRPr="00965AC4">
              <w:rPr>
                <w:rFonts w:hint="eastAsia"/>
              </w:rPr>
              <w:lastRenderedPageBreak/>
              <w:t>d</w:t>
            </w:r>
            <w:r w:rsidRPr="00965AC4">
              <w:t>esc</w:t>
            </w:r>
          </w:p>
        </w:tc>
        <w:tc>
          <w:tcPr>
            <w:tcW w:w="1279" w:type="dxa"/>
          </w:tcPr>
          <w:p w:rsidR="00965AC4" w:rsidRPr="00965AC4" w:rsidRDefault="00965AC4" w:rsidP="001016C7">
            <w:pPr>
              <w:pStyle w:val="affc"/>
            </w:pPr>
            <w:r w:rsidRPr="00965AC4">
              <w:rPr>
                <w:rFonts w:hint="eastAsia"/>
              </w:rPr>
              <w:t>描述</w:t>
            </w:r>
          </w:p>
        </w:tc>
        <w:tc>
          <w:tcPr>
            <w:tcW w:w="1579" w:type="dxa"/>
          </w:tcPr>
          <w:p w:rsidR="00965AC4" w:rsidRPr="00965AC4" w:rsidRDefault="00965AC4" w:rsidP="001016C7">
            <w:pPr>
              <w:pStyle w:val="affc"/>
            </w:pPr>
            <w:r w:rsidRPr="00965AC4">
              <w:t>TextField</w:t>
            </w:r>
            <w:r w:rsidRPr="00965AC4">
              <w:rPr>
                <w:rFonts w:hint="eastAsia"/>
              </w:rPr>
              <w:t>（</w:t>
            </w:r>
            <w:r w:rsidRPr="00965AC4">
              <w:rPr>
                <w:rFonts w:hint="eastAsia"/>
              </w:rPr>
              <w:t>1</w:t>
            </w:r>
            <w:r w:rsidRPr="00965AC4">
              <w:t>000</w:t>
            </w:r>
            <w:r w:rsidRPr="00965AC4">
              <w:rPr>
                <w:rFonts w:hint="eastAsia"/>
              </w:rPr>
              <w:t>）</w:t>
            </w:r>
          </w:p>
        </w:tc>
        <w:tc>
          <w:tcPr>
            <w:tcW w:w="635" w:type="dxa"/>
          </w:tcPr>
          <w:p w:rsidR="00965AC4" w:rsidRPr="00965AC4" w:rsidRDefault="00965AC4" w:rsidP="001016C7">
            <w:pPr>
              <w:pStyle w:val="affc"/>
            </w:pPr>
          </w:p>
        </w:tc>
        <w:tc>
          <w:tcPr>
            <w:tcW w:w="839" w:type="dxa"/>
          </w:tcPr>
          <w:p w:rsidR="00965AC4" w:rsidRPr="00965AC4" w:rsidRDefault="00965AC4" w:rsidP="001016C7">
            <w:pPr>
              <w:pStyle w:val="affc"/>
            </w:pPr>
          </w:p>
        </w:tc>
        <w:tc>
          <w:tcPr>
            <w:tcW w:w="917" w:type="dxa"/>
          </w:tcPr>
          <w:p w:rsidR="00965AC4" w:rsidRPr="00965AC4" w:rsidRDefault="00965AC4" w:rsidP="001016C7">
            <w:pPr>
              <w:pStyle w:val="affc"/>
            </w:pPr>
            <w:r w:rsidRPr="00965AC4">
              <w:rPr>
                <w:rFonts w:hint="eastAsia"/>
              </w:rPr>
              <w:t>False</w:t>
            </w:r>
          </w:p>
        </w:tc>
        <w:tc>
          <w:tcPr>
            <w:tcW w:w="979" w:type="dxa"/>
          </w:tcPr>
          <w:p w:rsidR="00965AC4" w:rsidRPr="00965AC4" w:rsidRDefault="00965AC4" w:rsidP="001016C7">
            <w:pPr>
              <w:pStyle w:val="affc"/>
            </w:pPr>
          </w:p>
        </w:tc>
        <w:tc>
          <w:tcPr>
            <w:tcW w:w="1177" w:type="dxa"/>
          </w:tcPr>
          <w:p w:rsidR="00965AC4" w:rsidRPr="00965AC4" w:rsidRDefault="00965AC4" w:rsidP="001016C7">
            <w:pPr>
              <w:pStyle w:val="affc"/>
            </w:pPr>
          </w:p>
        </w:tc>
      </w:tr>
      <w:tr w:rsidR="00965AC4" w:rsidRPr="00C05D82" w:rsidTr="0022323C">
        <w:tc>
          <w:tcPr>
            <w:tcW w:w="1095" w:type="dxa"/>
          </w:tcPr>
          <w:p w:rsidR="00965AC4" w:rsidRPr="00965AC4" w:rsidRDefault="00965AC4" w:rsidP="001016C7">
            <w:pPr>
              <w:pStyle w:val="affc"/>
            </w:pPr>
            <w:r w:rsidRPr="00965AC4">
              <w:rPr>
                <w:rFonts w:hint="eastAsia"/>
              </w:rPr>
              <w:t>u</w:t>
            </w:r>
            <w:r w:rsidRPr="00965AC4">
              <w:t>ser</w:t>
            </w:r>
          </w:p>
        </w:tc>
        <w:tc>
          <w:tcPr>
            <w:tcW w:w="1279" w:type="dxa"/>
          </w:tcPr>
          <w:p w:rsidR="00965AC4" w:rsidRPr="00965AC4" w:rsidRDefault="00965AC4" w:rsidP="001016C7">
            <w:pPr>
              <w:pStyle w:val="affc"/>
            </w:pPr>
            <w:r w:rsidRPr="00965AC4">
              <w:rPr>
                <w:rFonts w:hint="eastAsia"/>
              </w:rPr>
              <w:t>发布者</w:t>
            </w:r>
          </w:p>
        </w:tc>
        <w:tc>
          <w:tcPr>
            <w:tcW w:w="1579" w:type="dxa"/>
          </w:tcPr>
          <w:p w:rsidR="00965AC4" w:rsidRPr="00965AC4" w:rsidRDefault="00965AC4" w:rsidP="001016C7">
            <w:pPr>
              <w:pStyle w:val="affc"/>
            </w:pPr>
            <w:r w:rsidRPr="00965AC4">
              <w:t>ForeignKey</w:t>
            </w:r>
          </w:p>
        </w:tc>
        <w:tc>
          <w:tcPr>
            <w:tcW w:w="635" w:type="dxa"/>
          </w:tcPr>
          <w:p w:rsidR="00965AC4" w:rsidRPr="00965AC4" w:rsidRDefault="00965AC4" w:rsidP="001016C7">
            <w:pPr>
              <w:pStyle w:val="affc"/>
            </w:pPr>
          </w:p>
        </w:tc>
        <w:tc>
          <w:tcPr>
            <w:tcW w:w="839" w:type="dxa"/>
          </w:tcPr>
          <w:p w:rsidR="00965AC4" w:rsidRPr="00965AC4" w:rsidRDefault="00965AC4" w:rsidP="001016C7">
            <w:pPr>
              <w:pStyle w:val="affc"/>
            </w:pPr>
          </w:p>
        </w:tc>
        <w:tc>
          <w:tcPr>
            <w:tcW w:w="917" w:type="dxa"/>
          </w:tcPr>
          <w:p w:rsidR="00965AC4" w:rsidRPr="00965AC4" w:rsidRDefault="00965AC4" w:rsidP="001016C7">
            <w:pPr>
              <w:pStyle w:val="affc"/>
            </w:pPr>
            <w:r w:rsidRPr="00965AC4">
              <w:rPr>
                <w:rFonts w:hint="eastAsia"/>
              </w:rPr>
              <w:t>F</w:t>
            </w:r>
            <w:r w:rsidRPr="00965AC4">
              <w:t>alse</w:t>
            </w:r>
          </w:p>
        </w:tc>
        <w:tc>
          <w:tcPr>
            <w:tcW w:w="979" w:type="dxa"/>
          </w:tcPr>
          <w:p w:rsidR="00965AC4" w:rsidRPr="00965AC4" w:rsidRDefault="00965AC4" w:rsidP="001016C7">
            <w:pPr>
              <w:pStyle w:val="affc"/>
            </w:pPr>
          </w:p>
        </w:tc>
        <w:tc>
          <w:tcPr>
            <w:tcW w:w="1177" w:type="dxa"/>
          </w:tcPr>
          <w:p w:rsidR="00965AC4" w:rsidRPr="00965AC4" w:rsidRDefault="00965AC4" w:rsidP="001016C7">
            <w:pPr>
              <w:pStyle w:val="affc"/>
            </w:pPr>
            <w:proofErr w:type="gramStart"/>
            <w:r w:rsidRPr="00965AC4">
              <w:rPr>
                <w:rFonts w:hint="eastAsia"/>
              </w:rPr>
              <w:t>外键到</w:t>
            </w:r>
            <w:proofErr w:type="gramEnd"/>
            <w:r w:rsidRPr="00965AC4">
              <w:rPr>
                <w:rFonts w:hint="eastAsia"/>
              </w:rPr>
              <w:t>用户表</w:t>
            </w:r>
          </w:p>
        </w:tc>
      </w:tr>
      <w:tr w:rsidR="00965AC4" w:rsidRPr="00C05D82" w:rsidTr="0022323C">
        <w:tc>
          <w:tcPr>
            <w:tcW w:w="1095" w:type="dxa"/>
          </w:tcPr>
          <w:p w:rsidR="00965AC4" w:rsidRPr="00965AC4" w:rsidRDefault="00965AC4" w:rsidP="001016C7">
            <w:pPr>
              <w:pStyle w:val="affc"/>
            </w:pPr>
            <w:r w:rsidRPr="00965AC4">
              <w:rPr>
                <w:rFonts w:hint="eastAsia"/>
              </w:rPr>
              <w:t>c</w:t>
            </w:r>
            <w:r w:rsidRPr="00965AC4">
              <w:t>ount</w:t>
            </w:r>
          </w:p>
        </w:tc>
        <w:tc>
          <w:tcPr>
            <w:tcW w:w="1279" w:type="dxa"/>
          </w:tcPr>
          <w:p w:rsidR="00965AC4" w:rsidRPr="00965AC4" w:rsidRDefault="00965AC4" w:rsidP="001016C7">
            <w:pPr>
              <w:pStyle w:val="affc"/>
            </w:pPr>
            <w:r w:rsidRPr="00965AC4">
              <w:rPr>
                <w:rFonts w:hint="eastAsia"/>
              </w:rPr>
              <w:t>浏览量</w:t>
            </w:r>
          </w:p>
        </w:tc>
        <w:tc>
          <w:tcPr>
            <w:tcW w:w="1579" w:type="dxa"/>
          </w:tcPr>
          <w:p w:rsidR="00965AC4" w:rsidRPr="00965AC4" w:rsidRDefault="00965AC4" w:rsidP="001016C7">
            <w:pPr>
              <w:pStyle w:val="affc"/>
            </w:pPr>
            <w:r w:rsidRPr="00965AC4">
              <w:t>IntegerField</w:t>
            </w:r>
          </w:p>
        </w:tc>
        <w:tc>
          <w:tcPr>
            <w:tcW w:w="635" w:type="dxa"/>
          </w:tcPr>
          <w:p w:rsidR="00965AC4" w:rsidRPr="00965AC4" w:rsidRDefault="00965AC4" w:rsidP="001016C7">
            <w:pPr>
              <w:pStyle w:val="affc"/>
            </w:pPr>
          </w:p>
        </w:tc>
        <w:tc>
          <w:tcPr>
            <w:tcW w:w="839" w:type="dxa"/>
          </w:tcPr>
          <w:p w:rsidR="00965AC4" w:rsidRPr="00965AC4" w:rsidRDefault="00965AC4" w:rsidP="001016C7">
            <w:pPr>
              <w:pStyle w:val="affc"/>
            </w:pPr>
            <w:r w:rsidRPr="00965AC4">
              <w:rPr>
                <w:rFonts w:hint="eastAsia"/>
              </w:rPr>
              <w:t>0</w:t>
            </w:r>
          </w:p>
        </w:tc>
        <w:tc>
          <w:tcPr>
            <w:tcW w:w="917" w:type="dxa"/>
          </w:tcPr>
          <w:p w:rsidR="00965AC4" w:rsidRPr="00965AC4" w:rsidRDefault="00965AC4" w:rsidP="001016C7">
            <w:pPr>
              <w:pStyle w:val="affc"/>
            </w:pPr>
            <w:r w:rsidRPr="00965AC4">
              <w:rPr>
                <w:rFonts w:hint="eastAsia"/>
              </w:rPr>
              <w:t>False</w:t>
            </w:r>
          </w:p>
        </w:tc>
        <w:tc>
          <w:tcPr>
            <w:tcW w:w="979" w:type="dxa"/>
          </w:tcPr>
          <w:p w:rsidR="00965AC4" w:rsidRPr="00965AC4" w:rsidRDefault="00965AC4" w:rsidP="001016C7">
            <w:pPr>
              <w:pStyle w:val="affc"/>
            </w:pPr>
          </w:p>
        </w:tc>
        <w:tc>
          <w:tcPr>
            <w:tcW w:w="1177" w:type="dxa"/>
          </w:tcPr>
          <w:p w:rsidR="00965AC4" w:rsidRPr="00965AC4" w:rsidRDefault="00965AC4" w:rsidP="001016C7">
            <w:pPr>
              <w:pStyle w:val="affc"/>
            </w:pPr>
          </w:p>
        </w:tc>
      </w:tr>
      <w:tr w:rsidR="00965AC4" w:rsidRPr="00C05D82" w:rsidTr="0022323C">
        <w:tc>
          <w:tcPr>
            <w:tcW w:w="1095" w:type="dxa"/>
          </w:tcPr>
          <w:p w:rsidR="00965AC4" w:rsidRPr="00965AC4" w:rsidRDefault="00965AC4" w:rsidP="001016C7">
            <w:pPr>
              <w:pStyle w:val="affc"/>
            </w:pPr>
            <w:r w:rsidRPr="00965AC4">
              <w:t>add_time</w:t>
            </w:r>
          </w:p>
        </w:tc>
        <w:tc>
          <w:tcPr>
            <w:tcW w:w="1279" w:type="dxa"/>
          </w:tcPr>
          <w:p w:rsidR="00965AC4" w:rsidRPr="00965AC4" w:rsidRDefault="00965AC4" w:rsidP="001016C7">
            <w:pPr>
              <w:pStyle w:val="affc"/>
            </w:pPr>
            <w:r w:rsidRPr="00965AC4">
              <w:rPr>
                <w:rFonts w:hint="eastAsia"/>
              </w:rPr>
              <w:t>发布时间</w:t>
            </w:r>
          </w:p>
        </w:tc>
        <w:tc>
          <w:tcPr>
            <w:tcW w:w="1579" w:type="dxa"/>
          </w:tcPr>
          <w:p w:rsidR="00965AC4" w:rsidRPr="00965AC4" w:rsidRDefault="00965AC4" w:rsidP="001016C7">
            <w:pPr>
              <w:pStyle w:val="affc"/>
            </w:pPr>
            <w:r w:rsidRPr="00965AC4">
              <w:t>DateTimeField</w:t>
            </w:r>
          </w:p>
        </w:tc>
        <w:tc>
          <w:tcPr>
            <w:tcW w:w="635" w:type="dxa"/>
          </w:tcPr>
          <w:p w:rsidR="00965AC4" w:rsidRPr="00965AC4" w:rsidRDefault="00965AC4" w:rsidP="001016C7">
            <w:pPr>
              <w:pStyle w:val="affc"/>
            </w:pPr>
          </w:p>
        </w:tc>
        <w:tc>
          <w:tcPr>
            <w:tcW w:w="839" w:type="dxa"/>
          </w:tcPr>
          <w:p w:rsidR="00965AC4" w:rsidRPr="00965AC4" w:rsidRDefault="00965AC4" w:rsidP="001016C7">
            <w:pPr>
              <w:pStyle w:val="affc"/>
            </w:pPr>
            <w:r w:rsidRPr="00965AC4">
              <w:rPr>
                <w:rFonts w:hint="eastAsia"/>
              </w:rPr>
              <w:t>当前时间</w:t>
            </w:r>
          </w:p>
        </w:tc>
        <w:tc>
          <w:tcPr>
            <w:tcW w:w="917" w:type="dxa"/>
          </w:tcPr>
          <w:p w:rsidR="00965AC4" w:rsidRPr="00965AC4" w:rsidRDefault="00965AC4" w:rsidP="001016C7">
            <w:pPr>
              <w:pStyle w:val="affc"/>
            </w:pPr>
            <w:r w:rsidRPr="00965AC4">
              <w:rPr>
                <w:rFonts w:hint="eastAsia"/>
              </w:rPr>
              <w:t>False</w:t>
            </w:r>
          </w:p>
        </w:tc>
        <w:tc>
          <w:tcPr>
            <w:tcW w:w="979" w:type="dxa"/>
          </w:tcPr>
          <w:p w:rsidR="00965AC4" w:rsidRPr="00965AC4" w:rsidRDefault="00965AC4" w:rsidP="001016C7">
            <w:pPr>
              <w:pStyle w:val="affc"/>
            </w:pPr>
          </w:p>
        </w:tc>
        <w:tc>
          <w:tcPr>
            <w:tcW w:w="1177" w:type="dxa"/>
          </w:tcPr>
          <w:p w:rsidR="00965AC4" w:rsidRPr="00965AC4" w:rsidRDefault="00965AC4" w:rsidP="001016C7">
            <w:pPr>
              <w:pStyle w:val="affc"/>
            </w:pPr>
          </w:p>
        </w:tc>
      </w:tr>
    </w:tbl>
    <w:p w:rsidR="00965AC4" w:rsidRPr="00965AC4" w:rsidRDefault="00965AC4" w:rsidP="00965AC4"/>
    <w:p w:rsidR="00965AC4" w:rsidRPr="00965AC4" w:rsidRDefault="00965AC4" w:rsidP="001016C7">
      <w:pPr>
        <w:pStyle w:val="a5"/>
        <w:ind w:firstLineChars="0" w:firstLine="0"/>
      </w:pPr>
      <w:r w:rsidRPr="00965AC4">
        <w:rPr>
          <w:rFonts w:hint="eastAsia"/>
        </w:rPr>
        <w:t>（</w:t>
      </w:r>
      <w:r w:rsidRPr="00965AC4">
        <w:t>6</w:t>
      </w:r>
      <w:r w:rsidRPr="00965AC4">
        <w:rPr>
          <w:rFonts w:hint="eastAsia"/>
        </w:rPr>
        <w:t>）</w:t>
      </w:r>
      <w:r w:rsidRPr="00965AC4">
        <w:t xml:space="preserve"> </w:t>
      </w:r>
      <w:r w:rsidRPr="00965AC4">
        <w:rPr>
          <w:rFonts w:hint="eastAsia"/>
        </w:rPr>
        <w:t>资料表</w:t>
      </w:r>
    </w:p>
    <w:p w:rsidR="00965AC4" w:rsidRPr="00965AC4" w:rsidRDefault="00965AC4" w:rsidP="001016C7">
      <w:pPr>
        <w:pStyle w:val="affb"/>
      </w:pPr>
      <w:r w:rsidRPr="00965AC4">
        <w:rPr>
          <w:rFonts w:hint="eastAsia"/>
        </w:rPr>
        <w:t>表</w:t>
      </w:r>
      <w:r w:rsidRPr="00965AC4">
        <w:t>4</w:t>
      </w:r>
      <w:r w:rsidRPr="00965AC4">
        <w:rPr>
          <w:rFonts w:hint="eastAsia"/>
        </w:rPr>
        <w:t>-</w:t>
      </w:r>
      <w:r w:rsidR="00865106">
        <w:t>6</w:t>
      </w:r>
      <w:r w:rsidRPr="00965AC4">
        <w:t xml:space="preserve"> </w:t>
      </w:r>
      <w:r w:rsidRPr="00965AC4">
        <w:rPr>
          <w:rFonts w:hint="eastAsia"/>
        </w:rPr>
        <w:t>资料表</w:t>
      </w:r>
    </w:p>
    <w:tbl>
      <w:tblPr>
        <w:tblStyle w:val="afffc"/>
        <w:tblW w:w="8500" w:type="dxa"/>
        <w:tblInd w:w="-5" w:type="dxa"/>
        <w:tblLook w:val="04A0" w:firstRow="1" w:lastRow="0" w:firstColumn="1" w:lastColumn="0" w:noHBand="0" w:noVBand="1"/>
      </w:tblPr>
      <w:tblGrid>
        <w:gridCol w:w="1267"/>
        <w:gridCol w:w="1213"/>
        <w:gridCol w:w="1631"/>
        <w:gridCol w:w="619"/>
        <w:gridCol w:w="806"/>
        <w:gridCol w:w="899"/>
        <w:gridCol w:w="947"/>
        <w:gridCol w:w="1118"/>
      </w:tblGrid>
      <w:tr w:rsidR="00965AC4" w:rsidRPr="00C05D82" w:rsidTr="001419E4">
        <w:tc>
          <w:tcPr>
            <w:tcW w:w="1267" w:type="dxa"/>
          </w:tcPr>
          <w:p w:rsidR="00965AC4" w:rsidRPr="00965AC4" w:rsidRDefault="00965AC4" w:rsidP="001016C7">
            <w:pPr>
              <w:pStyle w:val="affc"/>
            </w:pPr>
            <w:r w:rsidRPr="00965AC4">
              <w:rPr>
                <w:rFonts w:hint="eastAsia"/>
              </w:rPr>
              <w:t>字段</w:t>
            </w:r>
          </w:p>
        </w:tc>
        <w:tc>
          <w:tcPr>
            <w:tcW w:w="1213" w:type="dxa"/>
          </w:tcPr>
          <w:p w:rsidR="00965AC4" w:rsidRPr="00965AC4" w:rsidRDefault="00965AC4" w:rsidP="001016C7">
            <w:pPr>
              <w:pStyle w:val="affc"/>
            </w:pPr>
            <w:r w:rsidRPr="00965AC4">
              <w:rPr>
                <w:rFonts w:hint="eastAsia"/>
              </w:rPr>
              <w:t>解释</w:t>
            </w:r>
          </w:p>
        </w:tc>
        <w:tc>
          <w:tcPr>
            <w:tcW w:w="1631" w:type="dxa"/>
          </w:tcPr>
          <w:p w:rsidR="00965AC4" w:rsidRPr="00965AC4" w:rsidRDefault="00965AC4" w:rsidP="001016C7">
            <w:pPr>
              <w:pStyle w:val="affc"/>
            </w:pPr>
            <w:r w:rsidRPr="00965AC4">
              <w:rPr>
                <w:rFonts w:hint="eastAsia"/>
              </w:rPr>
              <w:t>类型</w:t>
            </w:r>
          </w:p>
        </w:tc>
        <w:tc>
          <w:tcPr>
            <w:tcW w:w="619" w:type="dxa"/>
          </w:tcPr>
          <w:p w:rsidR="00965AC4" w:rsidRPr="00965AC4" w:rsidRDefault="00965AC4" w:rsidP="001016C7">
            <w:pPr>
              <w:pStyle w:val="affc"/>
            </w:pPr>
            <w:r w:rsidRPr="00965AC4">
              <w:rPr>
                <w:rFonts w:hint="eastAsia"/>
              </w:rPr>
              <w:t>索引</w:t>
            </w:r>
          </w:p>
        </w:tc>
        <w:tc>
          <w:tcPr>
            <w:tcW w:w="806" w:type="dxa"/>
          </w:tcPr>
          <w:p w:rsidR="00965AC4" w:rsidRPr="00965AC4" w:rsidRDefault="00965AC4" w:rsidP="001016C7">
            <w:pPr>
              <w:pStyle w:val="affc"/>
            </w:pPr>
            <w:r w:rsidRPr="00965AC4">
              <w:rPr>
                <w:rFonts w:hint="eastAsia"/>
              </w:rPr>
              <w:t>默认值</w:t>
            </w:r>
          </w:p>
        </w:tc>
        <w:tc>
          <w:tcPr>
            <w:tcW w:w="899" w:type="dxa"/>
          </w:tcPr>
          <w:p w:rsidR="00965AC4" w:rsidRPr="00965AC4" w:rsidRDefault="00965AC4" w:rsidP="001016C7">
            <w:pPr>
              <w:pStyle w:val="affc"/>
            </w:pPr>
            <w:r w:rsidRPr="00965AC4">
              <w:rPr>
                <w:rFonts w:hint="eastAsia"/>
              </w:rPr>
              <w:t>可为空</w:t>
            </w:r>
          </w:p>
        </w:tc>
        <w:tc>
          <w:tcPr>
            <w:tcW w:w="947" w:type="dxa"/>
          </w:tcPr>
          <w:p w:rsidR="00965AC4" w:rsidRPr="00965AC4" w:rsidRDefault="00965AC4" w:rsidP="001016C7">
            <w:pPr>
              <w:pStyle w:val="affc"/>
            </w:pPr>
            <w:r w:rsidRPr="00965AC4">
              <w:rPr>
                <w:rFonts w:hint="eastAsia"/>
              </w:rPr>
              <w:t>选择</w:t>
            </w:r>
          </w:p>
        </w:tc>
        <w:tc>
          <w:tcPr>
            <w:tcW w:w="1118" w:type="dxa"/>
          </w:tcPr>
          <w:p w:rsidR="00965AC4" w:rsidRPr="00965AC4" w:rsidRDefault="00965AC4" w:rsidP="001016C7">
            <w:pPr>
              <w:pStyle w:val="affc"/>
            </w:pPr>
            <w:r w:rsidRPr="00965AC4">
              <w:rPr>
                <w:rFonts w:hint="eastAsia"/>
              </w:rPr>
              <w:t>备注</w:t>
            </w:r>
          </w:p>
        </w:tc>
      </w:tr>
      <w:tr w:rsidR="00965AC4" w:rsidRPr="00C05D82" w:rsidTr="001419E4">
        <w:tc>
          <w:tcPr>
            <w:tcW w:w="1267" w:type="dxa"/>
          </w:tcPr>
          <w:p w:rsidR="00965AC4" w:rsidRPr="00965AC4" w:rsidRDefault="00965AC4" w:rsidP="001016C7">
            <w:pPr>
              <w:pStyle w:val="affc"/>
            </w:pPr>
            <w:r w:rsidRPr="00965AC4">
              <w:t>id</w:t>
            </w:r>
          </w:p>
        </w:tc>
        <w:tc>
          <w:tcPr>
            <w:tcW w:w="1213" w:type="dxa"/>
          </w:tcPr>
          <w:p w:rsidR="00965AC4" w:rsidRPr="00965AC4" w:rsidRDefault="00965AC4" w:rsidP="001016C7">
            <w:pPr>
              <w:pStyle w:val="affc"/>
            </w:pPr>
            <w:r w:rsidRPr="00965AC4">
              <w:rPr>
                <w:rFonts w:hint="eastAsia"/>
              </w:rPr>
              <w:t>I</w:t>
            </w:r>
            <w:r w:rsidRPr="00965AC4">
              <w:t>D</w:t>
            </w:r>
          </w:p>
        </w:tc>
        <w:tc>
          <w:tcPr>
            <w:tcW w:w="1631" w:type="dxa"/>
          </w:tcPr>
          <w:p w:rsidR="00965AC4" w:rsidRPr="00965AC4" w:rsidRDefault="00965AC4" w:rsidP="001016C7">
            <w:pPr>
              <w:pStyle w:val="affc"/>
            </w:pPr>
            <w:r w:rsidRPr="00965AC4">
              <w:t>IntegerField</w:t>
            </w:r>
          </w:p>
        </w:tc>
        <w:tc>
          <w:tcPr>
            <w:tcW w:w="619" w:type="dxa"/>
          </w:tcPr>
          <w:p w:rsidR="00965AC4" w:rsidRPr="00965AC4" w:rsidRDefault="00965AC4" w:rsidP="001016C7">
            <w:pPr>
              <w:pStyle w:val="affc"/>
            </w:pPr>
          </w:p>
        </w:tc>
        <w:tc>
          <w:tcPr>
            <w:tcW w:w="806" w:type="dxa"/>
          </w:tcPr>
          <w:p w:rsidR="00965AC4" w:rsidRPr="00965AC4" w:rsidRDefault="00965AC4" w:rsidP="001016C7">
            <w:pPr>
              <w:pStyle w:val="affc"/>
            </w:pPr>
          </w:p>
        </w:tc>
        <w:tc>
          <w:tcPr>
            <w:tcW w:w="899" w:type="dxa"/>
          </w:tcPr>
          <w:p w:rsidR="00965AC4" w:rsidRPr="00965AC4" w:rsidRDefault="00965AC4" w:rsidP="001016C7">
            <w:pPr>
              <w:pStyle w:val="affc"/>
            </w:pPr>
            <w:r w:rsidRPr="00965AC4">
              <w:rPr>
                <w:rFonts w:hint="eastAsia"/>
              </w:rPr>
              <w:t>F</w:t>
            </w:r>
            <w:r w:rsidRPr="00965AC4">
              <w:t>alse</w:t>
            </w:r>
          </w:p>
        </w:tc>
        <w:tc>
          <w:tcPr>
            <w:tcW w:w="947" w:type="dxa"/>
          </w:tcPr>
          <w:p w:rsidR="00965AC4" w:rsidRPr="00965AC4" w:rsidRDefault="00965AC4" w:rsidP="001016C7">
            <w:pPr>
              <w:pStyle w:val="affc"/>
            </w:pPr>
          </w:p>
        </w:tc>
        <w:tc>
          <w:tcPr>
            <w:tcW w:w="1118" w:type="dxa"/>
          </w:tcPr>
          <w:p w:rsidR="00965AC4" w:rsidRPr="00965AC4" w:rsidRDefault="00965AC4" w:rsidP="001016C7">
            <w:pPr>
              <w:pStyle w:val="affc"/>
            </w:pPr>
            <w:r w:rsidRPr="00965AC4">
              <w:rPr>
                <w:rFonts w:hint="eastAsia"/>
              </w:rPr>
              <w:t>自增</w:t>
            </w:r>
          </w:p>
        </w:tc>
      </w:tr>
      <w:tr w:rsidR="00965AC4" w:rsidRPr="00C05D82" w:rsidTr="001419E4">
        <w:tc>
          <w:tcPr>
            <w:tcW w:w="1267" w:type="dxa"/>
          </w:tcPr>
          <w:p w:rsidR="00965AC4" w:rsidRPr="00965AC4" w:rsidRDefault="00965AC4" w:rsidP="001016C7">
            <w:pPr>
              <w:pStyle w:val="affc"/>
            </w:pPr>
            <w:r w:rsidRPr="00965AC4">
              <w:rPr>
                <w:rFonts w:hint="eastAsia"/>
              </w:rPr>
              <w:t>n</w:t>
            </w:r>
            <w:r w:rsidRPr="00965AC4">
              <w:t>ame</w:t>
            </w:r>
          </w:p>
        </w:tc>
        <w:tc>
          <w:tcPr>
            <w:tcW w:w="1213" w:type="dxa"/>
          </w:tcPr>
          <w:p w:rsidR="00965AC4" w:rsidRPr="00965AC4" w:rsidRDefault="00965AC4" w:rsidP="001016C7">
            <w:pPr>
              <w:pStyle w:val="affc"/>
            </w:pPr>
            <w:r w:rsidRPr="00965AC4">
              <w:rPr>
                <w:rFonts w:hint="eastAsia"/>
              </w:rPr>
              <w:t>资料名称</w:t>
            </w:r>
          </w:p>
        </w:tc>
        <w:tc>
          <w:tcPr>
            <w:tcW w:w="1631" w:type="dxa"/>
          </w:tcPr>
          <w:p w:rsidR="00965AC4" w:rsidRPr="00965AC4" w:rsidRDefault="00965AC4" w:rsidP="001016C7">
            <w:pPr>
              <w:pStyle w:val="affc"/>
            </w:pPr>
            <w:r w:rsidRPr="00965AC4">
              <w:t>CharField</w:t>
            </w:r>
            <w:r w:rsidRPr="00965AC4">
              <w:rPr>
                <w:rFonts w:hint="eastAsia"/>
              </w:rPr>
              <w:t>（</w:t>
            </w:r>
            <w:r w:rsidRPr="00965AC4">
              <w:rPr>
                <w:rFonts w:hint="eastAsia"/>
              </w:rPr>
              <w:t>3</w:t>
            </w:r>
            <w:r w:rsidRPr="00965AC4">
              <w:t>0</w:t>
            </w:r>
            <w:r w:rsidRPr="00965AC4">
              <w:rPr>
                <w:rFonts w:hint="eastAsia"/>
              </w:rPr>
              <w:t>）</w:t>
            </w:r>
          </w:p>
        </w:tc>
        <w:tc>
          <w:tcPr>
            <w:tcW w:w="619" w:type="dxa"/>
          </w:tcPr>
          <w:p w:rsidR="00965AC4" w:rsidRPr="00965AC4" w:rsidRDefault="00965AC4" w:rsidP="001016C7">
            <w:pPr>
              <w:pStyle w:val="affc"/>
            </w:pPr>
          </w:p>
        </w:tc>
        <w:tc>
          <w:tcPr>
            <w:tcW w:w="806" w:type="dxa"/>
          </w:tcPr>
          <w:p w:rsidR="00965AC4" w:rsidRPr="00965AC4" w:rsidRDefault="00965AC4" w:rsidP="001016C7">
            <w:pPr>
              <w:pStyle w:val="affc"/>
            </w:pPr>
          </w:p>
        </w:tc>
        <w:tc>
          <w:tcPr>
            <w:tcW w:w="899" w:type="dxa"/>
          </w:tcPr>
          <w:p w:rsidR="00965AC4" w:rsidRPr="00965AC4" w:rsidRDefault="00965AC4" w:rsidP="001016C7">
            <w:pPr>
              <w:pStyle w:val="affc"/>
            </w:pPr>
            <w:r w:rsidRPr="00965AC4">
              <w:rPr>
                <w:rFonts w:hint="eastAsia"/>
              </w:rPr>
              <w:t>False</w:t>
            </w:r>
          </w:p>
        </w:tc>
        <w:tc>
          <w:tcPr>
            <w:tcW w:w="947" w:type="dxa"/>
          </w:tcPr>
          <w:p w:rsidR="00965AC4" w:rsidRPr="00965AC4" w:rsidRDefault="00965AC4" w:rsidP="001016C7">
            <w:pPr>
              <w:pStyle w:val="affc"/>
            </w:pPr>
          </w:p>
        </w:tc>
        <w:tc>
          <w:tcPr>
            <w:tcW w:w="1118" w:type="dxa"/>
          </w:tcPr>
          <w:p w:rsidR="00965AC4" w:rsidRPr="00965AC4" w:rsidRDefault="00965AC4" w:rsidP="001016C7">
            <w:pPr>
              <w:pStyle w:val="affc"/>
            </w:pPr>
          </w:p>
        </w:tc>
      </w:tr>
      <w:tr w:rsidR="00965AC4" w:rsidRPr="00C05D82" w:rsidTr="001419E4">
        <w:tc>
          <w:tcPr>
            <w:tcW w:w="1267" w:type="dxa"/>
          </w:tcPr>
          <w:p w:rsidR="00965AC4" w:rsidRPr="00965AC4" w:rsidRDefault="00965AC4" w:rsidP="001016C7">
            <w:pPr>
              <w:pStyle w:val="affc"/>
            </w:pPr>
            <w:r w:rsidRPr="00965AC4">
              <w:rPr>
                <w:rFonts w:hint="eastAsia"/>
              </w:rPr>
              <w:t>d</w:t>
            </w:r>
            <w:r w:rsidRPr="00965AC4">
              <w:t>esc</w:t>
            </w:r>
          </w:p>
        </w:tc>
        <w:tc>
          <w:tcPr>
            <w:tcW w:w="1213" w:type="dxa"/>
          </w:tcPr>
          <w:p w:rsidR="00965AC4" w:rsidRPr="00965AC4" w:rsidRDefault="00965AC4" w:rsidP="001016C7">
            <w:pPr>
              <w:pStyle w:val="affc"/>
            </w:pPr>
            <w:r w:rsidRPr="00965AC4">
              <w:rPr>
                <w:rFonts w:hint="eastAsia"/>
              </w:rPr>
              <w:t>资料描述</w:t>
            </w:r>
          </w:p>
        </w:tc>
        <w:tc>
          <w:tcPr>
            <w:tcW w:w="1631" w:type="dxa"/>
          </w:tcPr>
          <w:p w:rsidR="00965AC4" w:rsidRPr="00965AC4" w:rsidRDefault="00965AC4" w:rsidP="001016C7">
            <w:pPr>
              <w:pStyle w:val="affc"/>
            </w:pPr>
            <w:r w:rsidRPr="00965AC4">
              <w:t>CharField</w:t>
            </w:r>
            <w:r w:rsidRPr="00965AC4">
              <w:rPr>
                <w:rFonts w:hint="eastAsia"/>
              </w:rPr>
              <w:t>（</w:t>
            </w:r>
            <w:r w:rsidRPr="00965AC4">
              <w:t>200</w:t>
            </w:r>
            <w:r w:rsidRPr="00965AC4">
              <w:rPr>
                <w:rFonts w:hint="eastAsia"/>
              </w:rPr>
              <w:t>）</w:t>
            </w:r>
          </w:p>
        </w:tc>
        <w:tc>
          <w:tcPr>
            <w:tcW w:w="619" w:type="dxa"/>
          </w:tcPr>
          <w:p w:rsidR="00965AC4" w:rsidRPr="00965AC4" w:rsidRDefault="00965AC4" w:rsidP="001016C7">
            <w:pPr>
              <w:pStyle w:val="affc"/>
            </w:pPr>
          </w:p>
        </w:tc>
        <w:tc>
          <w:tcPr>
            <w:tcW w:w="806" w:type="dxa"/>
          </w:tcPr>
          <w:p w:rsidR="00965AC4" w:rsidRPr="00965AC4" w:rsidRDefault="00965AC4" w:rsidP="001016C7">
            <w:pPr>
              <w:pStyle w:val="affc"/>
            </w:pPr>
          </w:p>
        </w:tc>
        <w:tc>
          <w:tcPr>
            <w:tcW w:w="899" w:type="dxa"/>
          </w:tcPr>
          <w:p w:rsidR="00965AC4" w:rsidRPr="00965AC4" w:rsidRDefault="00965AC4" w:rsidP="001016C7">
            <w:pPr>
              <w:pStyle w:val="affc"/>
            </w:pPr>
            <w:r w:rsidRPr="00965AC4">
              <w:rPr>
                <w:rFonts w:hint="eastAsia"/>
              </w:rPr>
              <w:t>True</w:t>
            </w:r>
          </w:p>
        </w:tc>
        <w:tc>
          <w:tcPr>
            <w:tcW w:w="947" w:type="dxa"/>
          </w:tcPr>
          <w:p w:rsidR="00965AC4" w:rsidRPr="00965AC4" w:rsidRDefault="00965AC4" w:rsidP="001016C7">
            <w:pPr>
              <w:pStyle w:val="affc"/>
            </w:pPr>
          </w:p>
        </w:tc>
        <w:tc>
          <w:tcPr>
            <w:tcW w:w="1118" w:type="dxa"/>
          </w:tcPr>
          <w:p w:rsidR="00965AC4" w:rsidRPr="00965AC4" w:rsidRDefault="00965AC4" w:rsidP="001016C7">
            <w:pPr>
              <w:pStyle w:val="affc"/>
            </w:pPr>
          </w:p>
        </w:tc>
      </w:tr>
      <w:tr w:rsidR="00965AC4" w:rsidRPr="00C05D82" w:rsidTr="001419E4">
        <w:tc>
          <w:tcPr>
            <w:tcW w:w="1267" w:type="dxa"/>
          </w:tcPr>
          <w:p w:rsidR="00965AC4" w:rsidRPr="00965AC4" w:rsidRDefault="00965AC4" w:rsidP="001016C7">
            <w:pPr>
              <w:pStyle w:val="affc"/>
            </w:pPr>
            <w:r w:rsidRPr="00965AC4">
              <w:rPr>
                <w:rFonts w:hint="eastAsia"/>
              </w:rPr>
              <w:t>s</w:t>
            </w:r>
            <w:r w:rsidRPr="00965AC4">
              <w:t>tatus</w:t>
            </w:r>
          </w:p>
        </w:tc>
        <w:tc>
          <w:tcPr>
            <w:tcW w:w="1213" w:type="dxa"/>
          </w:tcPr>
          <w:p w:rsidR="00965AC4" w:rsidRPr="00965AC4" w:rsidRDefault="00965AC4" w:rsidP="001016C7">
            <w:pPr>
              <w:pStyle w:val="affc"/>
            </w:pPr>
            <w:r w:rsidRPr="00965AC4">
              <w:rPr>
                <w:rFonts w:hint="eastAsia"/>
              </w:rPr>
              <w:t>资料状态</w:t>
            </w:r>
          </w:p>
        </w:tc>
        <w:tc>
          <w:tcPr>
            <w:tcW w:w="1631" w:type="dxa"/>
          </w:tcPr>
          <w:p w:rsidR="00965AC4" w:rsidRPr="00965AC4" w:rsidRDefault="00965AC4" w:rsidP="001016C7">
            <w:pPr>
              <w:pStyle w:val="affc"/>
            </w:pPr>
            <w:r w:rsidRPr="00965AC4">
              <w:t>IntegerField</w:t>
            </w:r>
          </w:p>
        </w:tc>
        <w:tc>
          <w:tcPr>
            <w:tcW w:w="619" w:type="dxa"/>
          </w:tcPr>
          <w:p w:rsidR="00965AC4" w:rsidRPr="00965AC4" w:rsidRDefault="00965AC4" w:rsidP="001016C7">
            <w:pPr>
              <w:pStyle w:val="affc"/>
            </w:pPr>
          </w:p>
        </w:tc>
        <w:tc>
          <w:tcPr>
            <w:tcW w:w="806" w:type="dxa"/>
          </w:tcPr>
          <w:p w:rsidR="00965AC4" w:rsidRPr="00965AC4" w:rsidRDefault="00965AC4" w:rsidP="001016C7">
            <w:pPr>
              <w:pStyle w:val="affc"/>
            </w:pPr>
            <w:r w:rsidRPr="00965AC4">
              <w:rPr>
                <w:rFonts w:hint="eastAsia"/>
              </w:rPr>
              <w:t>0</w:t>
            </w:r>
          </w:p>
        </w:tc>
        <w:tc>
          <w:tcPr>
            <w:tcW w:w="899" w:type="dxa"/>
          </w:tcPr>
          <w:p w:rsidR="00965AC4" w:rsidRPr="00965AC4" w:rsidRDefault="00965AC4" w:rsidP="001016C7">
            <w:pPr>
              <w:pStyle w:val="affc"/>
            </w:pPr>
            <w:r w:rsidRPr="00965AC4">
              <w:rPr>
                <w:rFonts w:hint="eastAsia"/>
              </w:rPr>
              <w:t>F</w:t>
            </w:r>
            <w:r w:rsidRPr="00965AC4">
              <w:t>alse</w:t>
            </w:r>
          </w:p>
        </w:tc>
        <w:tc>
          <w:tcPr>
            <w:tcW w:w="947" w:type="dxa"/>
          </w:tcPr>
          <w:p w:rsidR="00965AC4" w:rsidRPr="00965AC4" w:rsidRDefault="00965AC4" w:rsidP="001016C7">
            <w:pPr>
              <w:pStyle w:val="affc"/>
            </w:pPr>
            <w:r w:rsidRPr="00965AC4">
              <w:rPr>
                <w:rFonts w:hint="eastAsia"/>
              </w:rPr>
              <w:t>0</w:t>
            </w:r>
            <w:r w:rsidRPr="00965AC4">
              <w:t>:</w:t>
            </w:r>
            <w:r w:rsidRPr="00965AC4">
              <w:rPr>
                <w:rFonts w:hint="eastAsia"/>
              </w:rPr>
              <w:t>未处理</w:t>
            </w:r>
          </w:p>
          <w:p w:rsidR="00965AC4" w:rsidRPr="00965AC4" w:rsidRDefault="00965AC4" w:rsidP="001016C7">
            <w:pPr>
              <w:pStyle w:val="affc"/>
            </w:pPr>
            <w:r w:rsidRPr="00965AC4">
              <w:rPr>
                <w:rFonts w:hint="eastAsia"/>
              </w:rPr>
              <w:t>1</w:t>
            </w:r>
            <w:r w:rsidRPr="00965AC4">
              <w:rPr>
                <w:rFonts w:hint="eastAsia"/>
              </w:rPr>
              <w:t>：处理中</w:t>
            </w:r>
          </w:p>
          <w:p w:rsidR="00965AC4" w:rsidRPr="00965AC4" w:rsidRDefault="00965AC4" w:rsidP="001016C7">
            <w:pPr>
              <w:pStyle w:val="affc"/>
            </w:pPr>
            <w:r w:rsidRPr="00965AC4">
              <w:rPr>
                <w:rFonts w:hint="eastAsia"/>
              </w:rPr>
              <w:t>2</w:t>
            </w:r>
            <w:r w:rsidRPr="00965AC4">
              <w:rPr>
                <w:rFonts w:hint="eastAsia"/>
              </w:rPr>
              <w:t>：未通过</w:t>
            </w:r>
          </w:p>
          <w:p w:rsidR="00965AC4" w:rsidRPr="00965AC4" w:rsidRDefault="00965AC4" w:rsidP="001016C7">
            <w:pPr>
              <w:pStyle w:val="affc"/>
            </w:pPr>
            <w:r w:rsidRPr="00965AC4">
              <w:rPr>
                <w:rFonts w:hint="eastAsia"/>
              </w:rPr>
              <w:t>3</w:t>
            </w:r>
            <w:r w:rsidRPr="00965AC4">
              <w:rPr>
                <w:rFonts w:hint="eastAsia"/>
              </w:rPr>
              <w:t>：已通过</w:t>
            </w:r>
          </w:p>
        </w:tc>
        <w:tc>
          <w:tcPr>
            <w:tcW w:w="1118" w:type="dxa"/>
          </w:tcPr>
          <w:p w:rsidR="00965AC4" w:rsidRPr="00965AC4" w:rsidRDefault="00965AC4" w:rsidP="001016C7">
            <w:pPr>
              <w:pStyle w:val="affc"/>
            </w:pPr>
          </w:p>
        </w:tc>
      </w:tr>
      <w:tr w:rsidR="00965AC4" w:rsidRPr="00C05D82" w:rsidTr="001419E4">
        <w:tc>
          <w:tcPr>
            <w:tcW w:w="1267" w:type="dxa"/>
          </w:tcPr>
          <w:p w:rsidR="00965AC4" w:rsidRPr="00965AC4" w:rsidRDefault="00965AC4" w:rsidP="001016C7">
            <w:pPr>
              <w:pStyle w:val="affc"/>
            </w:pPr>
            <w:r w:rsidRPr="00965AC4">
              <w:t>type</w:t>
            </w:r>
          </w:p>
        </w:tc>
        <w:tc>
          <w:tcPr>
            <w:tcW w:w="1213" w:type="dxa"/>
          </w:tcPr>
          <w:p w:rsidR="00965AC4" w:rsidRPr="00965AC4" w:rsidRDefault="00965AC4" w:rsidP="001016C7">
            <w:pPr>
              <w:pStyle w:val="affc"/>
            </w:pPr>
            <w:r w:rsidRPr="00965AC4">
              <w:rPr>
                <w:rFonts w:hint="eastAsia"/>
              </w:rPr>
              <w:t>所属分类</w:t>
            </w:r>
          </w:p>
        </w:tc>
        <w:tc>
          <w:tcPr>
            <w:tcW w:w="1631" w:type="dxa"/>
          </w:tcPr>
          <w:p w:rsidR="00965AC4" w:rsidRPr="00965AC4" w:rsidRDefault="00965AC4" w:rsidP="001016C7">
            <w:pPr>
              <w:pStyle w:val="affc"/>
            </w:pPr>
            <w:r w:rsidRPr="00965AC4">
              <w:t>ForeignKey</w:t>
            </w:r>
          </w:p>
        </w:tc>
        <w:tc>
          <w:tcPr>
            <w:tcW w:w="619" w:type="dxa"/>
          </w:tcPr>
          <w:p w:rsidR="00965AC4" w:rsidRPr="00965AC4" w:rsidRDefault="00965AC4" w:rsidP="001016C7">
            <w:pPr>
              <w:pStyle w:val="affc"/>
            </w:pPr>
          </w:p>
        </w:tc>
        <w:tc>
          <w:tcPr>
            <w:tcW w:w="806" w:type="dxa"/>
          </w:tcPr>
          <w:p w:rsidR="00965AC4" w:rsidRPr="00965AC4" w:rsidRDefault="00965AC4" w:rsidP="001016C7">
            <w:pPr>
              <w:pStyle w:val="affc"/>
            </w:pPr>
          </w:p>
        </w:tc>
        <w:tc>
          <w:tcPr>
            <w:tcW w:w="899" w:type="dxa"/>
          </w:tcPr>
          <w:p w:rsidR="00965AC4" w:rsidRPr="00965AC4" w:rsidRDefault="00965AC4" w:rsidP="001016C7">
            <w:pPr>
              <w:pStyle w:val="affc"/>
            </w:pPr>
            <w:r w:rsidRPr="00965AC4">
              <w:rPr>
                <w:rFonts w:hint="eastAsia"/>
              </w:rPr>
              <w:t>False</w:t>
            </w:r>
          </w:p>
        </w:tc>
        <w:tc>
          <w:tcPr>
            <w:tcW w:w="947" w:type="dxa"/>
          </w:tcPr>
          <w:p w:rsidR="00965AC4" w:rsidRPr="00965AC4" w:rsidRDefault="00965AC4" w:rsidP="001016C7">
            <w:pPr>
              <w:pStyle w:val="affc"/>
            </w:pPr>
          </w:p>
        </w:tc>
        <w:tc>
          <w:tcPr>
            <w:tcW w:w="1118" w:type="dxa"/>
          </w:tcPr>
          <w:p w:rsidR="00965AC4" w:rsidRPr="00965AC4" w:rsidRDefault="00965AC4" w:rsidP="001016C7">
            <w:pPr>
              <w:pStyle w:val="affc"/>
            </w:pPr>
            <w:proofErr w:type="gramStart"/>
            <w:r w:rsidRPr="00965AC4">
              <w:rPr>
                <w:rFonts w:hint="eastAsia"/>
              </w:rPr>
              <w:t>外键到</w:t>
            </w:r>
            <w:proofErr w:type="gramEnd"/>
            <w:r w:rsidRPr="00965AC4">
              <w:rPr>
                <w:rFonts w:hint="eastAsia"/>
              </w:rPr>
              <w:t>资料分类表</w:t>
            </w:r>
          </w:p>
        </w:tc>
      </w:tr>
      <w:tr w:rsidR="00965AC4" w:rsidRPr="00C05D82" w:rsidTr="001419E4">
        <w:tc>
          <w:tcPr>
            <w:tcW w:w="1267" w:type="dxa"/>
          </w:tcPr>
          <w:p w:rsidR="00965AC4" w:rsidRPr="00965AC4" w:rsidRDefault="00965AC4" w:rsidP="001016C7">
            <w:pPr>
              <w:pStyle w:val="affc"/>
            </w:pPr>
            <w:r w:rsidRPr="00965AC4">
              <w:t>user</w:t>
            </w:r>
          </w:p>
        </w:tc>
        <w:tc>
          <w:tcPr>
            <w:tcW w:w="1213" w:type="dxa"/>
          </w:tcPr>
          <w:p w:rsidR="00965AC4" w:rsidRPr="00965AC4" w:rsidRDefault="00965AC4" w:rsidP="001016C7">
            <w:pPr>
              <w:pStyle w:val="affc"/>
            </w:pPr>
            <w:r w:rsidRPr="00965AC4">
              <w:rPr>
                <w:rFonts w:hint="eastAsia"/>
              </w:rPr>
              <w:t>所属用户</w:t>
            </w:r>
          </w:p>
        </w:tc>
        <w:tc>
          <w:tcPr>
            <w:tcW w:w="1631" w:type="dxa"/>
          </w:tcPr>
          <w:p w:rsidR="00965AC4" w:rsidRPr="00965AC4" w:rsidRDefault="00965AC4" w:rsidP="001016C7">
            <w:pPr>
              <w:pStyle w:val="affc"/>
            </w:pPr>
            <w:r w:rsidRPr="00965AC4">
              <w:t>ForeignKey</w:t>
            </w:r>
          </w:p>
        </w:tc>
        <w:tc>
          <w:tcPr>
            <w:tcW w:w="619" w:type="dxa"/>
          </w:tcPr>
          <w:p w:rsidR="00965AC4" w:rsidRPr="00965AC4" w:rsidRDefault="00965AC4" w:rsidP="001016C7">
            <w:pPr>
              <w:pStyle w:val="affc"/>
            </w:pPr>
          </w:p>
        </w:tc>
        <w:tc>
          <w:tcPr>
            <w:tcW w:w="806" w:type="dxa"/>
          </w:tcPr>
          <w:p w:rsidR="00965AC4" w:rsidRPr="00965AC4" w:rsidRDefault="00965AC4" w:rsidP="001016C7">
            <w:pPr>
              <w:pStyle w:val="affc"/>
            </w:pPr>
          </w:p>
        </w:tc>
        <w:tc>
          <w:tcPr>
            <w:tcW w:w="899" w:type="dxa"/>
          </w:tcPr>
          <w:p w:rsidR="00965AC4" w:rsidRPr="00965AC4" w:rsidRDefault="00965AC4" w:rsidP="001016C7">
            <w:pPr>
              <w:pStyle w:val="affc"/>
            </w:pPr>
            <w:r w:rsidRPr="00965AC4">
              <w:rPr>
                <w:rFonts w:hint="eastAsia"/>
              </w:rPr>
              <w:t>False</w:t>
            </w:r>
          </w:p>
        </w:tc>
        <w:tc>
          <w:tcPr>
            <w:tcW w:w="947" w:type="dxa"/>
          </w:tcPr>
          <w:p w:rsidR="00965AC4" w:rsidRPr="00965AC4" w:rsidRDefault="00965AC4" w:rsidP="001016C7">
            <w:pPr>
              <w:pStyle w:val="affc"/>
            </w:pPr>
          </w:p>
        </w:tc>
        <w:tc>
          <w:tcPr>
            <w:tcW w:w="1118" w:type="dxa"/>
          </w:tcPr>
          <w:p w:rsidR="00965AC4" w:rsidRPr="00965AC4" w:rsidRDefault="00965AC4" w:rsidP="001016C7">
            <w:pPr>
              <w:pStyle w:val="affc"/>
            </w:pPr>
            <w:proofErr w:type="gramStart"/>
            <w:r w:rsidRPr="00965AC4">
              <w:rPr>
                <w:rFonts w:hint="eastAsia"/>
              </w:rPr>
              <w:t>外键到</w:t>
            </w:r>
            <w:proofErr w:type="gramEnd"/>
            <w:r w:rsidRPr="00965AC4">
              <w:rPr>
                <w:rFonts w:hint="eastAsia"/>
              </w:rPr>
              <w:t>用户表</w:t>
            </w:r>
          </w:p>
        </w:tc>
      </w:tr>
      <w:tr w:rsidR="00965AC4" w:rsidRPr="00C05D82" w:rsidTr="001419E4">
        <w:tc>
          <w:tcPr>
            <w:tcW w:w="1267" w:type="dxa"/>
          </w:tcPr>
          <w:p w:rsidR="00965AC4" w:rsidRPr="00965AC4" w:rsidRDefault="00965AC4" w:rsidP="001016C7">
            <w:pPr>
              <w:pStyle w:val="affc"/>
            </w:pPr>
            <w:r w:rsidRPr="00965AC4">
              <w:rPr>
                <w:rFonts w:hint="eastAsia"/>
              </w:rPr>
              <w:t>data</w:t>
            </w:r>
          </w:p>
        </w:tc>
        <w:tc>
          <w:tcPr>
            <w:tcW w:w="1213" w:type="dxa"/>
          </w:tcPr>
          <w:p w:rsidR="00965AC4" w:rsidRPr="00965AC4" w:rsidRDefault="00965AC4" w:rsidP="001016C7">
            <w:pPr>
              <w:pStyle w:val="affc"/>
            </w:pPr>
            <w:r w:rsidRPr="00965AC4">
              <w:rPr>
                <w:rFonts w:hint="eastAsia"/>
              </w:rPr>
              <w:t>资料包</w:t>
            </w:r>
          </w:p>
        </w:tc>
        <w:tc>
          <w:tcPr>
            <w:tcW w:w="1631" w:type="dxa"/>
          </w:tcPr>
          <w:p w:rsidR="00965AC4" w:rsidRPr="00965AC4" w:rsidRDefault="00965AC4" w:rsidP="001016C7">
            <w:pPr>
              <w:pStyle w:val="affc"/>
            </w:pPr>
            <w:r w:rsidRPr="00965AC4">
              <w:t>OneToOneField</w:t>
            </w:r>
          </w:p>
        </w:tc>
        <w:tc>
          <w:tcPr>
            <w:tcW w:w="619" w:type="dxa"/>
          </w:tcPr>
          <w:p w:rsidR="00965AC4" w:rsidRPr="00965AC4" w:rsidRDefault="00965AC4" w:rsidP="001016C7">
            <w:pPr>
              <w:pStyle w:val="affc"/>
            </w:pPr>
          </w:p>
        </w:tc>
        <w:tc>
          <w:tcPr>
            <w:tcW w:w="806" w:type="dxa"/>
          </w:tcPr>
          <w:p w:rsidR="00965AC4" w:rsidRPr="00965AC4" w:rsidRDefault="00965AC4" w:rsidP="001016C7">
            <w:pPr>
              <w:pStyle w:val="affc"/>
            </w:pPr>
          </w:p>
        </w:tc>
        <w:tc>
          <w:tcPr>
            <w:tcW w:w="899" w:type="dxa"/>
          </w:tcPr>
          <w:p w:rsidR="00965AC4" w:rsidRPr="00965AC4" w:rsidRDefault="00965AC4" w:rsidP="001016C7">
            <w:pPr>
              <w:pStyle w:val="affc"/>
            </w:pPr>
            <w:r w:rsidRPr="00965AC4">
              <w:rPr>
                <w:rFonts w:hint="eastAsia"/>
              </w:rPr>
              <w:t>False</w:t>
            </w:r>
          </w:p>
        </w:tc>
        <w:tc>
          <w:tcPr>
            <w:tcW w:w="947" w:type="dxa"/>
          </w:tcPr>
          <w:p w:rsidR="00965AC4" w:rsidRPr="00965AC4" w:rsidRDefault="00965AC4" w:rsidP="001016C7">
            <w:pPr>
              <w:pStyle w:val="affc"/>
            </w:pPr>
          </w:p>
        </w:tc>
        <w:tc>
          <w:tcPr>
            <w:tcW w:w="1118" w:type="dxa"/>
          </w:tcPr>
          <w:p w:rsidR="00965AC4" w:rsidRPr="00965AC4" w:rsidRDefault="00965AC4" w:rsidP="001016C7">
            <w:pPr>
              <w:pStyle w:val="affc"/>
            </w:pPr>
            <w:r w:rsidRPr="00965AC4">
              <w:rPr>
                <w:rFonts w:hint="eastAsia"/>
              </w:rPr>
              <w:t>关联到</w:t>
            </w:r>
            <w:proofErr w:type="gramStart"/>
            <w:r w:rsidRPr="00965AC4">
              <w:rPr>
                <w:rFonts w:hint="eastAsia"/>
              </w:rPr>
              <w:t>资料包表</w:t>
            </w:r>
            <w:proofErr w:type="gramEnd"/>
          </w:p>
        </w:tc>
      </w:tr>
      <w:tr w:rsidR="00965AC4" w:rsidRPr="00C05D82" w:rsidTr="001419E4">
        <w:tc>
          <w:tcPr>
            <w:tcW w:w="1267" w:type="dxa"/>
          </w:tcPr>
          <w:p w:rsidR="00965AC4" w:rsidRPr="00965AC4" w:rsidRDefault="00965AC4" w:rsidP="001016C7">
            <w:pPr>
              <w:pStyle w:val="affc"/>
            </w:pPr>
            <w:r w:rsidRPr="00965AC4">
              <w:t>disclosure</w:t>
            </w:r>
          </w:p>
        </w:tc>
        <w:tc>
          <w:tcPr>
            <w:tcW w:w="1213" w:type="dxa"/>
          </w:tcPr>
          <w:p w:rsidR="00965AC4" w:rsidRPr="00965AC4" w:rsidRDefault="00965AC4" w:rsidP="001016C7">
            <w:pPr>
              <w:pStyle w:val="affc"/>
            </w:pPr>
            <w:r w:rsidRPr="00965AC4">
              <w:rPr>
                <w:rFonts w:hint="eastAsia"/>
              </w:rPr>
              <w:t>公开度</w:t>
            </w:r>
          </w:p>
        </w:tc>
        <w:tc>
          <w:tcPr>
            <w:tcW w:w="1631" w:type="dxa"/>
          </w:tcPr>
          <w:p w:rsidR="00965AC4" w:rsidRPr="00965AC4" w:rsidRDefault="00965AC4" w:rsidP="001016C7">
            <w:pPr>
              <w:pStyle w:val="affc"/>
            </w:pPr>
            <w:r w:rsidRPr="00965AC4">
              <w:t>IntegerField</w:t>
            </w:r>
          </w:p>
        </w:tc>
        <w:tc>
          <w:tcPr>
            <w:tcW w:w="619" w:type="dxa"/>
          </w:tcPr>
          <w:p w:rsidR="00965AC4" w:rsidRPr="00965AC4" w:rsidRDefault="00965AC4" w:rsidP="001016C7">
            <w:pPr>
              <w:pStyle w:val="affc"/>
            </w:pPr>
          </w:p>
        </w:tc>
        <w:tc>
          <w:tcPr>
            <w:tcW w:w="806" w:type="dxa"/>
          </w:tcPr>
          <w:p w:rsidR="00965AC4" w:rsidRPr="00965AC4" w:rsidRDefault="00965AC4" w:rsidP="001016C7">
            <w:pPr>
              <w:pStyle w:val="affc"/>
            </w:pPr>
          </w:p>
        </w:tc>
        <w:tc>
          <w:tcPr>
            <w:tcW w:w="899" w:type="dxa"/>
          </w:tcPr>
          <w:p w:rsidR="00965AC4" w:rsidRPr="00965AC4" w:rsidRDefault="00965AC4" w:rsidP="001016C7">
            <w:pPr>
              <w:pStyle w:val="affc"/>
            </w:pPr>
            <w:r w:rsidRPr="00965AC4">
              <w:rPr>
                <w:rFonts w:hint="eastAsia"/>
              </w:rPr>
              <w:t>F</w:t>
            </w:r>
            <w:r w:rsidRPr="00965AC4">
              <w:t>alse</w:t>
            </w:r>
          </w:p>
        </w:tc>
        <w:tc>
          <w:tcPr>
            <w:tcW w:w="947" w:type="dxa"/>
          </w:tcPr>
          <w:p w:rsidR="00965AC4" w:rsidRPr="00965AC4" w:rsidRDefault="00965AC4" w:rsidP="001016C7">
            <w:pPr>
              <w:pStyle w:val="affc"/>
            </w:pPr>
            <w:r w:rsidRPr="00965AC4">
              <w:rPr>
                <w:rFonts w:hint="eastAsia"/>
              </w:rPr>
              <w:t>0</w:t>
            </w:r>
            <w:r w:rsidRPr="00965AC4">
              <w:rPr>
                <w:rFonts w:hint="eastAsia"/>
              </w:rPr>
              <w:t>：所有人可见</w:t>
            </w:r>
          </w:p>
          <w:p w:rsidR="00965AC4" w:rsidRPr="00965AC4" w:rsidRDefault="00965AC4" w:rsidP="001016C7">
            <w:pPr>
              <w:pStyle w:val="affc"/>
            </w:pPr>
            <w:r w:rsidRPr="00965AC4">
              <w:rPr>
                <w:rFonts w:hint="eastAsia"/>
              </w:rPr>
              <w:t>1</w:t>
            </w:r>
            <w:r w:rsidRPr="00965AC4">
              <w:rPr>
                <w:rFonts w:hint="eastAsia"/>
              </w:rPr>
              <w:t>：</w:t>
            </w:r>
            <w:proofErr w:type="gramStart"/>
            <w:r w:rsidRPr="00965AC4">
              <w:rPr>
                <w:rFonts w:hint="eastAsia"/>
              </w:rPr>
              <w:t>仅所在</w:t>
            </w:r>
            <w:proofErr w:type="gramEnd"/>
            <w:r w:rsidRPr="00965AC4">
              <w:rPr>
                <w:rFonts w:hint="eastAsia"/>
              </w:rPr>
              <w:t>社团人员可见</w:t>
            </w:r>
          </w:p>
        </w:tc>
        <w:tc>
          <w:tcPr>
            <w:tcW w:w="1118" w:type="dxa"/>
          </w:tcPr>
          <w:p w:rsidR="00965AC4" w:rsidRPr="00965AC4" w:rsidRDefault="00965AC4" w:rsidP="001016C7">
            <w:pPr>
              <w:pStyle w:val="affc"/>
            </w:pPr>
          </w:p>
        </w:tc>
      </w:tr>
      <w:tr w:rsidR="00965AC4" w:rsidRPr="00C05D82" w:rsidTr="001419E4">
        <w:tc>
          <w:tcPr>
            <w:tcW w:w="1267" w:type="dxa"/>
          </w:tcPr>
          <w:p w:rsidR="00965AC4" w:rsidRPr="00965AC4" w:rsidRDefault="00965AC4" w:rsidP="001016C7">
            <w:pPr>
              <w:pStyle w:val="affc"/>
            </w:pPr>
            <w:r w:rsidRPr="00965AC4">
              <w:rPr>
                <w:rFonts w:hint="eastAsia"/>
              </w:rPr>
              <w:t>a</w:t>
            </w:r>
            <w:r w:rsidRPr="00965AC4">
              <w:t>dd_time</w:t>
            </w:r>
          </w:p>
        </w:tc>
        <w:tc>
          <w:tcPr>
            <w:tcW w:w="1213" w:type="dxa"/>
          </w:tcPr>
          <w:p w:rsidR="00965AC4" w:rsidRPr="00965AC4" w:rsidRDefault="00965AC4" w:rsidP="001016C7">
            <w:pPr>
              <w:pStyle w:val="affc"/>
            </w:pPr>
            <w:r w:rsidRPr="00965AC4">
              <w:rPr>
                <w:rFonts w:hint="eastAsia"/>
              </w:rPr>
              <w:t>添加时间</w:t>
            </w:r>
          </w:p>
        </w:tc>
        <w:tc>
          <w:tcPr>
            <w:tcW w:w="1631" w:type="dxa"/>
          </w:tcPr>
          <w:p w:rsidR="00965AC4" w:rsidRPr="00965AC4" w:rsidRDefault="00965AC4" w:rsidP="001016C7">
            <w:pPr>
              <w:pStyle w:val="affc"/>
            </w:pPr>
            <w:r w:rsidRPr="00965AC4">
              <w:t>DateTimeField</w:t>
            </w:r>
          </w:p>
        </w:tc>
        <w:tc>
          <w:tcPr>
            <w:tcW w:w="619" w:type="dxa"/>
          </w:tcPr>
          <w:p w:rsidR="00965AC4" w:rsidRPr="00965AC4" w:rsidRDefault="00965AC4" w:rsidP="001016C7">
            <w:pPr>
              <w:pStyle w:val="affc"/>
            </w:pPr>
          </w:p>
        </w:tc>
        <w:tc>
          <w:tcPr>
            <w:tcW w:w="806" w:type="dxa"/>
          </w:tcPr>
          <w:p w:rsidR="00965AC4" w:rsidRPr="00965AC4" w:rsidRDefault="00965AC4" w:rsidP="001016C7">
            <w:pPr>
              <w:pStyle w:val="affc"/>
            </w:pPr>
            <w:r w:rsidRPr="00965AC4">
              <w:rPr>
                <w:rFonts w:hint="eastAsia"/>
              </w:rPr>
              <w:t>当前时间</w:t>
            </w:r>
          </w:p>
        </w:tc>
        <w:tc>
          <w:tcPr>
            <w:tcW w:w="899" w:type="dxa"/>
          </w:tcPr>
          <w:p w:rsidR="00965AC4" w:rsidRPr="00965AC4" w:rsidRDefault="00965AC4" w:rsidP="001016C7">
            <w:pPr>
              <w:pStyle w:val="affc"/>
            </w:pPr>
            <w:r w:rsidRPr="00965AC4">
              <w:rPr>
                <w:rFonts w:hint="eastAsia"/>
              </w:rPr>
              <w:t>False</w:t>
            </w:r>
          </w:p>
        </w:tc>
        <w:tc>
          <w:tcPr>
            <w:tcW w:w="947" w:type="dxa"/>
          </w:tcPr>
          <w:p w:rsidR="00965AC4" w:rsidRPr="00965AC4" w:rsidRDefault="00965AC4" w:rsidP="001016C7">
            <w:pPr>
              <w:pStyle w:val="affc"/>
            </w:pPr>
          </w:p>
        </w:tc>
        <w:tc>
          <w:tcPr>
            <w:tcW w:w="1118" w:type="dxa"/>
          </w:tcPr>
          <w:p w:rsidR="00965AC4" w:rsidRPr="00965AC4" w:rsidRDefault="00965AC4" w:rsidP="001016C7">
            <w:pPr>
              <w:pStyle w:val="affc"/>
            </w:pPr>
          </w:p>
        </w:tc>
      </w:tr>
    </w:tbl>
    <w:p w:rsidR="001419E4" w:rsidRPr="001419E4" w:rsidRDefault="001419E4" w:rsidP="001419E4">
      <w:pPr>
        <w:pStyle w:val="1"/>
      </w:pPr>
      <w:bookmarkStart w:id="16" w:name="_Toc7654794"/>
      <w:r w:rsidRPr="001419E4">
        <w:rPr>
          <w:rFonts w:hint="eastAsia"/>
        </w:rPr>
        <w:t>第五章 系统实现</w:t>
      </w:r>
      <w:bookmarkEnd w:id="16"/>
    </w:p>
    <w:p w:rsidR="001419E4" w:rsidRPr="001419E4" w:rsidRDefault="001419E4" w:rsidP="001419E4">
      <w:pPr>
        <w:pStyle w:val="2"/>
      </w:pPr>
      <w:r w:rsidRPr="001419E4">
        <w:rPr>
          <w:rFonts w:hint="eastAsia"/>
        </w:rPr>
        <w:t>开发工具简介</w:t>
      </w:r>
    </w:p>
    <w:p w:rsidR="001419E4" w:rsidRPr="001419E4" w:rsidRDefault="001419E4" w:rsidP="001419E4">
      <w:pPr>
        <w:pStyle w:val="a5"/>
      </w:pPr>
      <w:r w:rsidRPr="001419E4">
        <w:rPr>
          <w:rFonts w:hint="eastAsia"/>
        </w:rPr>
        <w:t>（1）PyCharm是由JetBrains打造的一款Python IDE，带有一整套可以帮助用户在使用Python语言开发时提高其效率的工具。，其优点，：对Python的工具集成非常</w:t>
      </w:r>
      <w:r w:rsidRPr="001419E4">
        <w:rPr>
          <w:rFonts w:hint="eastAsia"/>
        </w:rPr>
        <w:lastRenderedPageBreak/>
        <w:t>完善，代码提示功能强大，对代码规范帮助非常大。；缺点，：重量级，启动非常慢，界面也不是很漂亮。</w:t>
      </w:r>
    </w:p>
    <w:p w:rsidR="001419E4" w:rsidRPr="001419E4" w:rsidRDefault="001419E4" w:rsidP="001419E4">
      <w:pPr>
        <w:pStyle w:val="a5"/>
      </w:pPr>
      <w:r w:rsidRPr="001419E4">
        <w:rPr>
          <w:rFonts w:hint="eastAsia"/>
        </w:rPr>
        <w:t>（2）Visual Studio Code（简称vscode）是一个轻量且、强大的跨平台开源代码编辑器（IDE），拥有丰富的插件系统，支持各种编程语言的使用。，其优点，：轻量级，、启动快速和使用方便快捷，丰富的插件系统使其具备各种快捷功能，使用方便快捷，而且对git的支持很友好。；缺点，：感觉vscode的导航不是很友好，对windows的支持不是很友好，需要自己配置一些常用的快捷启动方式。</w:t>
      </w:r>
    </w:p>
    <w:p w:rsidR="001419E4" w:rsidRPr="001419E4" w:rsidRDefault="001419E4" w:rsidP="001419E4">
      <w:pPr>
        <w:pStyle w:val="a5"/>
      </w:pPr>
      <w:r w:rsidRPr="001419E4">
        <w:rPr>
          <w:rFonts w:hint="eastAsia"/>
        </w:rPr>
        <w:t>（3）Navicat Premium是一款数据库管理工具。，将此工具连接Mysql数据库，通过界面来管理数据库，方便快捷。其优点，：界面化管理数据的方式，给我们用户提供了极大的便利。</w:t>
      </w:r>
    </w:p>
    <w:p w:rsidR="001419E4" w:rsidRPr="001419E4" w:rsidRDefault="001419E4" w:rsidP="001419E4">
      <w:pPr>
        <w:pStyle w:val="a5"/>
      </w:pPr>
      <w:r w:rsidRPr="001419E4">
        <w:rPr>
          <w:rFonts w:hint="eastAsia"/>
        </w:rPr>
        <w:t>同时，可以连接多种数据库进行管理，还且支持sql语句，感觉</w:t>
      </w:r>
      <w:proofErr w:type="gramStart"/>
      <w:r w:rsidRPr="001419E4">
        <w:rPr>
          <w:rFonts w:hint="eastAsia"/>
        </w:rPr>
        <w:t>非常</w:t>
      </w:r>
      <w:proofErr w:type="gramEnd"/>
      <w:r w:rsidRPr="001419E4">
        <w:rPr>
          <w:rFonts w:hint="eastAsia"/>
        </w:rPr>
        <w:t>棒。</w:t>
      </w:r>
    </w:p>
    <w:p w:rsidR="001419E4" w:rsidRPr="001419E4" w:rsidRDefault="001419E4" w:rsidP="001419E4">
      <w:pPr>
        <w:pStyle w:val="2"/>
      </w:pPr>
      <w:r w:rsidRPr="001419E4">
        <w:rPr>
          <w:rFonts w:hint="eastAsia"/>
        </w:rPr>
        <w:t>核心功能代码</w:t>
      </w:r>
    </w:p>
    <w:p w:rsidR="001419E4" w:rsidRPr="001419E4" w:rsidRDefault="001419E4" w:rsidP="001419E4">
      <w:pPr>
        <w:pStyle w:val="3"/>
      </w:pPr>
      <w:r w:rsidRPr="001419E4">
        <w:rPr>
          <w:rFonts w:hint="eastAsia"/>
        </w:rPr>
        <w:t>注册模块实现</w:t>
      </w:r>
    </w:p>
    <w:p w:rsidR="001419E4" w:rsidRPr="001419E4" w:rsidRDefault="001419E4" w:rsidP="001419E4">
      <w:pPr>
        <w:pStyle w:val="a5"/>
      </w:pPr>
      <w:r w:rsidRPr="001419E4">
        <w:rPr>
          <w:rFonts w:hint="eastAsia"/>
        </w:rPr>
        <w:t>用户需要填写身份信息，后台会对学号或工号的唯一想，以及用户名和密码的合法性进行验证，验证成功后后台会将用户的信息写入到数据库的用户信息表。</w:t>
      </w:r>
    </w:p>
    <w:p w:rsidR="001419E4" w:rsidRPr="001419E4" w:rsidRDefault="001419E4" w:rsidP="001419E4">
      <w:pPr>
        <w:pStyle w:val="a5"/>
      </w:pPr>
      <w:r w:rsidRPr="001419E4">
        <w:rPr>
          <w:rFonts w:hint="eastAsia"/>
        </w:rPr>
        <w:tab/>
        <w:t>注册页面如5-1图所示：</w:t>
      </w:r>
    </w:p>
    <w:p w:rsidR="001419E4" w:rsidRPr="001419E4" w:rsidRDefault="00A51FAF" w:rsidP="0022323C">
      <w:pPr>
        <w:pStyle w:val="afff2"/>
      </w:pPr>
      <w:r w:rsidRPr="001419E4">
        <w:rPr>
          <w:noProof/>
        </w:rPr>
        <w:drawing>
          <wp:inline distT="0" distB="0" distL="0" distR="0">
            <wp:extent cx="5273675" cy="2434590"/>
            <wp:effectExtent l="0" t="0" r="0" b="0"/>
            <wp:docPr id="25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675" cy="2434590"/>
                    </a:xfrm>
                    <a:prstGeom prst="rect">
                      <a:avLst/>
                    </a:prstGeom>
                    <a:noFill/>
                    <a:ln>
                      <a:noFill/>
                    </a:ln>
                  </pic:spPr>
                </pic:pic>
              </a:graphicData>
            </a:graphic>
          </wp:inline>
        </w:drawing>
      </w:r>
    </w:p>
    <w:p w:rsidR="001419E4" w:rsidRPr="001419E4" w:rsidRDefault="001419E4" w:rsidP="0022323C">
      <w:pPr>
        <w:pStyle w:val="afff2"/>
      </w:pPr>
      <w:r w:rsidRPr="001419E4">
        <w:rPr>
          <w:rFonts w:hint="eastAsia"/>
        </w:rPr>
        <w:t>图5-</w:t>
      </w:r>
      <w:r w:rsidRPr="001419E4">
        <w:t xml:space="preserve">1 </w:t>
      </w:r>
      <w:r w:rsidRPr="001419E4">
        <w:rPr>
          <w:rFonts w:hint="eastAsia"/>
        </w:rPr>
        <w:t>用户注册界面</w:t>
      </w:r>
    </w:p>
    <w:p w:rsidR="001419E4" w:rsidRPr="001419E4" w:rsidRDefault="001419E4" w:rsidP="0022323C">
      <w:pPr>
        <w:pStyle w:val="a5"/>
      </w:pPr>
      <w:r w:rsidRPr="001419E4">
        <w:rPr>
          <w:rFonts w:hint="eastAsia"/>
        </w:rPr>
        <w:t>注册的核心代码如下：</w:t>
      </w:r>
    </w:p>
    <w:p w:rsidR="001419E4" w:rsidRPr="001419E4" w:rsidRDefault="001419E4" w:rsidP="0022323C">
      <w:pPr>
        <w:pStyle w:val="affd"/>
        <w:ind w:left="420" w:right="420"/>
      </w:pPr>
      <w:r w:rsidRPr="001419E4">
        <w:rPr>
          <w:rFonts w:hint="eastAsia"/>
        </w:rPr>
        <w:t>#</w:t>
      </w:r>
      <w:r w:rsidRPr="001419E4">
        <w:t xml:space="preserve"> </w:t>
      </w:r>
      <w:r w:rsidRPr="001419E4">
        <w:rPr>
          <w:rFonts w:hint="eastAsia"/>
        </w:rPr>
        <w:t>注册序列化</w:t>
      </w:r>
    </w:p>
    <w:p w:rsidR="001419E4" w:rsidRPr="001419E4" w:rsidRDefault="001419E4" w:rsidP="0022323C">
      <w:pPr>
        <w:pStyle w:val="affd"/>
        <w:ind w:left="420" w:right="420"/>
      </w:pPr>
      <w:r w:rsidRPr="001419E4">
        <w:t>class UserCreateSerializer(</w:t>
      </w:r>
      <w:proofErr w:type="gramStart"/>
      <w:r w:rsidRPr="001419E4">
        <w:t>serializers.ModelSerializer</w:t>
      </w:r>
      <w:proofErr w:type="gramEnd"/>
      <w:r w:rsidRPr="001419E4">
        <w:t>):</w:t>
      </w:r>
    </w:p>
    <w:p w:rsidR="001419E4" w:rsidRPr="001419E4" w:rsidRDefault="001419E4" w:rsidP="0022323C">
      <w:pPr>
        <w:pStyle w:val="affd"/>
        <w:ind w:left="420" w:right="420"/>
      </w:pPr>
      <w:r w:rsidRPr="001419E4">
        <w:t xml:space="preserve">    sno = serializers.CharField(required=True, max_length=20, label='学号/工号')</w:t>
      </w:r>
    </w:p>
    <w:p w:rsidR="001419E4" w:rsidRPr="001419E4" w:rsidRDefault="001419E4" w:rsidP="0022323C">
      <w:pPr>
        <w:pStyle w:val="affd"/>
        <w:ind w:left="420" w:right="420"/>
      </w:pPr>
      <w:r w:rsidRPr="001419E4">
        <w:t xml:space="preserve">    username = serializers.CharField(required=True, label='昵称')</w:t>
      </w:r>
    </w:p>
    <w:p w:rsidR="001419E4" w:rsidRPr="001419E4" w:rsidRDefault="001419E4" w:rsidP="0022323C">
      <w:pPr>
        <w:pStyle w:val="affd"/>
        <w:ind w:left="420" w:right="420"/>
      </w:pPr>
      <w:r w:rsidRPr="001419E4">
        <w:t xml:space="preserve">    password = serializers.CharField(required=True, min_length=8, write_only=True, label='密码')</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class Meta:</w:t>
      </w:r>
    </w:p>
    <w:p w:rsidR="001419E4" w:rsidRPr="001419E4" w:rsidRDefault="001419E4" w:rsidP="0022323C">
      <w:pPr>
        <w:pStyle w:val="affd"/>
        <w:ind w:left="420" w:right="420"/>
      </w:pPr>
      <w:r w:rsidRPr="001419E4">
        <w:t xml:space="preserve">        model = User</w:t>
      </w:r>
    </w:p>
    <w:p w:rsidR="001419E4" w:rsidRPr="001419E4" w:rsidRDefault="001419E4" w:rsidP="0022323C">
      <w:pPr>
        <w:pStyle w:val="affd"/>
        <w:ind w:left="420" w:right="420"/>
      </w:pPr>
      <w:r w:rsidRPr="001419E4">
        <w:t xml:space="preserve">        fields = ('id', 'sno', 'username', 'password')</w:t>
      </w:r>
    </w:p>
    <w:p w:rsidR="001419E4" w:rsidRPr="001419E4" w:rsidRDefault="001419E4" w:rsidP="0022323C">
      <w:pPr>
        <w:pStyle w:val="affd"/>
        <w:ind w:left="420" w:right="420"/>
      </w:pPr>
      <w:r w:rsidRPr="001419E4">
        <w:lastRenderedPageBreak/>
        <w:t xml:space="preserve">    </w:t>
      </w:r>
    </w:p>
    <w:p w:rsidR="001419E4" w:rsidRPr="001419E4" w:rsidRDefault="001419E4" w:rsidP="0022323C">
      <w:pPr>
        <w:pStyle w:val="affd"/>
        <w:ind w:left="420" w:right="420"/>
      </w:pPr>
      <w:r w:rsidRPr="001419E4">
        <w:t xml:space="preserve">    # 对学号的</w:t>
      </w:r>
      <w:proofErr w:type="gramStart"/>
      <w:r w:rsidRPr="001419E4">
        <w:t>合法向</w:t>
      </w:r>
      <w:proofErr w:type="gramEnd"/>
      <w:r w:rsidRPr="001419E4">
        <w:t>进行验证</w:t>
      </w:r>
    </w:p>
    <w:p w:rsidR="001419E4" w:rsidRPr="001419E4" w:rsidRDefault="001419E4" w:rsidP="0022323C">
      <w:pPr>
        <w:pStyle w:val="affd"/>
        <w:ind w:left="420" w:right="420"/>
      </w:pPr>
      <w:r w:rsidRPr="001419E4">
        <w:t xml:space="preserve">    def validate_</w:t>
      </w:r>
      <w:proofErr w:type="gramStart"/>
      <w:r w:rsidRPr="001419E4">
        <w:t>sno(</w:t>
      </w:r>
      <w:proofErr w:type="gramEnd"/>
      <w:r w:rsidRPr="001419E4">
        <w:t>self, sno):</w:t>
      </w:r>
    </w:p>
    <w:p w:rsidR="001419E4" w:rsidRPr="001419E4" w:rsidRDefault="001419E4" w:rsidP="0022323C">
      <w:pPr>
        <w:pStyle w:val="affd"/>
        <w:ind w:left="420" w:right="420"/>
      </w:pPr>
      <w:r w:rsidRPr="001419E4">
        <w:t xml:space="preserve">        obj = </w:t>
      </w:r>
      <w:proofErr w:type="gramStart"/>
      <w:r w:rsidRPr="001419E4">
        <w:t>User.objects.filter</w:t>
      </w:r>
      <w:proofErr w:type="gramEnd"/>
      <w:r w:rsidRPr="001419E4">
        <w:t>(sno=sno).first()</w:t>
      </w:r>
    </w:p>
    <w:p w:rsidR="001419E4" w:rsidRPr="001419E4" w:rsidRDefault="001419E4" w:rsidP="0022323C">
      <w:pPr>
        <w:pStyle w:val="affd"/>
        <w:ind w:left="420" w:right="420"/>
      </w:pPr>
      <w:r w:rsidRPr="001419E4">
        <w:t xml:space="preserve">        if obj:</w:t>
      </w:r>
    </w:p>
    <w:p w:rsidR="001419E4" w:rsidRPr="001419E4" w:rsidRDefault="001419E4" w:rsidP="0022323C">
      <w:pPr>
        <w:pStyle w:val="affd"/>
        <w:ind w:left="420" w:right="420"/>
      </w:pPr>
      <w:r w:rsidRPr="001419E4">
        <w:t xml:space="preserve">            raise serializers.ValidationError('该账号已经注册。')</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return sno</w:t>
      </w:r>
    </w:p>
    <w:p w:rsidR="001419E4" w:rsidRPr="001419E4" w:rsidRDefault="001419E4" w:rsidP="0022323C">
      <w:pPr>
        <w:pStyle w:val="affd"/>
        <w:ind w:left="420" w:right="420"/>
      </w:pPr>
      <w:r w:rsidRPr="001419E4">
        <w:t xml:space="preserve">    </w:t>
      </w:r>
    </w:p>
    <w:p w:rsidR="001419E4" w:rsidRPr="001419E4" w:rsidRDefault="001419E4" w:rsidP="0022323C">
      <w:pPr>
        <w:pStyle w:val="affd"/>
        <w:ind w:left="420" w:right="420"/>
      </w:pPr>
      <w:r w:rsidRPr="001419E4">
        <w:t xml:space="preserve">    # 对用户名的合法性进行验证</w:t>
      </w:r>
    </w:p>
    <w:p w:rsidR="001419E4" w:rsidRPr="001419E4" w:rsidRDefault="001419E4" w:rsidP="0022323C">
      <w:pPr>
        <w:pStyle w:val="affd"/>
        <w:ind w:left="420" w:right="420"/>
      </w:pPr>
      <w:r w:rsidRPr="001419E4">
        <w:t xml:space="preserve">    def validate_</w:t>
      </w:r>
      <w:proofErr w:type="gramStart"/>
      <w:r w:rsidRPr="001419E4">
        <w:t>username(</w:t>
      </w:r>
      <w:proofErr w:type="gramEnd"/>
      <w:r w:rsidRPr="001419E4">
        <w:t>self, username):</w:t>
      </w:r>
    </w:p>
    <w:p w:rsidR="001419E4" w:rsidRPr="001419E4" w:rsidRDefault="001419E4" w:rsidP="0022323C">
      <w:pPr>
        <w:pStyle w:val="affd"/>
        <w:ind w:left="420" w:right="420"/>
      </w:pPr>
      <w:r w:rsidRPr="001419E4">
        <w:t xml:space="preserve">        if username and len(username) &gt; 20:</w:t>
      </w:r>
    </w:p>
    <w:p w:rsidR="001419E4" w:rsidRPr="001419E4" w:rsidRDefault="001419E4" w:rsidP="0022323C">
      <w:pPr>
        <w:pStyle w:val="affd"/>
        <w:ind w:left="420" w:right="420"/>
      </w:pPr>
      <w:r w:rsidRPr="001419E4">
        <w:t xml:space="preserve">            raise serializers.ValidationError('用户名最多20个字符。')</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obj = </w:t>
      </w:r>
      <w:proofErr w:type="gramStart"/>
      <w:r w:rsidRPr="001419E4">
        <w:t>User.objects.filter</w:t>
      </w:r>
      <w:proofErr w:type="gramEnd"/>
      <w:r w:rsidRPr="001419E4">
        <w:t>(username=username).first()</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if obj:</w:t>
      </w:r>
    </w:p>
    <w:p w:rsidR="001419E4" w:rsidRPr="001419E4" w:rsidRDefault="001419E4" w:rsidP="0022323C">
      <w:pPr>
        <w:pStyle w:val="affd"/>
        <w:ind w:left="420" w:right="420"/>
      </w:pPr>
      <w:r w:rsidRPr="001419E4">
        <w:t xml:space="preserve">            raise serializers.ValidationError('用户名已经存在。')</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return username</w:t>
      </w:r>
    </w:p>
    <w:p w:rsidR="001419E4" w:rsidRPr="001419E4" w:rsidRDefault="001419E4" w:rsidP="0022323C">
      <w:pPr>
        <w:pStyle w:val="affd"/>
        <w:ind w:left="420" w:right="420"/>
      </w:pPr>
      <w:r w:rsidRPr="001419E4">
        <w:t xml:space="preserve">    </w:t>
      </w:r>
    </w:p>
    <w:p w:rsidR="001419E4" w:rsidRPr="001419E4" w:rsidRDefault="001419E4" w:rsidP="0022323C">
      <w:pPr>
        <w:pStyle w:val="affd"/>
        <w:ind w:left="420" w:right="420"/>
      </w:pPr>
      <w:r w:rsidRPr="001419E4">
        <w:t xml:space="preserve">    # 对密码的合法性进行验证</w:t>
      </w:r>
    </w:p>
    <w:p w:rsidR="001419E4" w:rsidRPr="001419E4" w:rsidRDefault="001419E4" w:rsidP="0022323C">
      <w:pPr>
        <w:pStyle w:val="affd"/>
        <w:ind w:left="420" w:right="420"/>
      </w:pPr>
      <w:r w:rsidRPr="001419E4">
        <w:t xml:space="preserve">    def validate_</w:t>
      </w:r>
      <w:proofErr w:type="gramStart"/>
      <w:r w:rsidRPr="001419E4">
        <w:t>password(</w:t>
      </w:r>
      <w:proofErr w:type="gramEnd"/>
      <w:r w:rsidRPr="001419E4">
        <w:t>self, password):</w:t>
      </w:r>
    </w:p>
    <w:p w:rsidR="001419E4" w:rsidRPr="001419E4" w:rsidRDefault="001419E4" w:rsidP="0022323C">
      <w:pPr>
        <w:pStyle w:val="affd"/>
        <w:ind w:left="420" w:right="420"/>
      </w:pPr>
      <w:r w:rsidRPr="001419E4">
        <w:t xml:space="preserve">        # 正则验证</w:t>
      </w:r>
    </w:p>
    <w:p w:rsidR="001419E4" w:rsidRPr="001419E4" w:rsidRDefault="001419E4" w:rsidP="0022323C">
      <w:pPr>
        <w:pStyle w:val="affd"/>
        <w:ind w:left="420" w:right="420"/>
      </w:pPr>
      <w:r w:rsidRPr="001419E4">
        <w:t xml:space="preserve">        if not is_valid_password(password):</w:t>
      </w:r>
    </w:p>
    <w:p w:rsidR="001419E4" w:rsidRPr="001419E4" w:rsidRDefault="001419E4" w:rsidP="0022323C">
      <w:pPr>
        <w:pStyle w:val="affd"/>
        <w:ind w:left="420" w:right="420"/>
      </w:pPr>
      <w:r w:rsidRPr="001419E4">
        <w:t xml:space="preserve">            raise serializers.ValidationError('请输入字母（区分大小写）、数字、符号中的至少两种8-64个字符')</w:t>
      </w:r>
    </w:p>
    <w:p w:rsidR="001419E4" w:rsidRPr="001419E4" w:rsidRDefault="001419E4" w:rsidP="0022323C">
      <w:pPr>
        <w:pStyle w:val="affd"/>
        <w:ind w:left="420" w:right="420"/>
      </w:pPr>
      <w:r w:rsidRPr="001419E4">
        <w:t xml:space="preserve">        return make_password(password)</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def </w:t>
      </w:r>
      <w:proofErr w:type="gramStart"/>
      <w:r w:rsidRPr="001419E4">
        <w:t>create(</w:t>
      </w:r>
      <w:proofErr w:type="gramEnd"/>
      <w:r w:rsidRPr="001419E4">
        <w:t>self, validated_data):</w:t>
      </w:r>
    </w:p>
    <w:p w:rsidR="001419E4" w:rsidRPr="001419E4" w:rsidRDefault="001419E4" w:rsidP="0022323C">
      <w:pPr>
        <w:pStyle w:val="affd"/>
        <w:ind w:left="420" w:right="420"/>
      </w:pPr>
      <w:r w:rsidRPr="001419E4">
        <w:t xml:space="preserve">        # 获取可以注册的对象信息</w:t>
      </w:r>
    </w:p>
    <w:p w:rsidR="001419E4" w:rsidRPr="001419E4" w:rsidRDefault="001419E4" w:rsidP="0022323C">
      <w:pPr>
        <w:pStyle w:val="affd"/>
        <w:ind w:left="420" w:right="420"/>
      </w:pPr>
      <w:r w:rsidRPr="001419E4">
        <w:t xml:space="preserve">        register = Register.objects.get(sno=validated_data['sno'])</w:t>
      </w:r>
    </w:p>
    <w:p w:rsidR="001419E4" w:rsidRPr="001419E4" w:rsidRDefault="001419E4" w:rsidP="0022323C">
      <w:pPr>
        <w:pStyle w:val="affd"/>
        <w:ind w:left="420" w:right="420"/>
      </w:pPr>
      <w:r w:rsidRPr="001419E4">
        <w:t xml:space="preserve">        no = register.no</w:t>
      </w:r>
    </w:p>
    <w:p w:rsidR="001419E4" w:rsidRPr="001419E4" w:rsidRDefault="001419E4" w:rsidP="0022323C">
      <w:pPr>
        <w:pStyle w:val="affd"/>
        <w:ind w:left="420" w:right="420"/>
      </w:pPr>
      <w:r w:rsidRPr="001419E4">
        <w:t xml:space="preserve">        grade_obj = </w:t>
      </w:r>
      <w:proofErr w:type="gramStart"/>
      <w:r w:rsidRPr="001419E4">
        <w:t>Grade.objects.filter</w:t>
      </w:r>
      <w:proofErr w:type="gramEnd"/>
      <w:r w:rsidRPr="001419E4">
        <w:t>(no=no).first()</w:t>
      </w:r>
    </w:p>
    <w:p w:rsidR="001419E4" w:rsidRPr="001419E4" w:rsidRDefault="001419E4" w:rsidP="0022323C">
      <w:pPr>
        <w:pStyle w:val="affd"/>
        <w:ind w:left="420" w:right="420"/>
      </w:pPr>
      <w:r w:rsidRPr="001419E4">
        <w:t xml:space="preserve">        grade = None</w:t>
      </w:r>
    </w:p>
    <w:p w:rsidR="001419E4" w:rsidRPr="001419E4" w:rsidRDefault="001419E4" w:rsidP="0022323C">
      <w:pPr>
        <w:pStyle w:val="affd"/>
        <w:ind w:left="420" w:right="420"/>
      </w:pPr>
      <w:r w:rsidRPr="001419E4">
        <w:t xml:space="preserve">        if grade_obj:</w:t>
      </w:r>
    </w:p>
    <w:p w:rsidR="001419E4" w:rsidRPr="001419E4" w:rsidRDefault="001419E4" w:rsidP="0022323C">
      <w:pPr>
        <w:pStyle w:val="affd"/>
        <w:ind w:left="420" w:right="420"/>
      </w:pPr>
      <w:r w:rsidRPr="001419E4">
        <w:t xml:space="preserve">            grade = grade_obj</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validated_</w:t>
      </w:r>
      <w:proofErr w:type="gramStart"/>
      <w:r w:rsidRPr="001419E4">
        <w:t>data.update</w:t>
      </w:r>
      <w:proofErr w:type="gramEnd"/>
      <w:r w:rsidRPr="001419E4">
        <w:t>({'grade': grade, 'realname': register.name})</w:t>
      </w:r>
    </w:p>
    <w:p w:rsidR="001419E4" w:rsidRPr="001419E4" w:rsidRDefault="001419E4" w:rsidP="0022323C">
      <w:pPr>
        <w:pStyle w:val="affd"/>
        <w:ind w:left="420" w:right="420"/>
      </w:pPr>
      <w:r w:rsidRPr="001419E4">
        <w:t xml:space="preserve">        # 存储数据</w:t>
      </w:r>
    </w:p>
    <w:p w:rsidR="001419E4" w:rsidRPr="001419E4" w:rsidRDefault="001419E4" w:rsidP="0022323C">
      <w:pPr>
        <w:pStyle w:val="affd"/>
        <w:ind w:left="420" w:right="420"/>
      </w:pPr>
      <w:r w:rsidRPr="001419E4">
        <w:t xml:space="preserve">        instance = </w:t>
      </w:r>
      <w:proofErr w:type="gramStart"/>
      <w:r w:rsidRPr="001419E4">
        <w:t>User.objects.create</w:t>
      </w:r>
      <w:proofErr w:type="gramEnd"/>
      <w:r w:rsidRPr="001419E4">
        <w:t>(**validated_data)</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return instance</w:t>
      </w:r>
    </w:p>
    <w:p w:rsidR="0022323C" w:rsidRPr="0022323C" w:rsidRDefault="0022323C" w:rsidP="0022323C">
      <w:pPr>
        <w:pStyle w:val="3"/>
      </w:pPr>
      <w:r>
        <w:rPr>
          <w:rFonts w:hint="eastAsia"/>
        </w:rPr>
        <w:t xml:space="preserve"> </w:t>
      </w:r>
      <w:r>
        <w:t xml:space="preserve"> </w:t>
      </w:r>
      <w:r w:rsidRPr="0022323C">
        <w:rPr>
          <w:rFonts w:hint="eastAsia"/>
        </w:rPr>
        <w:t>登录模块实现</w:t>
      </w:r>
    </w:p>
    <w:p w:rsidR="0022323C" w:rsidRPr="0022323C" w:rsidRDefault="0022323C" w:rsidP="0022323C">
      <w:pPr>
        <w:pStyle w:val="af"/>
      </w:pPr>
      <w:r w:rsidRPr="0022323C">
        <w:rPr>
          <w:rFonts w:hint="eastAsia"/>
        </w:rPr>
        <w:t>用户输入注册成功所需要的信息，在前端提交后，后台对用户输入的数据对合法性验证，验证成功，登录该系统。</w:t>
      </w:r>
    </w:p>
    <w:p w:rsidR="0022323C" w:rsidRPr="0022323C" w:rsidRDefault="0022323C" w:rsidP="0022323C">
      <w:pPr>
        <w:pStyle w:val="af"/>
      </w:pPr>
      <w:r w:rsidRPr="0022323C">
        <w:tab/>
      </w:r>
      <w:r w:rsidRPr="0022323C">
        <w:rPr>
          <w:rFonts w:hint="eastAsia"/>
        </w:rPr>
        <w:t>登录页面如5-</w:t>
      </w:r>
      <w:r w:rsidRPr="0022323C">
        <w:t>2</w:t>
      </w:r>
      <w:r w:rsidRPr="0022323C">
        <w:rPr>
          <w:rFonts w:hint="eastAsia"/>
        </w:rPr>
        <w:t>图所示：</w:t>
      </w:r>
    </w:p>
    <w:p w:rsidR="0022323C" w:rsidRPr="0022323C" w:rsidRDefault="00A51FAF" w:rsidP="0022323C">
      <w:pPr>
        <w:pStyle w:val="afff2"/>
      </w:pPr>
      <w:r w:rsidRPr="0022323C">
        <w:rPr>
          <w:noProof/>
        </w:rPr>
        <w:lastRenderedPageBreak/>
        <w:drawing>
          <wp:inline distT="0" distB="0" distL="0" distR="0">
            <wp:extent cx="5273675" cy="2434590"/>
            <wp:effectExtent l="0" t="0" r="0" b="0"/>
            <wp:docPr id="26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675" cy="2434590"/>
                    </a:xfrm>
                    <a:prstGeom prst="rect">
                      <a:avLst/>
                    </a:prstGeom>
                    <a:noFill/>
                    <a:ln>
                      <a:noFill/>
                    </a:ln>
                  </pic:spPr>
                </pic:pic>
              </a:graphicData>
            </a:graphic>
          </wp:inline>
        </w:drawing>
      </w:r>
    </w:p>
    <w:p w:rsidR="0022323C" w:rsidRPr="0022323C" w:rsidRDefault="0022323C" w:rsidP="0022323C">
      <w:pPr>
        <w:pStyle w:val="afff2"/>
      </w:pPr>
      <w:r w:rsidRPr="0022323C">
        <w:rPr>
          <w:rFonts w:hint="eastAsia"/>
        </w:rPr>
        <w:t>图5-</w:t>
      </w:r>
      <w:r w:rsidRPr="0022323C">
        <w:t xml:space="preserve">2 </w:t>
      </w:r>
      <w:r w:rsidRPr="0022323C">
        <w:rPr>
          <w:rFonts w:hint="eastAsia"/>
        </w:rPr>
        <w:t>用户登录界面</w:t>
      </w:r>
    </w:p>
    <w:p w:rsidR="0022323C" w:rsidRPr="0022323C" w:rsidRDefault="0022323C" w:rsidP="0022323C">
      <w:pPr>
        <w:pStyle w:val="a5"/>
      </w:pPr>
      <w:r w:rsidRPr="0022323C">
        <w:rPr>
          <w:rFonts w:hint="eastAsia"/>
        </w:rPr>
        <w:t>登录的核心代码如下：</w:t>
      </w: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序列化(</w:t>
      </w:r>
      <w:r w:rsidRPr="0022323C">
        <w:t>serializers.py)</w:t>
      </w:r>
    </w:p>
    <w:p w:rsidR="0022323C" w:rsidRPr="0022323C" w:rsidRDefault="0022323C" w:rsidP="0022323C">
      <w:pPr>
        <w:pStyle w:val="affd"/>
        <w:ind w:left="420" w:right="420"/>
      </w:pPr>
      <w:r w:rsidRPr="0022323C">
        <w:t>class LoginView(</w:t>
      </w:r>
      <w:proofErr w:type="gramStart"/>
      <w:r w:rsidRPr="0022323C">
        <w:t>generics.GenericAPIView</w:t>
      </w:r>
      <w:proofErr w:type="gramEnd"/>
      <w:r w:rsidRPr="0022323C">
        <w:t>):</w:t>
      </w:r>
    </w:p>
    <w:p w:rsidR="0022323C" w:rsidRPr="0022323C" w:rsidRDefault="0022323C" w:rsidP="0022323C">
      <w:pPr>
        <w:pStyle w:val="affd"/>
        <w:ind w:left="420" w:right="420"/>
      </w:pPr>
      <w:r w:rsidRPr="0022323C">
        <w:t xml:space="preserve">    """用户登录"""</w:t>
      </w:r>
    </w:p>
    <w:p w:rsidR="0022323C" w:rsidRPr="0022323C" w:rsidRDefault="0022323C" w:rsidP="0022323C">
      <w:pPr>
        <w:pStyle w:val="affd"/>
        <w:ind w:left="420" w:right="420"/>
      </w:pPr>
      <w:r w:rsidRPr="0022323C">
        <w:t xml:space="preserve">    serializer_class = LoginSerializer</w:t>
      </w:r>
    </w:p>
    <w:p w:rsidR="0022323C" w:rsidRPr="0022323C" w:rsidRDefault="0022323C" w:rsidP="0022323C">
      <w:pPr>
        <w:pStyle w:val="affd"/>
        <w:ind w:left="420" w:right="420"/>
      </w:pPr>
      <w:r w:rsidRPr="0022323C">
        <w:t xml:space="preserve">    def </w:t>
      </w:r>
      <w:proofErr w:type="gramStart"/>
      <w:r w:rsidRPr="0022323C">
        <w:t>post(</w:t>
      </w:r>
      <w:proofErr w:type="gramEnd"/>
      <w:r w:rsidRPr="0022323C">
        <w:t>self, request):</w:t>
      </w:r>
    </w:p>
    <w:p w:rsidR="0022323C" w:rsidRPr="0022323C" w:rsidRDefault="0022323C" w:rsidP="0022323C">
      <w:pPr>
        <w:pStyle w:val="affd"/>
        <w:ind w:left="420" w:right="420"/>
      </w:pPr>
      <w:r w:rsidRPr="0022323C">
        <w:t xml:space="preserve">        agree = </w:t>
      </w:r>
      <w:proofErr w:type="gramStart"/>
      <w:r w:rsidRPr="0022323C">
        <w:t>request.scheme</w:t>
      </w:r>
      <w:proofErr w:type="gramEnd"/>
    </w:p>
    <w:p w:rsidR="0022323C" w:rsidRPr="0022323C" w:rsidRDefault="0022323C" w:rsidP="0022323C">
      <w:pPr>
        <w:pStyle w:val="affd"/>
        <w:ind w:left="420" w:right="420"/>
      </w:pPr>
      <w:r w:rsidRPr="0022323C">
        <w:t xml:space="preserve">        host = </w:t>
      </w:r>
      <w:proofErr w:type="gramStart"/>
      <w:r w:rsidRPr="0022323C">
        <w:t>request.META</w:t>
      </w:r>
      <w:proofErr w:type="gramEnd"/>
      <w:r w:rsidRPr="0022323C">
        <w:t>['HTTP_HOST']</w:t>
      </w:r>
    </w:p>
    <w:p w:rsidR="0022323C" w:rsidRPr="0022323C" w:rsidRDefault="0022323C" w:rsidP="0022323C">
      <w:pPr>
        <w:pStyle w:val="affd"/>
        <w:ind w:left="420" w:right="420"/>
      </w:pPr>
      <w:r w:rsidRPr="0022323C">
        <w:t xml:space="preserve">        # 获取登录的serializer类</w:t>
      </w:r>
    </w:p>
    <w:p w:rsidR="0022323C" w:rsidRPr="0022323C" w:rsidRDefault="0022323C" w:rsidP="0022323C">
      <w:pPr>
        <w:pStyle w:val="affd"/>
        <w:ind w:left="420" w:right="420"/>
      </w:pPr>
      <w:r w:rsidRPr="0022323C">
        <w:t xml:space="preserve">        serializer_class = self.get_serializer_</w:t>
      </w:r>
      <w:proofErr w:type="gramStart"/>
      <w:r w:rsidRPr="0022323C">
        <w:t>class(</w:t>
      </w:r>
      <w:proofErr w:type="gramEnd"/>
      <w:r w:rsidRPr="0022323C">
        <w:t>)</w:t>
      </w:r>
    </w:p>
    <w:p w:rsidR="0022323C" w:rsidRPr="0022323C" w:rsidRDefault="0022323C" w:rsidP="0022323C">
      <w:pPr>
        <w:pStyle w:val="affd"/>
        <w:ind w:left="420" w:right="420"/>
      </w:pPr>
      <w:r w:rsidRPr="0022323C">
        <w:t xml:space="preserve">        serializer = serializer_</w:t>
      </w:r>
      <w:proofErr w:type="gramStart"/>
      <w:r w:rsidRPr="0022323C">
        <w:t>class(</w:t>
      </w:r>
      <w:proofErr w:type="gramEnd"/>
      <w:r w:rsidRPr="0022323C">
        <w:t>data=request.data, context={'request': request})</w:t>
      </w:r>
    </w:p>
    <w:p w:rsidR="0022323C" w:rsidRPr="0022323C" w:rsidRDefault="0022323C" w:rsidP="0022323C">
      <w:pPr>
        <w:pStyle w:val="affd"/>
        <w:ind w:left="420" w:right="420"/>
      </w:pPr>
      <w:r w:rsidRPr="0022323C">
        <w:t xml:space="preserve">        # 验证输入数据的合法性</w:t>
      </w:r>
    </w:p>
    <w:p w:rsidR="0022323C" w:rsidRPr="0022323C" w:rsidRDefault="0022323C" w:rsidP="0022323C">
      <w:pPr>
        <w:pStyle w:val="affd"/>
        <w:ind w:left="420" w:right="420"/>
      </w:pPr>
      <w:r w:rsidRPr="0022323C">
        <w:t xml:space="preserve">        if serializer.is_</w:t>
      </w:r>
      <w:proofErr w:type="gramStart"/>
      <w:r w:rsidRPr="0022323C">
        <w:t>valid(</w:t>
      </w:r>
      <w:proofErr w:type="gramEnd"/>
      <w:r w:rsidRPr="0022323C">
        <w:t>):</w:t>
      </w:r>
    </w:p>
    <w:p w:rsidR="0022323C" w:rsidRPr="0022323C" w:rsidRDefault="0022323C" w:rsidP="0022323C">
      <w:pPr>
        <w:pStyle w:val="affd"/>
        <w:ind w:left="420" w:right="420"/>
      </w:pPr>
      <w:r w:rsidRPr="0022323C">
        <w:t xml:space="preserve">            user = User.objects.get(Q(username=request.data['username']) | Q(sno=request.data['username']))</w:t>
      </w:r>
    </w:p>
    <w:p w:rsidR="0022323C" w:rsidRPr="0022323C" w:rsidRDefault="0022323C" w:rsidP="0022323C">
      <w:pPr>
        <w:pStyle w:val="affd"/>
        <w:ind w:left="420" w:right="420"/>
      </w:pPr>
      <w:r w:rsidRPr="0022323C">
        <w:t xml:space="preserve">            </w:t>
      </w:r>
      <w:proofErr w:type="gramStart"/>
      <w:r w:rsidRPr="0022323C">
        <w:t>login(</w:t>
      </w:r>
      <w:proofErr w:type="gramEnd"/>
      <w:r w:rsidRPr="0022323C">
        <w:t>request, user)</w:t>
      </w:r>
    </w:p>
    <w:p w:rsidR="0022323C" w:rsidRPr="0022323C" w:rsidRDefault="0022323C" w:rsidP="0022323C">
      <w:pPr>
        <w:pStyle w:val="affd"/>
        <w:ind w:left="420" w:right="420"/>
      </w:pPr>
      <w:r w:rsidRPr="0022323C">
        <w:t xml:space="preserve">            image = agree + '://' + host + request.user.image.url</w:t>
      </w:r>
    </w:p>
    <w:p w:rsidR="0022323C" w:rsidRPr="0022323C" w:rsidRDefault="0022323C" w:rsidP="0022323C">
      <w:pPr>
        <w:pStyle w:val="affd"/>
        <w:ind w:left="420" w:right="420"/>
      </w:pPr>
      <w:r w:rsidRPr="0022323C">
        <w:t xml:space="preserve">            # 构建前端所需的数据</w:t>
      </w:r>
    </w:p>
    <w:p w:rsidR="0022323C" w:rsidRPr="0022323C" w:rsidRDefault="0022323C" w:rsidP="0022323C">
      <w:pPr>
        <w:pStyle w:val="affd"/>
        <w:ind w:left="420" w:right="420"/>
      </w:pPr>
      <w:r w:rsidRPr="0022323C">
        <w:t xml:space="preserve">            data = {"id": request.user.id, "username": request.</w:t>
      </w:r>
      <w:proofErr w:type="gramStart"/>
      <w:r w:rsidRPr="0022323C">
        <w:t>user.username</w:t>
      </w:r>
      <w:proofErr w:type="gramEnd"/>
      <w:r w:rsidRPr="0022323C">
        <w:t>,</w:t>
      </w:r>
    </w:p>
    <w:p w:rsidR="0022323C" w:rsidRPr="0022323C" w:rsidRDefault="0022323C" w:rsidP="0022323C">
      <w:pPr>
        <w:pStyle w:val="affd"/>
        <w:ind w:left="420" w:right="420"/>
      </w:pPr>
      <w:r w:rsidRPr="0022323C">
        <w:t xml:space="preserve">                    'role': request.</w:t>
      </w:r>
      <w:proofErr w:type="gramStart"/>
      <w:r w:rsidRPr="0022323C">
        <w:t>user.role</w:t>
      </w:r>
      <w:proofErr w:type="gramEnd"/>
      <w:r w:rsidRPr="0022323C">
        <w:t>, 'image': image}</w:t>
      </w:r>
    </w:p>
    <w:p w:rsidR="0022323C" w:rsidRPr="0022323C" w:rsidRDefault="0022323C" w:rsidP="0022323C">
      <w:pPr>
        <w:pStyle w:val="affd"/>
        <w:ind w:left="420" w:right="420"/>
      </w:pPr>
      <w:r w:rsidRPr="0022323C">
        <w:t xml:space="preserve">            return </w:t>
      </w:r>
      <w:proofErr w:type="gramStart"/>
      <w:r w:rsidRPr="0022323C">
        <w:t>Response(</w:t>
      </w:r>
      <w:proofErr w:type="gramEnd"/>
      <w:r w:rsidRPr="0022323C">
        <w:t>data=data, status=status.HTTP_200_OK)</w:t>
      </w:r>
    </w:p>
    <w:p w:rsidR="0022323C" w:rsidRPr="0022323C" w:rsidRDefault="0022323C" w:rsidP="0022323C">
      <w:pPr>
        <w:pStyle w:val="affd"/>
        <w:ind w:left="420" w:right="420"/>
      </w:pPr>
      <w:r w:rsidRPr="0022323C">
        <w:t xml:space="preserve">        else:</w:t>
      </w:r>
    </w:p>
    <w:p w:rsidR="0022323C" w:rsidRPr="0022323C" w:rsidRDefault="0022323C" w:rsidP="0022323C">
      <w:pPr>
        <w:pStyle w:val="affd"/>
        <w:ind w:left="420" w:right="420"/>
      </w:pPr>
      <w:r w:rsidRPr="0022323C">
        <w:t xml:space="preserve">            return </w:t>
      </w:r>
      <w:proofErr w:type="gramStart"/>
      <w:r w:rsidRPr="0022323C">
        <w:t>Response(</w:t>
      </w:r>
      <w:proofErr w:type="gramEnd"/>
      <w:r w:rsidRPr="0022323C">
        <w:t>data=serializer.errors, status=status.HTTP_400_BAD_REQUEST)</w:t>
      </w:r>
    </w:p>
    <w:p w:rsidR="0022323C" w:rsidRPr="0022323C" w:rsidRDefault="0022323C" w:rsidP="0022323C">
      <w:pPr>
        <w:pStyle w:val="affd"/>
        <w:ind w:left="420" w:right="420"/>
      </w:pP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视图(</w:t>
      </w:r>
      <w:r w:rsidRPr="0022323C">
        <w:t>view.py)</w:t>
      </w:r>
    </w:p>
    <w:p w:rsidR="0022323C" w:rsidRPr="0022323C" w:rsidRDefault="0022323C" w:rsidP="0022323C">
      <w:pPr>
        <w:pStyle w:val="affd"/>
        <w:ind w:left="420" w:right="420"/>
      </w:pPr>
      <w:r w:rsidRPr="0022323C">
        <w:t>class LoginSerializer(</w:t>
      </w:r>
      <w:proofErr w:type="gramStart"/>
      <w:r w:rsidRPr="0022323C">
        <w:t>serializers.Serializer</w:t>
      </w:r>
      <w:proofErr w:type="gramEnd"/>
      <w:r w:rsidRPr="0022323C">
        <w:t>):</w:t>
      </w:r>
    </w:p>
    <w:p w:rsidR="0022323C" w:rsidRPr="0022323C" w:rsidRDefault="0022323C" w:rsidP="0022323C">
      <w:pPr>
        <w:pStyle w:val="affd"/>
        <w:ind w:left="420" w:right="420"/>
      </w:pPr>
      <w:r w:rsidRPr="0022323C">
        <w:t xml:space="preserve">    username = serializers.CharField(required=True, label='用户名')</w:t>
      </w:r>
    </w:p>
    <w:p w:rsidR="0022323C" w:rsidRPr="0022323C" w:rsidRDefault="0022323C" w:rsidP="0022323C">
      <w:pPr>
        <w:pStyle w:val="affd"/>
        <w:ind w:left="420" w:right="420"/>
      </w:pPr>
      <w:r w:rsidRPr="0022323C">
        <w:t xml:space="preserve">    password = serializers.CharField(required=True, label='密码')</w:t>
      </w:r>
    </w:p>
    <w:p w:rsidR="0022323C" w:rsidRPr="0022323C" w:rsidRDefault="0022323C" w:rsidP="0022323C">
      <w:pPr>
        <w:pStyle w:val="affd"/>
        <w:ind w:left="420" w:right="420"/>
      </w:pPr>
      <w:r w:rsidRPr="0022323C">
        <w:t xml:space="preserve">    code = serializers.CharField(required=True, label='验证码')</w:t>
      </w:r>
    </w:p>
    <w:p w:rsidR="0022323C" w:rsidRPr="0022323C" w:rsidRDefault="0022323C" w:rsidP="0022323C">
      <w:pPr>
        <w:pStyle w:val="affd"/>
        <w:ind w:left="420" w:right="420"/>
      </w:pPr>
      <w:r w:rsidRPr="0022323C">
        <w:t xml:space="preserve">    # 对输入数据的字段进行合法性验证</w:t>
      </w:r>
    </w:p>
    <w:p w:rsidR="0022323C" w:rsidRPr="0022323C" w:rsidRDefault="0022323C" w:rsidP="0022323C">
      <w:pPr>
        <w:pStyle w:val="affd"/>
        <w:ind w:left="420" w:right="420"/>
      </w:pPr>
      <w:r w:rsidRPr="0022323C">
        <w:t xml:space="preserve">    def </w:t>
      </w:r>
      <w:proofErr w:type="gramStart"/>
      <w:r w:rsidRPr="0022323C">
        <w:t>validate(</w:t>
      </w:r>
      <w:proofErr w:type="gramEnd"/>
      <w:r w:rsidRPr="0022323C">
        <w:t>self, attrs):</w:t>
      </w:r>
    </w:p>
    <w:p w:rsidR="0022323C" w:rsidRPr="0022323C" w:rsidRDefault="0022323C" w:rsidP="0022323C">
      <w:pPr>
        <w:pStyle w:val="affd"/>
        <w:ind w:left="420" w:right="420"/>
      </w:pPr>
      <w:r w:rsidRPr="0022323C">
        <w:t xml:space="preserve">        username = attrs['username']</w:t>
      </w:r>
    </w:p>
    <w:p w:rsidR="0022323C" w:rsidRPr="0022323C" w:rsidRDefault="0022323C" w:rsidP="0022323C">
      <w:pPr>
        <w:pStyle w:val="affd"/>
        <w:ind w:left="420" w:right="420"/>
      </w:pPr>
      <w:r w:rsidRPr="0022323C">
        <w:t xml:space="preserve">        password = attrs['password']</w:t>
      </w:r>
    </w:p>
    <w:p w:rsidR="0022323C" w:rsidRPr="0022323C" w:rsidRDefault="0022323C" w:rsidP="0022323C">
      <w:pPr>
        <w:pStyle w:val="affd"/>
        <w:ind w:left="420" w:right="420"/>
      </w:pPr>
      <w:r w:rsidRPr="0022323C">
        <w:t xml:space="preserve">        code = attrs['code'</w:t>
      </w:r>
      <w:proofErr w:type="gramStart"/>
      <w:r w:rsidRPr="0022323C">
        <w:t>].upper</w:t>
      </w:r>
      <w:proofErr w:type="gramEnd"/>
      <w:r w:rsidRPr="0022323C">
        <w:t>()</w:t>
      </w:r>
    </w:p>
    <w:p w:rsidR="0022323C" w:rsidRPr="0022323C" w:rsidRDefault="0022323C" w:rsidP="0022323C">
      <w:pPr>
        <w:pStyle w:val="affd"/>
        <w:ind w:left="420" w:right="420"/>
      </w:pPr>
      <w:r w:rsidRPr="0022323C">
        <w:t xml:space="preserve">        generate_code = </w:t>
      </w:r>
      <w:proofErr w:type="gramStart"/>
      <w:r w:rsidRPr="0022323C">
        <w:t>self.context</w:t>
      </w:r>
      <w:proofErr w:type="gramEnd"/>
      <w:r w:rsidRPr="0022323C">
        <w:t>['request'].session.get("valid_code", "").upper()</w:t>
      </w:r>
    </w:p>
    <w:p w:rsidR="0022323C" w:rsidRPr="0022323C" w:rsidRDefault="0022323C" w:rsidP="0022323C">
      <w:pPr>
        <w:pStyle w:val="affd"/>
        <w:ind w:left="420" w:right="420"/>
      </w:pPr>
      <w:r w:rsidRPr="0022323C">
        <w:t xml:space="preserve">        if code == generate_code:</w:t>
      </w:r>
    </w:p>
    <w:p w:rsidR="0022323C" w:rsidRPr="0022323C" w:rsidRDefault="0022323C" w:rsidP="0022323C">
      <w:pPr>
        <w:pStyle w:val="affd"/>
        <w:ind w:left="420" w:right="420"/>
      </w:pPr>
      <w:r w:rsidRPr="0022323C">
        <w:t xml:space="preserve">            user = </w:t>
      </w:r>
      <w:proofErr w:type="gramStart"/>
      <w:r w:rsidRPr="0022323C">
        <w:t>User.objects.filter</w:t>
      </w:r>
      <w:proofErr w:type="gramEnd"/>
      <w:r w:rsidRPr="0022323C">
        <w:t>(Q(username=username) | Q(sno=username)).first()</w:t>
      </w:r>
    </w:p>
    <w:p w:rsidR="0022323C" w:rsidRPr="0022323C" w:rsidRDefault="0022323C" w:rsidP="0022323C">
      <w:pPr>
        <w:pStyle w:val="affd"/>
        <w:ind w:left="420" w:right="420"/>
      </w:pPr>
      <w:r w:rsidRPr="0022323C">
        <w:t xml:space="preserve">            if user:</w:t>
      </w:r>
    </w:p>
    <w:p w:rsidR="0022323C" w:rsidRPr="0022323C" w:rsidRDefault="0022323C" w:rsidP="0022323C">
      <w:pPr>
        <w:pStyle w:val="affd"/>
        <w:ind w:left="420" w:right="420"/>
      </w:pPr>
      <w:r w:rsidRPr="0022323C">
        <w:t xml:space="preserve">                if not </w:t>
      </w:r>
      <w:proofErr w:type="gramStart"/>
      <w:r w:rsidRPr="0022323C">
        <w:t>user.check</w:t>
      </w:r>
      <w:proofErr w:type="gramEnd"/>
      <w:r w:rsidRPr="0022323C">
        <w:t>_password(password):</w:t>
      </w:r>
    </w:p>
    <w:p w:rsidR="0022323C" w:rsidRPr="0022323C" w:rsidRDefault="0022323C" w:rsidP="0022323C">
      <w:pPr>
        <w:pStyle w:val="affd"/>
        <w:ind w:left="420" w:right="420"/>
      </w:pPr>
      <w:r w:rsidRPr="0022323C">
        <w:lastRenderedPageBreak/>
        <w:t xml:space="preserve">                    raise serializers.ValidationError({"username": ["用户名或密码错误"]})</w:t>
      </w:r>
    </w:p>
    <w:p w:rsidR="0022323C" w:rsidRPr="0022323C" w:rsidRDefault="0022323C" w:rsidP="0022323C">
      <w:pPr>
        <w:pStyle w:val="affd"/>
        <w:ind w:left="420" w:right="420"/>
      </w:pPr>
      <w:r w:rsidRPr="0022323C">
        <w:t xml:space="preserve">            else:</w:t>
      </w:r>
    </w:p>
    <w:p w:rsidR="0022323C" w:rsidRPr="0022323C" w:rsidRDefault="0022323C" w:rsidP="0022323C">
      <w:pPr>
        <w:pStyle w:val="affd"/>
        <w:ind w:left="420" w:right="420"/>
      </w:pPr>
      <w:r w:rsidRPr="0022323C">
        <w:t xml:space="preserve">                raise serializers.ValidationError({"username": ["用户名或密码错误"]})</w:t>
      </w:r>
    </w:p>
    <w:p w:rsidR="0022323C" w:rsidRPr="0022323C" w:rsidRDefault="0022323C" w:rsidP="0022323C">
      <w:pPr>
        <w:pStyle w:val="affd"/>
        <w:ind w:left="420" w:right="420"/>
      </w:pPr>
      <w:r w:rsidRPr="0022323C">
        <w:t xml:space="preserve">        else:</w:t>
      </w:r>
    </w:p>
    <w:p w:rsidR="0022323C" w:rsidRPr="0022323C" w:rsidRDefault="0022323C" w:rsidP="0022323C">
      <w:pPr>
        <w:pStyle w:val="affd"/>
        <w:ind w:left="420" w:right="420"/>
      </w:pPr>
      <w:r w:rsidRPr="0022323C">
        <w:t xml:space="preserve">            raise serializers.ValidationError({'code': ['验证</w:t>
      </w:r>
      <w:proofErr w:type="gramStart"/>
      <w:r w:rsidRPr="0022323C">
        <w:t>码错误</w:t>
      </w:r>
      <w:proofErr w:type="gramEnd"/>
      <w:r w:rsidRPr="0022323C">
        <w:t>']})</w:t>
      </w:r>
    </w:p>
    <w:p w:rsidR="0022323C" w:rsidRPr="0022323C" w:rsidRDefault="0022323C" w:rsidP="0022323C">
      <w:pPr>
        <w:pStyle w:val="affd"/>
        <w:ind w:left="420" w:right="420"/>
      </w:pPr>
      <w:r w:rsidRPr="0022323C">
        <w:t xml:space="preserve">        return attrs</w:t>
      </w:r>
    </w:p>
    <w:p w:rsidR="0022323C" w:rsidRPr="0022323C" w:rsidRDefault="0022323C" w:rsidP="0022323C">
      <w:pPr>
        <w:pStyle w:val="3"/>
      </w:pPr>
      <w:r w:rsidRPr="0022323C">
        <w:rPr>
          <w:rFonts w:hint="eastAsia"/>
        </w:rPr>
        <w:t>申请加入社团</w:t>
      </w:r>
    </w:p>
    <w:p w:rsidR="0022323C" w:rsidRPr="0022323C" w:rsidRDefault="0022323C" w:rsidP="0022323C">
      <w:pPr>
        <w:pStyle w:val="a5"/>
      </w:pPr>
      <w:r w:rsidRPr="0022323C">
        <w:rPr>
          <w:rFonts w:hint="eastAsia"/>
        </w:rPr>
        <w:t>普通用户输入申请加入社团的理由，选择要加入的社团，点击下方的申请加入按钮，申请加入社团。</w:t>
      </w:r>
    </w:p>
    <w:p w:rsidR="0022323C" w:rsidRPr="0022323C" w:rsidRDefault="0022323C" w:rsidP="0022323C">
      <w:pPr>
        <w:pStyle w:val="a5"/>
      </w:pPr>
      <w:r w:rsidRPr="0022323C">
        <w:tab/>
      </w:r>
      <w:r w:rsidRPr="0022323C">
        <w:rPr>
          <w:rFonts w:hint="eastAsia"/>
        </w:rPr>
        <w:t>申请加入社团界面如图5-</w:t>
      </w:r>
      <w:r w:rsidRPr="0022323C">
        <w:t>3</w:t>
      </w:r>
      <w:r w:rsidRPr="0022323C">
        <w:rPr>
          <w:rFonts w:hint="eastAsia"/>
        </w:rPr>
        <w:t>所示：</w:t>
      </w:r>
    </w:p>
    <w:p w:rsidR="0022323C" w:rsidRPr="0022323C" w:rsidRDefault="00A51FAF" w:rsidP="0022323C">
      <w:pPr>
        <w:pStyle w:val="afff2"/>
      </w:pPr>
      <w:r w:rsidRPr="0022323C">
        <w:rPr>
          <w:noProof/>
        </w:rPr>
        <w:drawing>
          <wp:inline distT="0" distB="0" distL="0" distR="0">
            <wp:extent cx="5518150" cy="2891790"/>
            <wp:effectExtent l="0" t="0" r="0" b="0"/>
            <wp:docPr id="26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8150" cy="2891790"/>
                    </a:xfrm>
                    <a:prstGeom prst="rect">
                      <a:avLst/>
                    </a:prstGeom>
                    <a:noFill/>
                    <a:ln>
                      <a:noFill/>
                    </a:ln>
                  </pic:spPr>
                </pic:pic>
              </a:graphicData>
            </a:graphic>
          </wp:inline>
        </w:drawing>
      </w:r>
    </w:p>
    <w:p w:rsidR="0022323C" w:rsidRPr="0022323C" w:rsidRDefault="0022323C" w:rsidP="0022323C">
      <w:pPr>
        <w:pStyle w:val="afff2"/>
      </w:pPr>
      <w:r w:rsidRPr="0022323C">
        <w:rPr>
          <w:rFonts w:hint="eastAsia"/>
        </w:rPr>
        <w:t>图5-</w:t>
      </w:r>
      <w:r w:rsidRPr="0022323C">
        <w:t xml:space="preserve">3 </w:t>
      </w:r>
      <w:r w:rsidRPr="0022323C">
        <w:rPr>
          <w:rFonts w:hint="eastAsia"/>
        </w:rPr>
        <w:t>申请加入社团</w:t>
      </w:r>
    </w:p>
    <w:p w:rsidR="0022323C" w:rsidRPr="0022323C" w:rsidRDefault="0022323C" w:rsidP="0022323C">
      <w:pPr>
        <w:pStyle w:val="a5"/>
      </w:pPr>
      <w:r w:rsidRPr="0022323C">
        <w:rPr>
          <w:rFonts w:hint="eastAsia"/>
        </w:rPr>
        <w:t>申请加入社团核心代码如下：</w:t>
      </w: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序列化</w:t>
      </w:r>
    </w:p>
    <w:p w:rsidR="0022323C" w:rsidRPr="0022323C" w:rsidRDefault="0022323C" w:rsidP="0022323C">
      <w:pPr>
        <w:pStyle w:val="affd"/>
        <w:ind w:left="420" w:right="420"/>
      </w:pPr>
      <w:r w:rsidRPr="0022323C">
        <w:t>class ApplyRecordCreateSerializer(</w:t>
      </w:r>
      <w:proofErr w:type="gramStart"/>
      <w:r w:rsidRPr="0022323C">
        <w:t>serializers.ModelSerializer</w:t>
      </w:r>
      <w:proofErr w:type="gramEnd"/>
      <w:r w:rsidRPr="0022323C">
        <w:t>):</w:t>
      </w:r>
    </w:p>
    <w:p w:rsidR="0022323C" w:rsidRPr="0022323C" w:rsidRDefault="0022323C" w:rsidP="0022323C">
      <w:pPr>
        <w:pStyle w:val="affd"/>
        <w:ind w:left="420" w:right="420"/>
      </w:pPr>
      <w:r w:rsidRPr="0022323C">
        <w:t xml:space="preserve">    class Meta:</w:t>
      </w:r>
    </w:p>
    <w:p w:rsidR="0022323C" w:rsidRPr="0022323C" w:rsidRDefault="0022323C" w:rsidP="0022323C">
      <w:pPr>
        <w:pStyle w:val="affd"/>
        <w:ind w:left="420" w:right="420"/>
      </w:pPr>
      <w:r w:rsidRPr="0022323C">
        <w:t xml:space="preserve">        model = ApplyRecord</w:t>
      </w:r>
    </w:p>
    <w:p w:rsidR="0022323C" w:rsidRPr="0022323C" w:rsidRDefault="0022323C" w:rsidP="0022323C">
      <w:pPr>
        <w:pStyle w:val="affd"/>
        <w:ind w:left="420" w:right="420"/>
      </w:pPr>
      <w:r w:rsidRPr="0022323C">
        <w:t xml:space="preserve">        fields = ('id', 'content', 'apply_data', 'type', 'obj_id')</w:t>
      </w:r>
    </w:p>
    <w:p w:rsidR="0022323C" w:rsidRPr="0022323C" w:rsidRDefault="0022323C" w:rsidP="0022323C">
      <w:pPr>
        <w:pStyle w:val="affd"/>
        <w:ind w:left="420" w:right="420"/>
      </w:pPr>
      <w:r w:rsidRPr="0022323C">
        <w:t xml:space="preserve">    # 申请对象id验证</w:t>
      </w:r>
    </w:p>
    <w:p w:rsidR="0022323C" w:rsidRPr="0022323C" w:rsidRDefault="0022323C" w:rsidP="0022323C">
      <w:pPr>
        <w:pStyle w:val="affd"/>
        <w:ind w:left="420" w:right="420"/>
      </w:pPr>
      <w:r w:rsidRPr="0022323C">
        <w:t xml:space="preserve">    def </w:t>
      </w:r>
      <w:proofErr w:type="gramStart"/>
      <w:r w:rsidRPr="0022323C">
        <w:t>validate(</w:t>
      </w:r>
      <w:proofErr w:type="gramEnd"/>
      <w:r w:rsidRPr="0022323C">
        <w:t>self, attrs):</w:t>
      </w:r>
    </w:p>
    <w:p w:rsidR="0022323C" w:rsidRPr="0022323C" w:rsidRDefault="0022323C" w:rsidP="0022323C">
      <w:pPr>
        <w:pStyle w:val="affd"/>
        <w:ind w:left="420" w:right="420"/>
      </w:pPr>
      <w:r w:rsidRPr="0022323C">
        <w:t xml:space="preserve">        # (0, '申请加入社团'),</w:t>
      </w:r>
    </w:p>
    <w:p w:rsidR="0022323C" w:rsidRPr="0022323C" w:rsidRDefault="0022323C" w:rsidP="0022323C">
      <w:pPr>
        <w:pStyle w:val="affd"/>
        <w:ind w:left="420" w:right="420"/>
      </w:pPr>
      <w:r w:rsidRPr="0022323C">
        <w:t xml:space="preserve">        # (1, '申请发布资料'),</w:t>
      </w:r>
    </w:p>
    <w:p w:rsidR="0022323C" w:rsidRPr="0022323C" w:rsidRDefault="0022323C" w:rsidP="0022323C">
      <w:pPr>
        <w:pStyle w:val="affd"/>
        <w:ind w:left="420" w:right="420"/>
      </w:pPr>
      <w:r w:rsidRPr="0022323C">
        <w:t xml:space="preserve">        # (2, '申请发布项目'),</w:t>
      </w:r>
    </w:p>
    <w:p w:rsidR="0022323C" w:rsidRPr="0022323C" w:rsidRDefault="0022323C" w:rsidP="0022323C">
      <w:pPr>
        <w:pStyle w:val="affd"/>
        <w:ind w:left="420" w:right="420"/>
      </w:pPr>
      <w:r w:rsidRPr="0022323C">
        <w:t xml:space="preserve">        # (3, '申请创建社团')</w:t>
      </w:r>
    </w:p>
    <w:p w:rsidR="0022323C" w:rsidRPr="0022323C" w:rsidRDefault="0022323C" w:rsidP="0022323C">
      <w:pPr>
        <w:pStyle w:val="affd"/>
        <w:ind w:left="420" w:right="420"/>
      </w:pPr>
      <w:r w:rsidRPr="0022323C">
        <w:t xml:space="preserve">        id = attrs['obj_id']</w:t>
      </w:r>
    </w:p>
    <w:p w:rsidR="0022323C" w:rsidRPr="0022323C" w:rsidRDefault="0022323C" w:rsidP="0022323C">
      <w:pPr>
        <w:pStyle w:val="affd"/>
        <w:ind w:left="420" w:right="420"/>
      </w:pPr>
      <w:r w:rsidRPr="0022323C">
        <w:t xml:space="preserve">        type = attrs['type']</w:t>
      </w:r>
    </w:p>
    <w:p w:rsidR="0022323C" w:rsidRPr="0022323C" w:rsidRDefault="0022323C" w:rsidP="0022323C">
      <w:pPr>
        <w:pStyle w:val="affd"/>
        <w:ind w:left="420" w:right="420"/>
      </w:pPr>
      <w:r w:rsidRPr="0022323C">
        <w:t xml:space="preserve">        if type == 0 and id:</w:t>
      </w:r>
    </w:p>
    <w:p w:rsidR="0022323C" w:rsidRPr="0022323C" w:rsidRDefault="0022323C" w:rsidP="0022323C">
      <w:pPr>
        <w:pStyle w:val="affd"/>
        <w:ind w:left="420" w:right="420"/>
      </w:pPr>
      <w:r w:rsidRPr="0022323C">
        <w:t xml:space="preserve">            obj = </w:t>
      </w:r>
      <w:proofErr w:type="gramStart"/>
      <w:r w:rsidRPr="0022323C">
        <w:t>Community.objects.filter</w:t>
      </w:r>
      <w:proofErr w:type="gramEnd"/>
      <w:r w:rsidRPr="0022323C">
        <w:t>(id=id).first()</w:t>
      </w:r>
    </w:p>
    <w:p w:rsidR="0022323C" w:rsidRPr="0022323C" w:rsidRDefault="0022323C" w:rsidP="0022323C">
      <w:pPr>
        <w:pStyle w:val="affd"/>
        <w:ind w:left="420" w:right="420"/>
      </w:pPr>
      <w:r w:rsidRPr="0022323C">
        <w:t xml:space="preserve">            if not obj:</w:t>
      </w:r>
    </w:p>
    <w:p w:rsidR="0022323C" w:rsidRPr="0022323C" w:rsidRDefault="0022323C" w:rsidP="0022323C">
      <w:pPr>
        <w:pStyle w:val="affd"/>
        <w:ind w:left="420" w:right="420"/>
      </w:pPr>
      <w:r w:rsidRPr="0022323C">
        <w:t xml:space="preserve">                raise serializers.ValidationError({"error": "申请的对象不存在"})</w:t>
      </w:r>
    </w:p>
    <w:p w:rsidR="0022323C" w:rsidRPr="0022323C" w:rsidRDefault="0022323C" w:rsidP="0022323C">
      <w:pPr>
        <w:pStyle w:val="affd"/>
        <w:ind w:left="420" w:right="420"/>
      </w:pPr>
      <w:r w:rsidRPr="0022323C">
        <w:t xml:space="preserve">        if type == 1 and id:</w:t>
      </w:r>
    </w:p>
    <w:p w:rsidR="0022323C" w:rsidRPr="0022323C" w:rsidRDefault="0022323C" w:rsidP="0022323C">
      <w:pPr>
        <w:pStyle w:val="affd"/>
        <w:ind w:left="420" w:right="420"/>
      </w:pPr>
      <w:r w:rsidRPr="0022323C">
        <w:t xml:space="preserve">            obj = </w:t>
      </w:r>
      <w:proofErr w:type="gramStart"/>
      <w:r w:rsidRPr="0022323C">
        <w:t>Data.objects.filter</w:t>
      </w:r>
      <w:proofErr w:type="gramEnd"/>
      <w:r w:rsidRPr="0022323C">
        <w:t>(id=id).first()</w:t>
      </w:r>
    </w:p>
    <w:p w:rsidR="0022323C" w:rsidRPr="0022323C" w:rsidRDefault="0022323C" w:rsidP="0022323C">
      <w:pPr>
        <w:pStyle w:val="affd"/>
        <w:ind w:left="420" w:right="420"/>
      </w:pPr>
      <w:r w:rsidRPr="0022323C">
        <w:t xml:space="preserve">            if not obj:</w:t>
      </w:r>
    </w:p>
    <w:p w:rsidR="0022323C" w:rsidRPr="0022323C" w:rsidRDefault="0022323C" w:rsidP="0022323C">
      <w:pPr>
        <w:pStyle w:val="affd"/>
        <w:ind w:left="420" w:right="420"/>
      </w:pPr>
      <w:r w:rsidRPr="0022323C">
        <w:t xml:space="preserve">                raise serializers.ValidationError({"error": "申请的对象不存在"})</w:t>
      </w:r>
    </w:p>
    <w:p w:rsidR="0022323C" w:rsidRPr="0022323C" w:rsidRDefault="0022323C" w:rsidP="0022323C">
      <w:pPr>
        <w:pStyle w:val="affd"/>
        <w:ind w:left="420" w:right="420"/>
      </w:pPr>
      <w:r w:rsidRPr="0022323C">
        <w:t xml:space="preserve">        if type == 2 and id:</w:t>
      </w:r>
    </w:p>
    <w:p w:rsidR="0022323C" w:rsidRPr="0022323C" w:rsidRDefault="0022323C" w:rsidP="0022323C">
      <w:pPr>
        <w:pStyle w:val="affd"/>
        <w:ind w:left="420" w:right="420"/>
      </w:pPr>
      <w:r w:rsidRPr="0022323C">
        <w:lastRenderedPageBreak/>
        <w:t xml:space="preserve">            obj = </w:t>
      </w:r>
      <w:proofErr w:type="gramStart"/>
      <w:r w:rsidRPr="0022323C">
        <w:t>Project.objects.filter</w:t>
      </w:r>
      <w:proofErr w:type="gramEnd"/>
      <w:r w:rsidRPr="0022323C">
        <w:t>(id=id).first()</w:t>
      </w:r>
    </w:p>
    <w:p w:rsidR="0022323C" w:rsidRPr="0022323C" w:rsidRDefault="0022323C" w:rsidP="0022323C">
      <w:pPr>
        <w:pStyle w:val="affd"/>
        <w:ind w:left="420" w:right="420"/>
      </w:pPr>
      <w:r w:rsidRPr="0022323C">
        <w:t xml:space="preserve">            if not obj:</w:t>
      </w:r>
    </w:p>
    <w:p w:rsidR="0022323C" w:rsidRPr="0022323C" w:rsidRDefault="0022323C" w:rsidP="0022323C">
      <w:pPr>
        <w:pStyle w:val="affd"/>
        <w:ind w:left="420" w:right="420"/>
      </w:pPr>
      <w:r w:rsidRPr="0022323C">
        <w:t xml:space="preserve">                raise serializers.ValidationError({"error": "申请的对象不存在"})</w:t>
      </w:r>
    </w:p>
    <w:p w:rsidR="0022323C" w:rsidRPr="0022323C" w:rsidRDefault="0022323C" w:rsidP="0022323C">
      <w:pPr>
        <w:pStyle w:val="affd"/>
        <w:ind w:left="420" w:right="420"/>
      </w:pPr>
      <w:r w:rsidRPr="0022323C">
        <w:t xml:space="preserve">        return attrs</w:t>
      </w:r>
    </w:p>
    <w:p w:rsidR="0022323C" w:rsidRPr="0022323C" w:rsidRDefault="0022323C" w:rsidP="0022323C">
      <w:pPr>
        <w:pStyle w:val="affd"/>
        <w:ind w:left="420" w:right="420"/>
      </w:pPr>
      <w:r w:rsidRPr="0022323C">
        <w:t xml:space="preserve">    def </w:t>
      </w:r>
      <w:proofErr w:type="gramStart"/>
      <w:r w:rsidRPr="0022323C">
        <w:t>create(</w:t>
      </w:r>
      <w:proofErr w:type="gramEnd"/>
      <w:r w:rsidRPr="0022323C">
        <w:t>self, validated_data):</w:t>
      </w:r>
    </w:p>
    <w:p w:rsidR="0022323C" w:rsidRPr="0022323C" w:rsidRDefault="0022323C" w:rsidP="0022323C">
      <w:pPr>
        <w:pStyle w:val="affd"/>
        <w:ind w:left="420" w:right="420"/>
      </w:pPr>
      <w:r w:rsidRPr="0022323C">
        <w:t xml:space="preserve">        user = </w:t>
      </w:r>
      <w:proofErr w:type="gramStart"/>
      <w:r w:rsidRPr="0022323C">
        <w:t>self.context</w:t>
      </w:r>
      <w:proofErr w:type="gramEnd"/>
      <w:r w:rsidRPr="0022323C">
        <w:t>['request'].user</w:t>
      </w:r>
    </w:p>
    <w:p w:rsidR="0022323C" w:rsidRPr="0022323C" w:rsidRDefault="0022323C" w:rsidP="0022323C">
      <w:pPr>
        <w:pStyle w:val="affd"/>
        <w:ind w:left="420" w:right="420"/>
      </w:pPr>
      <w:r w:rsidRPr="0022323C">
        <w:t xml:space="preserve">        validated_</w:t>
      </w:r>
      <w:proofErr w:type="gramStart"/>
      <w:r w:rsidRPr="0022323C">
        <w:t>data.update</w:t>
      </w:r>
      <w:proofErr w:type="gramEnd"/>
      <w:r w:rsidRPr="0022323C">
        <w:t>({'apply_user': user})</w:t>
      </w:r>
    </w:p>
    <w:p w:rsidR="0022323C" w:rsidRPr="0022323C" w:rsidRDefault="0022323C" w:rsidP="0022323C">
      <w:pPr>
        <w:pStyle w:val="affd"/>
        <w:ind w:left="420" w:right="420"/>
      </w:pPr>
      <w:r w:rsidRPr="0022323C">
        <w:t xml:space="preserve">        instance = </w:t>
      </w:r>
      <w:proofErr w:type="gramStart"/>
      <w:r w:rsidRPr="0022323C">
        <w:t>ApplyRecord.objects.create</w:t>
      </w:r>
      <w:proofErr w:type="gramEnd"/>
      <w:r w:rsidRPr="0022323C">
        <w:t>(**validated_data)</w:t>
      </w:r>
    </w:p>
    <w:p w:rsidR="0022323C" w:rsidRPr="0022323C" w:rsidRDefault="0022323C" w:rsidP="0022323C">
      <w:pPr>
        <w:pStyle w:val="affd"/>
        <w:ind w:left="420" w:right="420"/>
      </w:pPr>
      <w:r w:rsidRPr="0022323C">
        <w:t xml:space="preserve">        return instance</w:t>
      </w:r>
    </w:p>
    <w:p w:rsidR="0022323C" w:rsidRPr="0022323C" w:rsidRDefault="0022323C" w:rsidP="0022323C"/>
    <w:p w:rsidR="0022323C" w:rsidRPr="0022323C" w:rsidRDefault="0022323C" w:rsidP="0022323C">
      <w:pPr>
        <w:pStyle w:val="3"/>
      </w:pPr>
      <w:r w:rsidRPr="0022323C">
        <w:rPr>
          <w:rFonts w:hint="eastAsia"/>
        </w:rPr>
        <w:t>社团列表、搜索社团</w:t>
      </w:r>
    </w:p>
    <w:p w:rsidR="0022323C" w:rsidRPr="0022323C" w:rsidRDefault="0022323C" w:rsidP="0022323C">
      <w:pPr>
        <w:pStyle w:val="a5"/>
      </w:pPr>
      <w:r w:rsidRPr="0022323C">
        <w:rPr>
          <w:rFonts w:hint="eastAsia"/>
        </w:rPr>
        <w:t>登录用户可以查看全部社团列表以及积分排名。</w:t>
      </w:r>
    </w:p>
    <w:p w:rsidR="0022323C" w:rsidRPr="0022323C" w:rsidRDefault="0022323C" w:rsidP="0022323C">
      <w:pPr>
        <w:pStyle w:val="a5"/>
      </w:pPr>
      <w:r w:rsidRPr="0022323C">
        <w:tab/>
      </w:r>
      <w:r w:rsidRPr="0022323C">
        <w:rPr>
          <w:rFonts w:hint="eastAsia"/>
        </w:rPr>
        <w:t>社团列表页面如5-</w:t>
      </w:r>
      <w:r w:rsidRPr="0022323C">
        <w:t>4</w:t>
      </w:r>
      <w:r w:rsidRPr="0022323C">
        <w:rPr>
          <w:rFonts w:hint="eastAsia"/>
        </w:rPr>
        <w:t>图所示：</w:t>
      </w:r>
    </w:p>
    <w:p w:rsidR="0022323C" w:rsidRPr="0022323C" w:rsidRDefault="00A51FAF" w:rsidP="0022323C">
      <w:pPr>
        <w:pStyle w:val="afff2"/>
      </w:pPr>
      <w:r w:rsidRPr="0022323C">
        <w:rPr>
          <w:noProof/>
        </w:rPr>
        <w:drawing>
          <wp:inline distT="0" distB="0" distL="0" distR="0">
            <wp:extent cx="5262880" cy="2466975"/>
            <wp:effectExtent l="0" t="0" r="0" b="0"/>
            <wp:docPr id="26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2880" cy="2466975"/>
                    </a:xfrm>
                    <a:prstGeom prst="rect">
                      <a:avLst/>
                    </a:prstGeom>
                    <a:noFill/>
                    <a:ln>
                      <a:noFill/>
                    </a:ln>
                  </pic:spPr>
                </pic:pic>
              </a:graphicData>
            </a:graphic>
          </wp:inline>
        </w:drawing>
      </w:r>
    </w:p>
    <w:p w:rsidR="0022323C" w:rsidRPr="0022323C" w:rsidRDefault="0022323C" w:rsidP="0022323C">
      <w:pPr>
        <w:pStyle w:val="afff2"/>
      </w:pPr>
      <w:r w:rsidRPr="0022323C">
        <w:rPr>
          <w:rFonts w:hint="eastAsia"/>
        </w:rPr>
        <w:t>图</w:t>
      </w:r>
      <w:r w:rsidRPr="0022323C">
        <w:t>5</w:t>
      </w:r>
      <w:r w:rsidRPr="0022323C">
        <w:rPr>
          <w:rFonts w:hint="eastAsia"/>
        </w:rPr>
        <w:t>-</w:t>
      </w:r>
      <w:r w:rsidRPr="0022323C">
        <w:t xml:space="preserve">4 </w:t>
      </w:r>
      <w:r w:rsidRPr="0022323C">
        <w:rPr>
          <w:rFonts w:hint="eastAsia"/>
        </w:rPr>
        <w:t>社团列表、搜索社团界面</w:t>
      </w:r>
    </w:p>
    <w:p w:rsidR="0022323C" w:rsidRPr="0022323C" w:rsidRDefault="0022323C" w:rsidP="0022323C">
      <w:pPr>
        <w:pStyle w:val="a5"/>
      </w:pPr>
      <w:r w:rsidRPr="0022323C">
        <w:rPr>
          <w:rFonts w:hint="eastAsia"/>
        </w:rPr>
        <w:t>社团列表、搜索社团核心代码如下：</w:t>
      </w: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视图(</w:t>
      </w:r>
      <w:r w:rsidRPr="0022323C">
        <w:t>view.py)</w:t>
      </w:r>
    </w:p>
    <w:p w:rsidR="0022323C" w:rsidRPr="0022323C" w:rsidRDefault="0022323C" w:rsidP="0022323C">
      <w:pPr>
        <w:pStyle w:val="affd"/>
        <w:ind w:left="420" w:right="420"/>
      </w:pPr>
      <w:r w:rsidRPr="0022323C">
        <w:t>class CommunityListView(</w:t>
      </w:r>
      <w:proofErr w:type="gramStart"/>
      <w:r w:rsidRPr="0022323C">
        <w:t>generics.ListAPIView</w:t>
      </w:r>
      <w:proofErr w:type="gramEnd"/>
      <w:r w:rsidRPr="0022323C">
        <w:t>):</w:t>
      </w:r>
    </w:p>
    <w:p w:rsidR="0022323C" w:rsidRPr="0022323C" w:rsidRDefault="0022323C" w:rsidP="0022323C">
      <w:pPr>
        <w:pStyle w:val="affd"/>
        <w:ind w:left="420" w:right="420"/>
      </w:pPr>
      <w:r w:rsidRPr="0022323C">
        <w:t xml:space="preserve">    """社团列表"""</w:t>
      </w:r>
    </w:p>
    <w:p w:rsidR="0022323C" w:rsidRPr="0022323C" w:rsidRDefault="0022323C" w:rsidP="0022323C">
      <w:pPr>
        <w:pStyle w:val="affd"/>
        <w:ind w:left="420" w:right="420"/>
      </w:pPr>
      <w:r w:rsidRPr="0022323C">
        <w:t xml:space="preserve">    queryset = </w:t>
      </w:r>
      <w:proofErr w:type="gramStart"/>
      <w:r w:rsidRPr="0022323C">
        <w:t>Community.objects.all(</w:t>
      </w:r>
      <w:proofErr w:type="gramEnd"/>
      <w:r w:rsidRPr="0022323C">
        <w:t>)</w:t>
      </w:r>
    </w:p>
    <w:p w:rsidR="0022323C" w:rsidRPr="0022323C" w:rsidRDefault="0022323C" w:rsidP="0022323C">
      <w:pPr>
        <w:pStyle w:val="affd"/>
        <w:ind w:left="420" w:right="420"/>
      </w:pPr>
      <w:r w:rsidRPr="0022323C">
        <w:t xml:space="preserve">    serializer_class = CommunityRetrieveSerializer</w:t>
      </w:r>
    </w:p>
    <w:p w:rsidR="0022323C" w:rsidRPr="0022323C" w:rsidRDefault="0022323C" w:rsidP="0022323C">
      <w:pPr>
        <w:pStyle w:val="affd"/>
        <w:ind w:left="420" w:right="420"/>
      </w:pPr>
      <w:r w:rsidRPr="0022323C">
        <w:t>permission_classes = (IsAuthenticated,)</w:t>
      </w:r>
    </w:p>
    <w:p w:rsidR="0022323C" w:rsidRPr="0022323C" w:rsidRDefault="0022323C" w:rsidP="0022323C">
      <w:pPr>
        <w:pStyle w:val="affd"/>
        <w:ind w:left="420" w:right="420"/>
      </w:pPr>
      <w:r w:rsidRPr="0022323C">
        <w:t xml:space="preserve"># </w:t>
      </w:r>
      <w:r w:rsidRPr="0022323C">
        <w:rPr>
          <w:rFonts w:hint="eastAsia"/>
        </w:rPr>
        <w:t>使用django-filter过滤组件封装自定义过滤器</w:t>
      </w:r>
    </w:p>
    <w:p w:rsidR="0022323C" w:rsidRPr="0022323C" w:rsidRDefault="0022323C" w:rsidP="0022323C">
      <w:pPr>
        <w:pStyle w:val="affd"/>
        <w:ind w:left="420" w:right="420"/>
      </w:pPr>
      <w:r w:rsidRPr="0022323C">
        <w:t xml:space="preserve">    filter_backends = (CustomDjangoFilterBackend,)</w:t>
      </w:r>
    </w:p>
    <w:p w:rsidR="0022323C" w:rsidRPr="0022323C" w:rsidRDefault="0022323C" w:rsidP="0022323C">
      <w:pPr>
        <w:pStyle w:val="affd"/>
        <w:ind w:left="420" w:right="420"/>
      </w:pPr>
      <w:r w:rsidRPr="0022323C">
        <w:t xml:space="preserve">    filterset_fields = ('name',)</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def get_queryset(self):</w:t>
      </w:r>
    </w:p>
    <w:p w:rsidR="0022323C" w:rsidRPr="0022323C" w:rsidRDefault="0022323C" w:rsidP="0022323C">
      <w:pPr>
        <w:pStyle w:val="affd"/>
        <w:ind w:left="420" w:right="420"/>
      </w:pPr>
      <w:r w:rsidRPr="0022323C">
        <w:t xml:space="preserve">        # </w:t>
      </w:r>
      <w:r w:rsidRPr="0022323C">
        <w:rPr>
          <w:rFonts w:hint="eastAsia"/>
        </w:rPr>
        <w:t>获取积分排名TOP</w:t>
      </w:r>
      <w:r w:rsidRPr="0022323C">
        <w:t>5</w:t>
      </w:r>
      <w:r w:rsidRPr="0022323C">
        <w:rPr>
          <w:rFonts w:hint="eastAsia"/>
        </w:rPr>
        <w:t>的社团</w:t>
      </w:r>
    </w:p>
    <w:p w:rsidR="0022323C" w:rsidRPr="0022323C" w:rsidRDefault="0022323C" w:rsidP="0022323C">
      <w:pPr>
        <w:pStyle w:val="affd"/>
        <w:ind w:left="420" w:right="420"/>
      </w:pPr>
      <w:r w:rsidRPr="0022323C">
        <w:t xml:space="preserve">top5 = </w:t>
      </w:r>
      <w:proofErr w:type="gramStart"/>
      <w:r w:rsidRPr="0022323C">
        <w:t>self.request.GET.get(</w:t>
      </w:r>
      <w:proofErr w:type="gramEnd"/>
      <w:r w:rsidRPr="0022323C">
        <w:t>'top5', None)</w:t>
      </w:r>
    </w:p>
    <w:p w:rsidR="0022323C" w:rsidRPr="0022323C" w:rsidRDefault="0022323C" w:rsidP="0022323C">
      <w:pPr>
        <w:pStyle w:val="affd"/>
        <w:ind w:left="420" w:right="420"/>
      </w:pPr>
      <w:r w:rsidRPr="0022323C">
        <w:t xml:space="preserve">        if top5:</w:t>
      </w:r>
    </w:p>
    <w:p w:rsidR="0022323C" w:rsidRPr="0022323C" w:rsidRDefault="0022323C" w:rsidP="0022323C">
      <w:pPr>
        <w:pStyle w:val="affd"/>
        <w:ind w:left="420" w:right="420"/>
      </w:pPr>
      <w:r w:rsidRPr="0022323C">
        <w:t xml:space="preserve">            return self.queryset.all(</w:t>
      </w:r>
      <w:proofErr w:type="gramStart"/>
      <w:r w:rsidRPr="0022323C">
        <w:t>).order</w:t>
      </w:r>
      <w:proofErr w:type="gramEnd"/>
      <w:r w:rsidRPr="0022323C">
        <w:t>_by('-score')[:5]</w:t>
      </w:r>
    </w:p>
    <w:p w:rsidR="0022323C" w:rsidRPr="0022323C" w:rsidRDefault="0022323C" w:rsidP="0022323C">
      <w:pPr>
        <w:pStyle w:val="affd"/>
        <w:ind w:left="420" w:right="420"/>
      </w:pPr>
      <w:r w:rsidRPr="0022323C">
        <w:t xml:space="preserve">        return self.queryset.all(</w:t>
      </w:r>
      <w:proofErr w:type="gramStart"/>
      <w:r w:rsidRPr="0022323C">
        <w:t>).order</w:t>
      </w:r>
      <w:proofErr w:type="gramEnd"/>
      <w:r w:rsidRPr="0022323C">
        <w:t>_by('-score')</w:t>
      </w:r>
    </w:p>
    <w:p w:rsidR="0022323C" w:rsidRPr="0022323C" w:rsidRDefault="0022323C" w:rsidP="0022323C">
      <w:pPr>
        <w:pStyle w:val="3"/>
      </w:pPr>
      <w:r w:rsidRPr="0022323C">
        <w:rPr>
          <w:rFonts w:hint="eastAsia"/>
        </w:rPr>
        <w:t>社团详情</w:t>
      </w:r>
    </w:p>
    <w:p w:rsidR="0022323C" w:rsidRPr="0022323C" w:rsidRDefault="0022323C" w:rsidP="0022323C">
      <w:pPr>
        <w:pStyle w:val="a5"/>
      </w:pPr>
      <w:r w:rsidRPr="0022323C">
        <w:rPr>
          <w:rFonts w:hint="eastAsia"/>
        </w:rPr>
        <w:t>登录的用户可以查看各个社团的主页，以便了解各个社团。</w:t>
      </w:r>
    </w:p>
    <w:p w:rsidR="0022323C" w:rsidRPr="0022323C" w:rsidRDefault="0022323C" w:rsidP="0022323C">
      <w:pPr>
        <w:pStyle w:val="a5"/>
      </w:pPr>
      <w:r w:rsidRPr="0022323C">
        <w:rPr>
          <w:rFonts w:hint="eastAsia"/>
        </w:rPr>
        <w:t>社团列表页面如5-</w:t>
      </w:r>
      <w:r w:rsidRPr="0022323C">
        <w:t>5</w:t>
      </w:r>
      <w:r w:rsidRPr="0022323C">
        <w:rPr>
          <w:rFonts w:hint="eastAsia"/>
        </w:rPr>
        <w:t>图所示：</w:t>
      </w:r>
    </w:p>
    <w:p w:rsidR="0022323C" w:rsidRPr="0022323C" w:rsidRDefault="00A51FAF" w:rsidP="0022323C">
      <w:pPr>
        <w:pStyle w:val="afff2"/>
      </w:pPr>
      <w:r w:rsidRPr="0022323C">
        <w:rPr>
          <w:noProof/>
        </w:rPr>
        <w:lastRenderedPageBreak/>
        <w:drawing>
          <wp:inline distT="0" distB="0" distL="0" distR="0">
            <wp:extent cx="5262880" cy="4540250"/>
            <wp:effectExtent l="0" t="0" r="0" b="0"/>
            <wp:docPr id="26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2880" cy="4540250"/>
                    </a:xfrm>
                    <a:prstGeom prst="rect">
                      <a:avLst/>
                    </a:prstGeom>
                    <a:noFill/>
                    <a:ln>
                      <a:noFill/>
                    </a:ln>
                  </pic:spPr>
                </pic:pic>
              </a:graphicData>
            </a:graphic>
          </wp:inline>
        </w:drawing>
      </w:r>
    </w:p>
    <w:p w:rsidR="0022323C" w:rsidRPr="0022323C" w:rsidRDefault="0022323C" w:rsidP="0022323C">
      <w:pPr>
        <w:pStyle w:val="afff2"/>
      </w:pPr>
      <w:r w:rsidRPr="0022323C">
        <w:rPr>
          <w:rFonts w:hint="eastAsia"/>
        </w:rPr>
        <w:t>图5-</w:t>
      </w:r>
      <w:r w:rsidRPr="0022323C">
        <w:t xml:space="preserve">5 </w:t>
      </w:r>
      <w:r w:rsidRPr="0022323C">
        <w:rPr>
          <w:rFonts w:hint="eastAsia"/>
        </w:rPr>
        <w:t>社团详情</w:t>
      </w:r>
    </w:p>
    <w:p w:rsidR="0022323C" w:rsidRPr="0022323C" w:rsidRDefault="0022323C" w:rsidP="0022323C">
      <w:pPr>
        <w:pStyle w:val="a5"/>
      </w:pPr>
      <w:r w:rsidRPr="0022323C">
        <w:rPr>
          <w:rFonts w:hint="eastAsia"/>
        </w:rPr>
        <w:t>社团详情核心代码为：</w:t>
      </w: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序列化</w:t>
      </w:r>
    </w:p>
    <w:p w:rsidR="0022323C" w:rsidRPr="0022323C" w:rsidRDefault="0022323C" w:rsidP="0022323C">
      <w:pPr>
        <w:pStyle w:val="affd"/>
        <w:ind w:left="420" w:right="420"/>
      </w:pPr>
      <w:r w:rsidRPr="0022323C">
        <w:t>class CommunityRetrieveSerializer(</w:t>
      </w:r>
      <w:proofErr w:type="gramStart"/>
      <w:r w:rsidRPr="0022323C">
        <w:t>serializers.ModelSerializer</w:t>
      </w:r>
      <w:proofErr w:type="gramEnd"/>
      <w:r w:rsidRPr="0022323C">
        <w:t>):</w:t>
      </w:r>
    </w:p>
    <w:p w:rsidR="0022323C" w:rsidRPr="0022323C" w:rsidRDefault="0022323C" w:rsidP="0022323C">
      <w:pPr>
        <w:pStyle w:val="affd"/>
        <w:ind w:left="420" w:right="420"/>
      </w:pPr>
      <w:r w:rsidRPr="0022323C">
        <w:t xml:space="preserve">    college = serializers.CharField(source='college.name')</w:t>
      </w:r>
    </w:p>
    <w:p w:rsidR="0022323C" w:rsidRPr="0022323C" w:rsidRDefault="0022323C" w:rsidP="0022323C">
      <w:pPr>
        <w:pStyle w:val="affd"/>
        <w:ind w:left="420" w:right="420"/>
      </w:pPr>
      <w:r w:rsidRPr="0022323C">
        <w:t xml:space="preserve">    files = serializers.SerializerMethodField(label='社团相关文件')</w:t>
      </w:r>
    </w:p>
    <w:p w:rsidR="0022323C" w:rsidRPr="0022323C" w:rsidRDefault="0022323C" w:rsidP="0022323C">
      <w:pPr>
        <w:pStyle w:val="affd"/>
        <w:ind w:left="420" w:right="420"/>
      </w:pPr>
      <w:r w:rsidRPr="0022323C">
        <w:t xml:space="preserve">    honor = serializers.SerializerMethodField(label='社团荣誉')</w:t>
      </w:r>
    </w:p>
    <w:p w:rsidR="0022323C" w:rsidRPr="0022323C" w:rsidRDefault="0022323C" w:rsidP="0022323C">
      <w:pPr>
        <w:pStyle w:val="affd"/>
        <w:ind w:left="420" w:right="420"/>
      </w:pPr>
      <w:r w:rsidRPr="0022323C">
        <w:t xml:space="preserve">    announcement = serializers.SerializerMethodField(label='社团公告')</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class Meta:</w:t>
      </w:r>
    </w:p>
    <w:p w:rsidR="0022323C" w:rsidRPr="0022323C" w:rsidRDefault="0022323C" w:rsidP="0022323C">
      <w:pPr>
        <w:pStyle w:val="affd"/>
        <w:ind w:left="420" w:right="420"/>
      </w:pPr>
      <w:r w:rsidRPr="0022323C">
        <w:t xml:space="preserve">        model = Community</w:t>
      </w:r>
    </w:p>
    <w:p w:rsidR="0022323C" w:rsidRPr="0022323C" w:rsidRDefault="0022323C" w:rsidP="0022323C">
      <w:pPr>
        <w:pStyle w:val="affd"/>
        <w:ind w:left="420" w:right="420"/>
      </w:pPr>
      <w:r w:rsidRPr="0022323C">
        <w:t xml:space="preserve">        fields = ('id', 'no', 'name', 'objective', 'image', 'desc', 'plan_count', 'real_count', 'college',</w:t>
      </w:r>
    </w:p>
    <w:p w:rsidR="0022323C" w:rsidRPr="0022323C" w:rsidRDefault="0022323C" w:rsidP="0022323C">
      <w:pPr>
        <w:pStyle w:val="affd"/>
        <w:ind w:left="420" w:right="420"/>
      </w:pPr>
      <w:r w:rsidRPr="0022323C">
        <w:t xml:space="preserve">                  'community_type', 'files', 'score', 'honor', 'announcement')</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def get_</w:t>
      </w:r>
      <w:proofErr w:type="gramStart"/>
      <w:r w:rsidRPr="0022323C">
        <w:t>files(</w:t>
      </w:r>
      <w:proofErr w:type="gramEnd"/>
      <w:r w:rsidRPr="0022323C">
        <w:t>self, obj):</w:t>
      </w:r>
    </w:p>
    <w:p w:rsidR="0022323C" w:rsidRPr="0022323C" w:rsidRDefault="0022323C" w:rsidP="0022323C">
      <w:pPr>
        <w:pStyle w:val="affd"/>
        <w:ind w:left="420" w:right="420"/>
      </w:pPr>
      <w:r w:rsidRPr="0022323C">
        <w:t xml:space="preserve">        request = </w:t>
      </w:r>
      <w:proofErr w:type="gramStart"/>
      <w:r w:rsidRPr="0022323C">
        <w:t>self.context</w:t>
      </w:r>
      <w:proofErr w:type="gramEnd"/>
      <w:r w:rsidRPr="0022323C">
        <w:t>['request']</w:t>
      </w:r>
    </w:p>
    <w:p w:rsidR="0022323C" w:rsidRPr="0022323C" w:rsidRDefault="0022323C" w:rsidP="0022323C">
      <w:pPr>
        <w:pStyle w:val="affd"/>
        <w:ind w:left="420" w:right="420"/>
      </w:pPr>
      <w:r w:rsidRPr="0022323C">
        <w:t xml:space="preserve">        agree = </w:t>
      </w:r>
      <w:proofErr w:type="gramStart"/>
      <w:r w:rsidRPr="0022323C">
        <w:t>request.scheme</w:t>
      </w:r>
      <w:proofErr w:type="gramEnd"/>
    </w:p>
    <w:p w:rsidR="0022323C" w:rsidRPr="0022323C" w:rsidRDefault="0022323C" w:rsidP="0022323C">
      <w:pPr>
        <w:pStyle w:val="affd"/>
        <w:ind w:left="420" w:right="420"/>
      </w:pPr>
      <w:r w:rsidRPr="0022323C">
        <w:t xml:space="preserve">        host = </w:t>
      </w:r>
      <w:proofErr w:type="gramStart"/>
      <w:r w:rsidRPr="0022323C">
        <w:t>request.META</w:t>
      </w:r>
      <w:proofErr w:type="gramEnd"/>
      <w:r w:rsidRPr="0022323C">
        <w:t>['HTTP_HOST']</w:t>
      </w:r>
    </w:p>
    <w:p w:rsidR="0022323C" w:rsidRPr="0022323C" w:rsidRDefault="0022323C" w:rsidP="0022323C">
      <w:pPr>
        <w:pStyle w:val="affd"/>
        <w:ind w:left="420" w:right="420"/>
      </w:pPr>
      <w:r w:rsidRPr="0022323C">
        <w:t xml:space="preserve">        teacher_file = None</w:t>
      </w:r>
    </w:p>
    <w:p w:rsidR="0022323C" w:rsidRPr="0022323C" w:rsidRDefault="0022323C" w:rsidP="0022323C">
      <w:pPr>
        <w:pStyle w:val="affd"/>
        <w:ind w:left="420" w:right="420"/>
      </w:pPr>
      <w:r w:rsidRPr="0022323C">
        <w:t xml:space="preserve">        community_file = None</w:t>
      </w:r>
    </w:p>
    <w:p w:rsidR="0022323C" w:rsidRPr="0022323C" w:rsidRDefault="0022323C" w:rsidP="0022323C">
      <w:pPr>
        <w:pStyle w:val="affd"/>
        <w:ind w:left="420" w:right="420"/>
      </w:pPr>
      <w:r w:rsidRPr="0022323C">
        <w:t xml:space="preserve">        community_file_rule = None</w:t>
      </w:r>
    </w:p>
    <w:p w:rsidR="0022323C" w:rsidRPr="0022323C" w:rsidRDefault="0022323C" w:rsidP="0022323C">
      <w:pPr>
        <w:pStyle w:val="affd"/>
        <w:ind w:left="420" w:right="420"/>
      </w:pPr>
      <w:r w:rsidRPr="0022323C">
        <w:t xml:space="preserve">        teacher = </w:t>
      </w:r>
      <w:proofErr w:type="gramStart"/>
      <w:r w:rsidRPr="0022323C">
        <w:t>CommunityFile.objects.filter</w:t>
      </w:r>
      <w:proofErr w:type="gramEnd"/>
      <w:r w:rsidRPr="0022323C">
        <w:t>(community=obj, community_file_type=0).first()</w:t>
      </w:r>
    </w:p>
    <w:p w:rsidR="0022323C" w:rsidRPr="0022323C" w:rsidRDefault="0022323C" w:rsidP="0022323C">
      <w:pPr>
        <w:pStyle w:val="affd"/>
        <w:ind w:left="420" w:right="420"/>
      </w:pPr>
      <w:r w:rsidRPr="0022323C">
        <w:t xml:space="preserve">        community = </w:t>
      </w:r>
      <w:proofErr w:type="gramStart"/>
      <w:r w:rsidRPr="0022323C">
        <w:t>CommunityFile.objects.filter</w:t>
      </w:r>
      <w:proofErr w:type="gramEnd"/>
      <w:r w:rsidRPr="0022323C">
        <w:t>(community=obj, community_file_type=1).first()</w:t>
      </w:r>
    </w:p>
    <w:p w:rsidR="0022323C" w:rsidRPr="0022323C" w:rsidRDefault="0022323C" w:rsidP="0022323C">
      <w:pPr>
        <w:pStyle w:val="affd"/>
        <w:ind w:left="420" w:right="420"/>
      </w:pPr>
      <w:r w:rsidRPr="0022323C">
        <w:lastRenderedPageBreak/>
        <w:t xml:space="preserve">        rule = </w:t>
      </w:r>
      <w:proofErr w:type="gramStart"/>
      <w:r w:rsidRPr="0022323C">
        <w:t>CommunityFile.objects.filter</w:t>
      </w:r>
      <w:proofErr w:type="gramEnd"/>
      <w:r w:rsidRPr="0022323C">
        <w:t>(community=obj, community_file_type=2).first()</w:t>
      </w:r>
    </w:p>
    <w:p w:rsidR="0022323C" w:rsidRPr="0022323C" w:rsidRDefault="0022323C" w:rsidP="0022323C">
      <w:pPr>
        <w:pStyle w:val="affd"/>
        <w:ind w:left="420" w:right="420"/>
      </w:pPr>
      <w:r w:rsidRPr="0022323C">
        <w:t xml:space="preserve">        # 构建media文件路径</w:t>
      </w:r>
    </w:p>
    <w:p w:rsidR="0022323C" w:rsidRPr="0022323C" w:rsidRDefault="0022323C" w:rsidP="0022323C">
      <w:pPr>
        <w:pStyle w:val="affd"/>
        <w:ind w:left="420" w:right="420"/>
      </w:pPr>
      <w:r w:rsidRPr="0022323C">
        <w:t xml:space="preserve">        if teacher:</w:t>
      </w:r>
    </w:p>
    <w:p w:rsidR="0022323C" w:rsidRPr="0022323C" w:rsidRDefault="0022323C" w:rsidP="0022323C">
      <w:pPr>
        <w:pStyle w:val="affd"/>
        <w:ind w:left="420" w:right="420"/>
      </w:pPr>
      <w:r w:rsidRPr="0022323C">
        <w:t xml:space="preserve">            teacher_file = agree + '://' + host + CommunityFileSerializer(teacher).data['file']</w:t>
      </w:r>
    </w:p>
    <w:p w:rsidR="0022323C" w:rsidRPr="0022323C" w:rsidRDefault="0022323C" w:rsidP="0022323C">
      <w:pPr>
        <w:pStyle w:val="affd"/>
        <w:ind w:left="420" w:right="420"/>
      </w:pPr>
      <w:r w:rsidRPr="0022323C">
        <w:t xml:space="preserve">        if community:</w:t>
      </w:r>
    </w:p>
    <w:p w:rsidR="0022323C" w:rsidRPr="0022323C" w:rsidRDefault="0022323C" w:rsidP="0022323C">
      <w:pPr>
        <w:pStyle w:val="affd"/>
        <w:ind w:left="420" w:right="420"/>
      </w:pPr>
      <w:r w:rsidRPr="0022323C">
        <w:t xml:space="preserve">            community_file = CommunityFileSerializer(teacher).data['file']</w:t>
      </w:r>
    </w:p>
    <w:p w:rsidR="0022323C" w:rsidRPr="0022323C" w:rsidRDefault="0022323C" w:rsidP="0022323C">
      <w:pPr>
        <w:pStyle w:val="affd"/>
        <w:ind w:left="420" w:right="420"/>
      </w:pPr>
      <w:r w:rsidRPr="0022323C">
        <w:t xml:space="preserve">        if rule:</w:t>
      </w:r>
    </w:p>
    <w:p w:rsidR="0022323C" w:rsidRPr="0022323C" w:rsidRDefault="0022323C" w:rsidP="0022323C">
      <w:pPr>
        <w:pStyle w:val="affd"/>
        <w:ind w:left="420" w:right="420"/>
      </w:pPr>
      <w:r w:rsidRPr="0022323C">
        <w:t xml:space="preserve">            community_file_rule = agree + '://' + host + CommunityFileSerializer(teacher).data['file']</w:t>
      </w:r>
    </w:p>
    <w:p w:rsidR="0022323C" w:rsidRPr="0022323C" w:rsidRDefault="0022323C" w:rsidP="0022323C">
      <w:pPr>
        <w:pStyle w:val="affd"/>
        <w:ind w:left="420" w:right="420"/>
      </w:pPr>
      <w:r w:rsidRPr="0022323C">
        <w:t xml:space="preserve">        data = {'teacher_file': teacher_file, 'community_file': community_file,</w:t>
      </w:r>
    </w:p>
    <w:p w:rsidR="0022323C" w:rsidRPr="0022323C" w:rsidRDefault="0022323C" w:rsidP="0022323C">
      <w:pPr>
        <w:pStyle w:val="affd"/>
        <w:ind w:left="420" w:right="420"/>
      </w:pPr>
      <w:r w:rsidRPr="0022323C">
        <w:t xml:space="preserve">                'community_file_rule': community_file_rule}</w:t>
      </w:r>
    </w:p>
    <w:p w:rsidR="0022323C" w:rsidRPr="0022323C" w:rsidRDefault="0022323C" w:rsidP="0022323C">
      <w:pPr>
        <w:pStyle w:val="affd"/>
        <w:ind w:left="420" w:right="420"/>
      </w:pPr>
      <w:r w:rsidRPr="0022323C">
        <w:t xml:space="preserve">        return data</w:t>
      </w:r>
    </w:p>
    <w:p w:rsidR="0022323C" w:rsidRPr="0022323C" w:rsidRDefault="0022323C" w:rsidP="0022323C">
      <w:pPr>
        <w:pStyle w:val="affd"/>
        <w:ind w:left="420" w:right="420"/>
      </w:pPr>
      <w:r w:rsidRPr="0022323C">
        <w:t xml:space="preserve">    # 获取荣誉列表</w:t>
      </w:r>
    </w:p>
    <w:p w:rsidR="0022323C" w:rsidRPr="0022323C" w:rsidRDefault="0022323C" w:rsidP="0022323C">
      <w:pPr>
        <w:pStyle w:val="affd"/>
        <w:ind w:left="420" w:right="420"/>
      </w:pPr>
      <w:r w:rsidRPr="0022323C">
        <w:t xml:space="preserve">    def get_</w:t>
      </w:r>
      <w:proofErr w:type="gramStart"/>
      <w:r w:rsidRPr="0022323C">
        <w:t>honor(</w:t>
      </w:r>
      <w:proofErr w:type="gramEnd"/>
      <w:r w:rsidRPr="0022323C">
        <w:t>self, obj):</w:t>
      </w:r>
    </w:p>
    <w:p w:rsidR="0022323C" w:rsidRPr="0022323C" w:rsidRDefault="0022323C" w:rsidP="0022323C">
      <w:pPr>
        <w:pStyle w:val="affd"/>
        <w:ind w:left="420" w:right="420"/>
      </w:pPr>
      <w:r w:rsidRPr="0022323C">
        <w:t xml:space="preserve">        queryset = </w:t>
      </w:r>
      <w:proofErr w:type="gramStart"/>
      <w:r w:rsidRPr="0022323C">
        <w:t>Honor.objects.filter</w:t>
      </w:r>
      <w:proofErr w:type="gramEnd"/>
      <w:r w:rsidRPr="0022323C">
        <w:t>(community=obj)</w:t>
      </w:r>
    </w:p>
    <w:p w:rsidR="0022323C" w:rsidRPr="0022323C" w:rsidRDefault="0022323C" w:rsidP="0022323C">
      <w:pPr>
        <w:pStyle w:val="affd"/>
        <w:ind w:left="420" w:right="420"/>
      </w:pPr>
      <w:r w:rsidRPr="0022323C">
        <w:t xml:space="preserve">        serializer = </w:t>
      </w:r>
      <w:proofErr w:type="gramStart"/>
      <w:r w:rsidRPr="0022323C">
        <w:t>HonorSerializer(</w:t>
      </w:r>
      <w:proofErr w:type="gramEnd"/>
      <w:r w:rsidRPr="0022323C">
        <w:t>queryset, many=True)</w:t>
      </w:r>
    </w:p>
    <w:p w:rsidR="0022323C" w:rsidRPr="0022323C" w:rsidRDefault="0022323C" w:rsidP="0022323C">
      <w:pPr>
        <w:pStyle w:val="affd"/>
        <w:ind w:left="420" w:right="420"/>
      </w:pPr>
      <w:r w:rsidRPr="0022323C">
        <w:t xml:space="preserve">        return serializer.data</w:t>
      </w:r>
    </w:p>
    <w:p w:rsidR="0022323C" w:rsidRPr="0022323C" w:rsidRDefault="0022323C" w:rsidP="0022323C">
      <w:pPr>
        <w:pStyle w:val="affd"/>
        <w:ind w:left="420" w:right="420"/>
      </w:pPr>
      <w:r w:rsidRPr="0022323C">
        <w:t xml:space="preserve">    # 获取公告列表</w:t>
      </w:r>
    </w:p>
    <w:p w:rsidR="0022323C" w:rsidRPr="0022323C" w:rsidRDefault="0022323C" w:rsidP="0022323C">
      <w:pPr>
        <w:pStyle w:val="affd"/>
        <w:ind w:left="420" w:right="420"/>
      </w:pPr>
      <w:r w:rsidRPr="0022323C">
        <w:t xml:space="preserve">    def get_</w:t>
      </w:r>
      <w:proofErr w:type="gramStart"/>
      <w:r w:rsidRPr="0022323C">
        <w:t>announcement(</w:t>
      </w:r>
      <w:proofErr w:type="gramEnd"/>
      <w:r w:rsidRPr="0022323C">
        <w:t>self, obj):</w:t>
      </w:r>
    </w:p>
    <w:p w:rsidR="0022323C" w:rsidRPr="0022323C" w:rsidRDefault="0022323C" w:rsidP="0022323C">
      <w:pPr>
        <w:pStyle w:val="affd"/>
        <w:ind w:left="420" w:right="420"/>
      </w:pPr>
      <w:r w:rsidRPr="0022323C">
        <w:t xml:space="preserve">        queryset = </w:t>
      </w:r>
      <w:proofErr w:type="gramStart"/>
      <w:r w:rsidRPr="0022323C">
        <w:t>Announcement.objects.filter</w:t>
      </w:r>
      <w:proofErr w:type="gramEnd"/>
      <w:r w:rsidRPr="0022323C">
        <w:t>(community=obj).order_by('-add_time')[:5]</w:t>
      </w:r>
    </w:p>
    <w:p w:rsidR="0022323C" w:rsidRPr="0022323C" w:rsidRDefault="0022323C" w:rsidP="0022323C">
      <w:pPr>
        <w:pStyle w:val="affd"/>
        <w:ind w:left="420" w:right="420"/>
      </w:pPr>
      <w:r w:rsidRPr="0022323C">
        <w:t xml:space="preserve">        serializer = </w:t>
      </w:r>
      <w:proofErr w:type="gramStart"/>
      <w:r w:rsidRPr="0022323C">
        <w:t>AnnouncementSerializer(</w:t>
      </w:r>
      <w:proofErr w:type="gramEnd"/>
      <w:r w:rsidRPr="0022323C">
        <w:t>queryset, many=True)</w:t>
      </w:r>
    </w:p>
    <w:p w:rsidR="0022323C" w:rsidRPr="0022323C" w:rsidRDefault="0022323C" w:rsidP="0022323C">
      <w:pPr>
        <w:pStyle w:val="affd"/>
        <w:ind w:left="420" w:right="420"/>
      </w:pPr>
      <w:r w:rsidRPr="0022323C">
        <w:t xml:space="preserve">        return serializer.data</w:t>
      </w:r>
    </w:p>
    <w:p w:rsidR="0022323C" w:rsidRPr="0022323C" w:rsidRDefault="0022323C" w:rsidP="0022323C">
      <w:pPr>
        <w:pStyle w:val="3"/>
      </w:pPr>
      <w:r w:rsidRPr="0022323C">
        <w:rPr>
          <w:rFonts w:hint="eastAsia"/>
        </w:rPr>
        <w:t>发布新闻活动</w:t>
      </w:r>
    </w:p>
    <w:p w:rsidR="0022323C" w:rsidRPr="0022323C" w:rsidRDefault="0022323C" w:rsidP="0022323C">
      <w:pPr>
        <w:pStyle w:val="a5"/>
      </w:pPr>
      <w:r w:rsidRPr="0022323C">
        <w:rPr>
          <w:rFonts w:hint="eastAsia"/>
        </w:rPr>
        <w:t>用户输入新闻消息的标题、内容，上传图片，保存到数据库。</w:t>
      </w:r>
    </w:p>
    <w:p w:rsidR="0022323C" w:rsidRPr="0022323C" w:rsidRDefault="0022323C" w:rsidP="0022323C">
      <w:pPr>
        <w:pStyle w:val="a5"/>
      </w:pPr>
      <w:r w:rsidRPr="0022323C">
        <w:rPr>
          <w:rFonts w:hint="eastAsia"/>
        </w:rPr>
        <w:t>发布新闻活动页面如5-</w:t>
      </w:r>
      <w:r w:rsidRPr="0022323C">
        <w:t>6</w:t>
      </w:r>
      <w:r w:rsidRPr="0022323C">
        <w:rPr>
          <w:rFonts w:hint="eastAsia"/>
        </w:rPr>
        <w:t>图所示：</w:t>
      </w:r>
    </w:p>
    <w:p w:rsidR="0022323C" w:rsidRPr="0022323C" w:rsidRDefault="00A51FAF" w:rsidP="0022323C">
      <w:pPr>
        <w:pStyle w:val="afff2"/>
      </w:pPr>
      <w:r w:rsidRPr="0022323C">
        <w:rPr>
          <w:noProof/>
        </w:rPr>
        <w:drawing>
          <wp:inline distT="0" distB="0" distL="0" distR="0">
            <wp:extent cx="5262880" cy="2924175"/>
            <wp:effectExtent l="0" t="0" r="0" b="0"/>
            <wp:docPr id="25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2880" cy="2924175"/>
                    </a:xfrm>
                    <a:prstGeom prst="rect">
                      <a:avLst/>
                    </a:prstGeom>
                    <a:noFill/>
                    <a:ln>
                      <a:noFill/>
                    </a:ln>
                  </pic:spPr>
                </pic:pic>
              </a:graphicData>
            </a:graphic>
          </wp:inline>
        </w:drawing>
      </w:r>
    </w:p>
    <w:p w:rsidR="0022323C" w:rsidRPr="0022323C" w:rsidRDefault="0022323C" w:rsidP="0022323C">
      <w:pPr>
        <w:pStyle w:val="afff2"/>
      </w:pPr>
      <w:r w:rsidRPr="0022323C">
        <w:rPr>
          <w:rFonts w:hint="eastAsia"/>
        </w:rPr>
        <w:t>图5-</w:t>
      </w:r>
      <w:r w:rsidRPr="0022323C">
        <w:t xml:space="preserve">6 </w:t>
      </w:r>
      <w:r w:rsidRPr="0022323C">
        <w:rPr>
          <w:rFonts w:hint="eastAsia"/>
        </w:rPr>
        <w:t>发布新闻活动</w:t>
      </w:r>
    </w:p>
    <w:p w:rsidR="0022323C" w:rsidRPr="0022323C" w:rsidRDefault="0022323C" w:rsidP="0022323C">
      <w:pPr>
        <w:pStyle w:val="a5"/>
      </w:pPr>
      <w:r w:rsidRPr="0022323C">
        <w:rPr>
          <w:rFonts w:hint="eastAsia"/>
        </w:rPr>
        <w:t>发布新闻活动核心代码如下：</w:t>
      </w: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序列化</w:t>
      </w:r>
    </w:p>
    <w:p w:rsidR="0022323C" w:rsidRPr="0022323C" w:rsidRDefault="0022323C" w:rsidP="0022323C">
      <w:pPr>
        <w:pStyle w:val="affd"/>
        <w:ind w:left="420" w:right="420"/>
      </w:pPr>
      <w:r w:rsidRPr="0022323C">
        <w:t>class NewsCreateSerializer(</w:t>
      </w:r>
      <w:proofErr w:type="gramStart"/>
      <w:r w:rsidRPr="0022323C">
        <w:t>serializers.ModelSerializer</w:t>
      </w:r>
      <w:proofErr w:type="gramEnd"/>
      <w:r w:rsidRPr="0022323C">
        <w:t>):</w:t>
      </w:r>
    </w:p>
    <w:p w:rsidR="0022323C" w:rsidRPr="0022323C" w:rsidRDefault="0022323C" w:rsidP="0022323C">
      <w:pPr>
        <w:pStyle w:val="affd"/>
        <w:ind w:left="420" w:right="420"/>
      </w:pPr>
      <w:r w:rsidRPr="0022323C">
        <w:t xml:space="preserve">    name = serializers.CharField(required=True, max_length=50, label='名称')</w:t>
      </w:r>
    </w:p>
    <w:p w:rsidR="0022323C" w:rsidRPr="0022323C" w:rsidRDefault="0022323C" w:rsidP="0022323C">
      <w:pPr>
        <w:pStyle w:val="affd"/>
        <w:ind w:left="420" w:right="420"/>
      </w:pPr>
      <w:r w:rsidRPr="0022323C">
        <w:t xml:space="preserve">    desc = serializers.CharField(required=True, max_length=1000, label='描述')</w:t>
      </w:r>
    </w:p>
    <w:p w:rsidR="0022323C" w:rsidRPr="0022323C" w:rsidRDefault="0022323C" w:rsidP="0022323C">
      <w:pPr>
        <w:pStyle w:val="affd"/>
        <w:ind w:left="420" w:right="420"/>
      </w:pPr>
      <w:r w:rsidRPr="0022323C">
        <w:t xml:space="preserve">    images = </w:t>
      </w:r>
      <w:proofErr w:type="gramStart"/>
      <w:r w:rsidRPr="0022323C">
        <w:t>serializers.ListField</w:t>
      </w:r>
      <w:proofErr w:type="gramEnd"/>
      <w:r w:rsidRPr="0022323C">
        <w:t>(</w:t>
      </w:r>
    </w:p>
    <w:p w:rsidR="0022323C" w:rsidRPr="0022323C" w:rsidRDefault="0022323C" w:rsidP="0022323C">
      <w:pPr>
        <w:pStyle w:val="affd"/>
        <w:ind w:left="420" w:right="420"/>
      </w:pPr>
      <w:r w:rsidRPr="0022323C">
        <w:t xml:space="preserve">        child=</w:t>
      </w:r>
      <w:proofErr w:type="gramStart"/>
      <w:r w:rsidRPr="0022323C">
        <w:t>serializers.FileField</w:t>
      </w:r>
      <w:proofErr w:type="gramEnd"/>
      <w:r w:rsidRPr="0022323C">
        <w:t xml:space="preserve">(max_length=100000, allow_empty_file=True, </w:t>
      </w:r>
      <w:r w:rsidRPr="0022323C">
        <w:lastRenderedPageBreak/>
        <w:t>allow_null=True, use_url=True),</w:t>
      </w:r>
    </w:p>
    <w:p w:rsidR="0022323C" w:rsidRPr="0022323C" w:rsidRDefault="0022323C" w:rsidP="0022323C">
      <w:pPr>
        <w:pStyle w:val="affd"/>
        <w:ind w:left="420" w:right="420"/>
      </w:pPr>
      <w:r w:rsidRPr="0022323C">
        <w:t xml:space="preserve">    )</w:t>
      </w:r>
    </w:p>
    <w:p w:rsidR="0022323C" w:rsidRPr="0022323C" w:rsidRDefault="0022323C" w:rsidP="0022323C">
      <w:pPr>
        <w:pStyle w:val="affd"/>
        <w:ind w:left="420" w:right="420"/>
      </w:pPr>
      <w:r w:rsidRPr="0022323C">
        <w:t xml:space="preserve">    class Meta:</w:t>
      </w:r>
    </w:p>
    <w:p w:rsidR="0022323C" w:rsidRPr="0022323C" w:rsidRDefault="0022323C" w:rsidP="0022323C">
      <w:pPr>
        <w:pStyle w:val="affd"/>
        <w:ind w:left="420" w:right="420"/>
      </w:pPr>
      <w:r w:rsidRPr="0022323C">
        <w:t xml:space="preserve">        model = News</w:t>
      </w:r>
    </w:p>
    <w:p w:rsidR="0022323C" w:rsidRPr="0022323C" w:rsidRDefault="0022323C" w:rsidP="0022323C">
      <w:pPr>
        <w:pStyle w:val="affd"/>
        <w:ind w:left="420" w:right="420"/>
      </w:pPr>
      <w:r w:rsidRPr="0022323C">
        <w:t xml:space="preserve">        fields = ('id', 'name', 'desc', 'images')</w:t>
      </w:r>
    </w:p>
    <w:p w:rsidR="0022323C" w:rsidRPr="0022323C" w:rsidRDefault="0022323C" w:rsidP="0022323C">
      <w:pPr>
        <w:pStyle w:val="affd"/>
        <w:ind w:left="420" w:right="420"/>
      </w:pPr>
      <w:r w:rsidRPr="0022323C">
        <w:t xml:space="preserve">    def </w:t>
      </w:r>
      <w:proofErr w:type="gramStart"/>
      <w:r w:rsidRPr="0022323C">
        <w:t>validate(</w:t>
      </w:r>
      <w:proofErr w:type="gramEnd"/>
      <w:r w:rsidRPr="0022323C">
        <w:t>self, attrs):</w:t>
      </w:r>
    </w:p>
    <w:p w:rsidR="0022323C" w:rsidRPr="0022323C" w:rsidRDefault="0022323C" w:rsidP="0022323C">
      <w:pPr>
        <w:pStyle w:val="affd"/>
        <w:ind w:left="420" w:right="420"/>
      </w:pPr>
      <w:r w:rsidRPr="0022323C">
        <w:t xml:space="preserve">        role = </w:t>
      </w:r>
      <w:proofErr w:type="gramStart"/>
      <w:r w:rsidRPr="0022323C">
        <w:t>self.context</w:t>
      </w:r>
      <w:proofErr w:type="gramEnd"/>
      <w:r w:rsidRPr="0022323C">
        <w:t>['request'].user.role</w:t>
      </w:r>
    </w:p>
    <w:p w:rsidR="0022323C" w:rsidRPr="0022323C" w:rsidRDefault="0022323C" w:rsidP="0022323C">
      <w:pPr>
        <w:pStyle w:val="affd"/>
        <w:ind w:left="420" w:right="420"/>
      </w:pPr>
      <w:r w:rsidRPr="0022323C">
        <w:t xml:space="preserve">        if role == 0 or role == 1 or role == 2:</w:t>
      </w:r>
    </w:p>
    <w:p w:rsidR="0022323C" w:rsidRPr="0022323C" w:rsidRDefault="0022323C" w:rsidP="0022323C">
      <w:pPr>
        <w:pStyle w:val="affd"/>
        <w:ind w:left="420" w:right="420"/>
      </w:pPr>
      <w:r w:rsidRPr="0022323C">
        <w:t xml:space="preserve">            raise serializers.ValidationError({'error': '只有超级管理员或监督人员可以创建新闻活动'})</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return attrs</w:t>
      </w:r>
    </w:p>
    <w:p w:rsidR="0022323C" w:rsidRPr="0022323C" w:rsidRDefault="0022323C" w:rsidP="0022323C">
      <w:pPr>
        <w:pStyle w:val="affd"/>
        <w:ind w:left="420" w:right="420"/>
      </w:pPr>
      <w:r w:rsidRPr="0022323C">
        <w:tab/>
        <w:t># 创建新闻活动对象</w:t>
      </w:r>
    </w:p>
    <w:p w:rsidR="0022323C" w:rsidRPr="0022323C" w:rsidRDefault="0022323C" w:rsidP="0022323C">
      <w:pPr>
        <w:pStyle w:val="affd"/>
        <w:ind w:left="420" w:right="420"/>
      </w:pPr>
      <w:r w:rsidRPr="0022323C">
        <w:t xml:space="preserve">    def </w:t>
      </w:r>
      <w:proofErr w:type="gramStart"/>
      <w:r w:rsidRPr="0022323C">
        <w:t>create(</w:t>
      </w:r>
      <w:proofErr w:type="gramEnd"/>
      <w:r w:rsidRPr="0022323C">
        <w:t>self, validated_data):</w:t>
      </w:r>
    </w:p>
    <w:p w:rsidR="0022323C" w:rsidRPr="0022323C" w:rsidRDefault="0022323C" w:rsidP="0022323C">
      <w:pPr>
        <w:pStyle w:val="affd"/>
        <w:ind w:left="420" w:right="420"/>
      </w:pPr>
      <w:r w:rsidRPr="0022323C">
        <w:t xml:space="preserve">        user = </w:t>
      </w:r>
      <w:proofErr w:type="gramStart"/>
      <w:r w:rsidRPr="0022323C">
        <w:t>self.context</w:t>
      </w:r>
      <w:proofErr w:type="gramEnd"/>
      <w:r w:rsidRPr="0022323C">
        <w:t>['request'].user</w:t>
      </w:r>
    </w:p>
    <w:p w:rsidR="0022323C" w:rsidRPr="0022323C" w:rsidRDefault="0022323C" w:rsidP="0022323C">
      <w:pPr>
        <w:pStyle w:val="affd"/>
        <w:ind w:left="420" w:right="420"/>
      </w:pPr>
      <w:r w:rsidRPr="0022323C">
        <w:t xml:space="preserve">        images = </w:t>
      </w:r>
      <w:proofErr w:type="gramStart"/>
      <w:r w:rsidRPr="0022323C">
        <w:t>validated_data.pop(</w:t>
      </w:r>
      <w:proofErr w:type="gramEnd"/>
      <w:r w:rsidRPr="0022323C">
        <w:t>'images', None)</w:t>
      </w:r>
    </w:p>
    <w:p w:rsidR="0022323C" w:rsidRPr="0022323C" w:rsidRDefault="0022323C" w:rsidP="0022323C">
      <w:pPr>
        <w:pStyle w:val="affd"/>
        <w:ind w:left="420" w:right="420"/>
      </w:pPr>
      <w:r w:rsidRPr="0022323C">
        <w:t xml:space="preserve">        validated_</w:t>
      </w:r>
      <w:proofErr w:type="gramStart"/>
      <w:r w:rsidRPr="0022323C">
        <w:t>data.update</w:t>
      </w:r>
      <w:proofErr w:type="gramEnd"/>
      <w:r w:rsidRPr="0022323C">
        <w:t>({'user': user})</w:t>
      </w:r>
    </w:p>
    <w:p w:rsidR="0022323C" w:rsidRPr="0022323C" w:rsidRDefault="0022323C" w:rsidP="0022323C">
      <w:pPr>
        <w:pStyle w:val="affd"/>
        <w:ind w:left="420" w:right="420"/>
      </w:pPr>
      <w:r w:rsidRPr="0022323C">
        <w:t xml:space="preserve">        instance = </w:t>
      </w:r>
      <w:proofErr w:type="gramStart"/>
      <w:r w:rsidRPr="0022323C">
        <w:t>News.objects.create</w:t>
      </w:r>
      <w:proofErr w:type="gramEnd"/>
      <w:r w:rsidRPr="0022323C">
        <w:t>(**validated_data)</w:t>
      </w:r>
    </w:p>
    <w:p w:rsidR="0022323C" w:rsidRPr="0022323C" w:rsidRDefault="0022323C" w:rsidP="0022323C">
      <w:pPr>
        <w:pStyle w:val="affd"/>
        <w:ind w:left="420" w:right="420"/>
      </w:pPr>
      <w:r w:rsidRPr="0022323C">
        <w:t xml:space="preserve">        if images:</w:t>
      </w:r>
    </w:p>
    <w:p w:rsidR="0022323C" w:rsidRPr="0022323C" w:rsidRDefault="0022323C" w:rsidP="0022323C">
      <w:pPr>
        <w:pStyle w:val="affd"/>
        <w:ind w:left="420" w:right="420"/>
      </w:pPr>
      <w:r w:rsidRPr="0022323C">
        <w:tab/>
      </w:r>
      <w:r w:rsidRPr="0022323C">
        <w:tab/>
      </w:r>
      <w:r w:rsidRPr="0022323C">
        <w:tab/>
        <w:t># 保存图片</w:t>
      </w:r>
    </w:p>
    <w:p w:rsidR="0022323C" w:rsidRPr="0022323C" w:rsidRDefault="0022323C" w:rsidP="0022323C">
      <w:pPr>
        <w:pStyle w:val="affd"/>
        <w:ind w:left="420" w:right="420"/>
      </w:pPr>
      <w:r w:rsidRPr="0022323C">
        <w:t xml:space="preserve">            NewsImages.objects.create(name=images.name, file=images, news=instance)</w:t>
      </w:r>
    </w:p>
    <w:p w:rsidR="0022323C" w:rsidRPr="0022323C" w:rsidRDefault="0022323C" w:rsidP="0022323C">
      <w:pPr>
        <w:pStyle w:val="affd"/>
        <w:ind w:left="420" w:right="420"/>
      </w:pPr>
      <w:r w:rsidRPr="0022323C">
        <w:t xml:space="preserve">        return instance</w:t>
      </w:r>
    </w:p>
    <w:p w:rsidR="0022323C" w:rsidRPr="0022323C" w:rsidRDefault="0022323C" w:rsidP="0022323C">
      <w:pPr>
        <w:pStyle w:val="affd"/>
        <w:ind w:left="420" w:right="420"/>
      </w:pPr>
      <w:r w:rsidRPr="0022323C">
        <w:t xml:space="preserve">    def to_</w:t>
      </w:r>
      <w:proofErr w:type="gramStart"/>
      <w:r w:rsidRPr="0022323C">
        <w:t>representation(</w:t>
      </w:r>
      <w:proofErr w:type="gramEnd"/>
      <w:r w:rsidRPr="0022323C">
        <w:t>self, instance):</w:t>
      </w:r>
    </w:p>
    <w:p w:rsidR="0022323C" w:rsidRPr="0022323C" w:rsidRDefault="0022323C" w:rsidP="0022323C">
      <w:pPr>
        <w:pStyle w:val="affd"/>
        <w:ind w:left="420" w:right="420"/>
      </w:pPr>
      <w:r w:rsidRPr="0022323C">
        <w:t xml:space="preserve">        ret = </w:t>
      </w:r>
      <w:proofErr w:type="gramStart"/>
      <w:r w:rsidRPr="0022323C">
        <w:t>OrderedDict(</w:t>
      </w:r>
      <w:proofErr w:type="gramEnd"/>
      <w:r w:rsidRPr="0022323C">
        <w:t>)</w:t>
      </w:r>
    </w:p>
    <w:p w:rsidR="0022323C" w:rsidRPr="0022323C" w:rsidRDefault="0022323C" w:rsidP="0022323C">
      <w:pPr>
        <w:pStyle w:val="affd"/>
        <w:ind w:left="420" w:right="420"/>
      </w:pPr>
      <w:r w:rsidRPr="0022323C">
        <w:t xml:space="preserve">        fields = </w:t>
      </w:r>
      <w:proofErr w:type="gramStart"/>
      <w:r w:rsidRPr="0022323C">
        <w:t>self._</w:t>
      </w:r>
      <w:proofErr w:type="gramEnd"/>
      <w:r w:rsidRPr="0022323C">
        <w:t>readable_fields</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for field in fields:</w:t>
      </w:r>
    </w:p>
    <w:p w:rsidR="0022323C" w:rsidRPr="0022323C" w:rsidRDefault="0022323C" w:rsidP="0022323C">
      <w:pPr>
        <w:pStyle w:val="affd"/>
        <w:ind w:left="420" w:right="420"/>
      </w:pPr>
      <w:r w:rsidRPr="0022323C">
        <w:t xml:space="preserve">            try:</w:t>
      </w:r>
    </w:p>
    <w:p w:rsidR="0022323C" w:rsidRPr="0022323C" w:rsidRDefault="0022323C" w:rsidP="0022323C">
      <w:pPr>
        <w:pStyle w:val="affd"/>
        <w:ind w:left="420" w:right="420"/>
      </w:pPr>
      <w:r w:rsidRPr="0022323C">
        <w:t xml:space="preserve">                attribute = field.get_attribute(instance)</w:t>
      </w:r>
    </w:p>
    <w:p w:rsidR="0022323C" w:rsidRPr="0022323C" w:rsidRDefault="0022323C" w:rsidP="0022323C">
      <w:pPr>
        <w:pStyle w:val="affd"/>
        <w:ind w:left="420" w:right="420"/>
      </w:pPr>
      <w:r w:rsidRPr="0022323C">
        <w:t xml:space="preserve">            except Exception as e:</w:t>
      </w:r>
    </w:p>
    <w:p w:rsidR="0022323C" w:rsidRPr="0022323C" w:rsidRDefault="0022323C" w:rsidP="0022323C">
      <w:pPr>
        <w:pStyle w:val="affd"/>
        <w:ind w:left="420" w:right="420"/>
      </w:pPr>
      <w:r w:rsidRPr="0022323C">
        <w:t xml:space="preserve">                del e</w:t>
      </w:r>
    </w:p>
    <w:p w:rsidR="0022323C" w:rsidRPr="0022323C" w:rsidRDefault="0022323C" w:rsidP="0022323C">
      <w:pPr>
        <w:pStyle w:val="affd"/>
        <w:ind w:left="420" w:right="420"/>
      </w:pPr>
      <w:r w:rsidRPr="0022323C">
        <w:t xml:space="preserve">                continue</w:t>
      </w:r>
    </w:p>
    <w:p w:rsidR="0022323C" w:rsidRPr="0022323C" w:rsidRDefault="0022323C" w:rsidP="0022323C">
      <w:pPr>
        <w:pStyle w:val="affd"/>
        <w:ind w:left="420" w:right="420"/>
      </w:pPr>
      <w:r w:rsidRPr="0022323C">
        <w:t xml:space="preserve">            check_for_none = attribute.pk if </w:t>
      </w:r>
      <w:proofErr w:type="gramStart"/>
      <w:r w:rsidRPr="0022323C">
        <w:t>isinstance(</w:t>
      </w:r>
      <w:proofErr w:type="gramEnd"/>
      <w:r w:rsidRPr="0022323C">
        <w:t>attribute, PKOnlyObject) else attribute</w:t>
      </w:r>
    </w:p>
    <w:p w:rsidR="0022323C" w:rsidRPr="0022323C" w:rsidRDefault="0022323C" w:rsidP="0022323C">
      <w:pPr>
        <w:pStyle w:val="affd"/>
        <w:ind w:left="420" w:right="420"/>
      </w:pPr>
      <w:r w:rsidRPr="0022323C">
        <w:t xml:space="preserve">            if check_for_none is None:</w:t>
      </w:r>
    </w:p>
    <w:p w:rsidR="0022323C" w:rsidRPr="0022323C" w:rsidRDefault="0022323C" w:rsidP="0022323C">
      <w:pPr>
        <w:pStyle w:val="affd"/>
        <w:ind w:left="420" w:right="420"/>
      </w:pPr>
      <w:r w:rsidRPr="0022323C">
        <w:t xml:space="preserve">                ret[</w:t>
      </w:r>
      <w:proofErr w:type="gramStart"/>
      <w:r w:rsidRPr="0022323C">
        <w:t>field.field</w:t>
      </w:r>
      <w:proofErr w:type="gramEnd"/>
      <w:r w:rsidRPr="0022323C">
        <w:t>_name] = None</w:t>
      </w:r>
    </w:p>
    <w:p w:rsidR="0022323C" w:rsidRPr="0022323C" w:rsidRDefault="0022323C" w:rsidP="0022323C">
      <w:pPr>
        <w:pStyle w:val="affd"/>
        <w:ind w:left="420" w:right="420"/>
      </w:pPr>
      <w:r w:rsidRPr="0022323C">
        <w:t xml:space="preserve">            else:</w:t>
      </w:r>
    </w:p>
    <w:p w:rsidR="0022323C" w:rsidRPr="0022323C" w:rsidRDefault="0022323C" w:rsidP="0022323C">
      <w:pPr>
        <w:pStyle w:val="affd"/>
        <w:ind w:left="420" w:right="420"/>
      </w:pPr>
      <w:r w:rsidRPr="0022323C">
        <w:t xml:space="preserve">                ret[</w:t>
      </w:r>
      <w:proofErr w:type="gramStart"/>
      <w:r w:rsidRPr="0022323C">
        <w:t>field.field</w:t>
      </w:r>
      <w:proofErr w:type="gramEnd"/>
      <w:r w:rsidRPr="0022323C">
        <w:t>_name] = field.to_representation(attribute)</w:t>
      </w:r>
    </w:p>
    <w:p w:rsidR="0022323C" w:rsidRPr="0022323C" w:rsidRDefault="0022323C" w:rsidP="0022323C">
      <w:pPr>
        <w:pStyle w:val="affd"/>
        <w:ind w:left="420" w:right="420"/>
      </w:pPr>
      <w:r w:rsidRPr="0022323C">
        <w:t xml:space="preserve">        return ret</w:t>
      </w:r>
    </w:p>
    <w:p w:rsidR="0022323C" w:rsidRPr="0022323C" w:rsidRDefault="0022323C" w:rsidP="0022323C">
      <w:pPr>
        <w:pStyle w:val="3"/>
      </w:pPr>
      <w:r w:rsidRPr="0022323C">
        <w:rPr>
          <w:rFonts w:hint="eastAsia"/>
        </w:rPr>
        <w:t>积分记录处理</w:t>
      </w:r>
    </w:p>
    <w:p w:rsidR="0022323C" w:rsidRPr="0022323C" w:rsidRDefault="0022323C" w:rsidP="0022323C">
      <w:pPr>
        <w:pStyle w:val="a5"/>
      </w:pPr>
      <w:r w:rsidRPr="0022323C">
        <w:rPr>
          <w:rFonts w:hint="eastAsia"/>
        </w:rPr>
        <w:t>本系统对社团积分进行记录研究，以便直观的看出社团近期的扣分变化，其主要的实现思路：由于本系统是前后端分离，使用django</w:t>
      </w:r>
      <w:r w:rsidRPr="0022323C">
        <w:t>restframe</w:t>
      </w:r>
      <w:proofErr w:type="gramStart"/>
      <w:r w:rsidRPr="0022323C">
        <w:rPr>
          <w:rFonts w:hint="eastAsia"/>
        </w:rPr>
        <w:t>开源库做后端</w:t>
      </w:r>
      <w:proofErr w:type="gramEnd"/>
      <w:r w:rsidRPr="0022323C">
        <w:rPr>
          <w:rFonts w:hint="eastAsia"/>
        </w:rPr>
        <w:t>接口的开发，后端每对一个社团做扣分的记录调用接口时，都要在序列化的时候去更新社团的总积分。</w:t>
      </w:r>
    </w:p>
    <w:p w:rsidR="0022323C" w:rsidRPr="0022323C" w:rsidRDefault="0022323C" w:rsidP="0022323C">
      <w:pPr>
        <w:pStyle w:val="a5"/>
      </w:pPr>
      <w:r w:rsidRPr="0022323C">
        <w:rPr>
          <w:rFonts w:hint="eastAsia"/>
        </w:rPr>
        <w:t>序列化代码为：</w:t>
      </w: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积分序列化</w:t>
      </w:r>
    </w:p>
    <w:p w:rsidR="0022323C" w:rsidRPr="0022323C" w:rsidRDefault="0022323C" w:rsidP="0022323C">
      <w:pPr>
        <w:pStyle w:val="affd"/>
        <w:ind w:left="420" w:right="420"/>
      </w:pPr>
      <w:r w:rsidRPr="0022323C">
        <w:t>class ScoreRecordSerializer(</w:t>
      </w:r>
      <w:proofErr w:type="gramStart"/>
      <w:r w:rsidRPr="0022323C">
        <w:t>serializers.ModelSerializer</w:t>
      </w:r>
      <w:proofErr w:type="gramEnd"/>
      <w:r w:rsidRPr="0022323C">
        <w:t>):</w:t>
      </w:r>
    </w:p>
    <w:p w:rsidR="0022323C" w:rsidRPr="0022323C" w:rsidRDefault="0022323C" w:rsidP="0022323C">
      <w:pPr>
        <w:pStyle w:val="affd"/>
        <w:ind w:left="420" w:right="420"/>
      </w:pPr>
      <w:r w:rsidRPr="0022323C">
        <w:t xml:space="preserve">    deduct = serializers.IntegerField(required=True, label='扣除的积分')</w:t>
      </w:r>
    </w:p>
    <w:p w:rsidR="0022323C" w:rsidRPr="0022323C" w:rsidRDefault="0022323C" w:rsidP="0022323C">
      <w:pPr>
        <w:pStyle w:val="affd"/>
        <w:ind w:left="420" w:right="420"/>
      </w:pPr>
      <w:r w:rsidRPr="0022323C">
        <w:t xml:space="preserve">    desc = serializers.CharField(allow_null=True, allow_blank=True, max_length=500, label='原因')</w:t>
      </w:r>
    </w:p>
    <w:p w:rsidR="0022323C" w:rsidRPr="0022323C" w:rsidRDefault="0022323C" w:rsidP="0022323C">
      <w:pPr>
        <w:pStyle w:val="affd"/>
        <w:ind w:left="420" w:right="420"/>
      </w:pPr>
      <w:r w:rsidRPr="0022323C">
        <w:t xml:space="preserve">    add_time = serializers.DateTimeField(read_only=True, label='添加时间')</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class Meta:</w:t>
      </w:r>
    </w:p>
    <w:p w:rsidR="0022323C" w:rsidRPr="0022323C" w:rsidRDefault="0022323C" w:rsidP="0022323C">
      <w:pPr>
        <w:pStyle w:val="affd"/>
        <w:ind w:left="420" w:right="420"/>
      </w:pPr>
      <w:r w:rsidRPr="0022323C">
        <w:t xml:space="preserve">        model = ScoreRecord</w:t>
      </w:r>
    </w:p>
    <w:p w:rsidR="0022323C" w:rsidRPr="0022323C" w:rsidRDefault="0022323C" w:rsidP="0022323C">
      <w:pPr>
        <w:pStyle w:val="affd"/>
        <w:ind w:left="420" w:right="420"/>
      </w:pPr>
      <w:r w:rsidRPr="0022323C">
        <w:t xml:space="preserve">        fields = ('id', 'score', 'deduct', 'desc', 'add_time')</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def </w:t>
      </w:r>
      <w:proofErr w:type="gramStart"/>
      <w:r w:rsidRPr="0022323C">
        <w:t>create(</w:t>
      </w:r>
      <w:proofErr w:type="gramEnd"/>
      <w:r w:rsidRPr="0022323C">
        <w:t>self, validated_data):</w:t>
      </w:r>
    </w:p>
    <w:p w:rsidR="0022323C" w:rsidRPr="0022323C" w:rsidRDefault="0022323C" w:rsidP="0022323C">
      <w:pPr>
        <w:pStyle w:val="affd"/>
        <w:ind w:left="420" w:right="420"/>
      </w:pPr>
      <w:r w:rsidRPr="0022323C">
        <w:t xml:space="preserve">        user = </w:t>
      </w:r>
      <w:proofErr w:type="gramStart"/>
      <w:r w:rsidRPr="0022323C">
        <w:t>self.context</w:t>
      </w:r>
      <w:proofErr w:type="gramEnd"/>
      <w:r w:rsidRPr="0022323C">
        <w:t>['request'].user</w:t>
      </w:r>
    </w:p>
    <w:p w:rsidR="0022323C" w:rsidRPr="0022323C" w:rsidRDefault="0022323C" w:rsidP="0022323C">
      <w:pPr>
        <w:pStyle w:val="affd"/>
        <w:ind w:left="420" w:right="420"/>
      </w:pPr>
      <w:r w:rsidRPr="0022323C">
        <w:t xml:space="preserve">        validated_</w:t>
      </w:r>
      <w:proofErr w:type="gramStart"/>
      <w:r w:rsidRPr="0022323C">
        <w:t>data.update</w:t>
      </w:r>
      <w:proofErr w:type="gramEnd"/>
      <w:r w:rsidRPr="0022323C">
        <w:t>({'user': user})</w:t>
      </w:r>
    </w:p>
    <w:p w:rsidR="0022323C" w:rsidRPr="0022323C" w:rsidRDefault="0022323C" w:rsidP="0022323C">
      <w:pPr>
        <w:pStyle w:val="affd"/>
        <w:ind w:left="420" w:right="420"/>
      </w:pPr>
      <w:r w:rsidRPr="0022323C">
        <w:t xml:space="preserve">        instance = super(</w:t>
      </w:r>
      <w:proofErr w:type="gramStart"/>
      <w:r w:rsidRPr="0022323C">
        <w:t>).create</w:t>
      </w:r>
      <w:proofErr w:type="gramEnd"/>
      <w:r w:rsidRPr="0022323C">
        <w:t>(validated_data)</w:t>
      </w:r>
    </w:p>
    <w:p w:rsidR="0022323C" w:rsidRPr="0022323C" w:rsidRDefault="0022323C" w:rsidP="0022323C">
      <w:pPr>
        <w:pStyle w:val="affd"/>
        <w:ind w:left="420" w:right="420"/>
      </w:pPr>
      <w:r w:rsidRPr="0022323C">
        <w:tab/>
      </w:r>
      <w:r w:rsidRPr="0022323C">
        <w:tab/>
      </w:r>
      <w:r w:rsidRPr="0022323C">
        <w:tab/>
      </w:r>
      <w:r w:rsidRPr="0022323C">
        <w:rPr>
          <w:rFonts w:hint="eastAsia"/>
        </w:rPr>
        <w:t>#</w:t>
      </w:r>
      <w:r w:rsidRPr="0022323C">
        <w:t xml:space="preserve"> </w:t>
      </w:r>
      <w:r w:rsidRPr="0022323C">
        <w:rPr>
          <w:rFonts w:hint="eastAsia"/>
        </w:rPr>
        <w:t>添加积分记录，更新积分总分</w:t>
      </w:r>
    </w:p>
    <w:p w:rsidR="0022323C" w:rsidRPr="0022323C" w:rsidRDefault="0022323C" w:rsidP="0022323C">
      <w:pPr>
        <w:pStyle w:val="affd"/>
        <w:ind w:left="420" w:right="420"/>
      </w:pPr>
      <w:r w:rsidRPr="0022323C">
        <w:t xml:space="preserve">        score = </w:t>
      </w:r>
      <w:proofErr w:type="gramStart"/>
      <w:r w:rsidRPr="0022323C">
        <w:t>instance.score</w:t>
      </w:r>
      <w:proofErr w:type="gramEnd"/>
    </w:p>
    <w:p w:rsidR="0022323C" w:rsidRPr="0022323C" w:rsidRDefault="0022323C" w:rsidP="0022323C">
      <w:pPr>
        <w:pStyle w:val="affd"/>
        <w:ind w:left="420" w:right="420"/>
      </w:pPr>
      <w:r w:rsidRPr="0022323C">
        <w:t xml:space="preserve">        </w:t>
      </w:r>
      <w:proofErr w:type="gramStart"/>
      <w:r w:rsidRPr="0022323C">
        <w:t>score.score</w:t>
      </w:r>
      <w:proofErr w:type="gramEnd"/>
      <w:r w:rsidRPr="0022323C">
        <w:t xml:space="preserve"> = F('score') - instance.deduct</w:t>
      </w:r>
    </w:p>
    <w:p w:rsidR="0022323C" w:rsidRPr="0022323C" w:rsidRDefault="0022323C" w:rsidP="0022323C">
      <w:pPr>
        <w:pStyle w:val="affd"/>
        <w:ind w:left="420" w:right="420"/>
      </w:pPr>
      <w:r w:rsidRPr="0022323C">
        <w:t xml:space="preserve">        </w:t>
      </w:r>
      <w:proofErr w:type="gramStart"/>
      <w:r w:rsidRPr="0022323C">
        <w:t>score.save</w:t>
      </w:r>
      <w:proofErr w:type="gramEnd"/>
      <w:r w:rsidRPr="0022323C">
        <w:t>()</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return instance</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def </w:t>
      </w:r>
      <w:proofErr w:type="gramStart"/>
      <w:r w:rsidRPr="0022323C">
        <w:t>update(</w:t>
      </w:r>
      <w:proofErr w:type="gramEnd"/>
      <w:r w:rsidRPr="0022323C">
        <w:t>self, instance, validated_data):</w:t>
      </w:r>
    </w:p>
    <w:p w:rsidR="0022323C" w:rsidRPr="0022323C" w:rsidRDefault="0022323C" w:rsidP="0022323C">
      <w:pPr>
        <w:pStyle w:val="affd"/>
        <w:ind w:left="420" w:right="420"/>
      </w:pPr>
      <w:r w:rsidRPr="0022323C">
        <w:t xml:space="preserve">        validated_data = {k: v for k, v in validated_</w:t>
      </w:r>
      <w:proofErr w:type="gramStart"/>
      <w:r w:rsidRPr="0022323C">
        <w:t>data.items</w:t>
      </w:r>
      <w:proofErr w:type="gramEnd"/>
      <w:r w:rsidRPr="0022323C">
        <w:t>() if v}</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if 'deduct' in validated_</w:t>
      </w:r>
      <w:proofErr w:type="gramStart"/>
      <w:r w:rsidRPr="0022323C">
        <w:t>data.keys</w:t>
      </w:r>
      <w:proofErr w:type="gramEnd"/>
      <w:r w:rsidRPr="0022323C">
        <w:t>():</w:t>
      </w:r>
    </w:p>
    <w:p w:rsidR="0022323C" w:rsidRPr="0022323C" w:rsidRDefault="0022323C" w:rsidP="0022323C">
      <w:pPr>
        <w:pStyle w:val="affd"/>
        <w:ind w:left="420" w:right="420"/>
      </w:pPr>
      <w:r w:rsidRPr="0022323C">
        <w:t xml:space="preserve">            c = </w:t>
      </w:r>
      <w:proofErr w:type="gramStart"/>
      <w:r w:rsidRPr="0022323C">
        <w:t>instance.deduct</w:t>
      </w:r>
      <w:proofErr w:type="gramEnd"/>
      <w:r w:rsidRPr="0022323C">
        <w:t xml:space="preserve"> - validated_data['deduct']</w:t>
      </w:r>
    </w:p>
    <w:p w:rsidR="0022323C" w:rsidRPr="0022323C" w:rsidRDefault="0022323C" w:rsidP="0022323C">
      <w:pPr>
        <w:pStyle w:val="affd"/>
        <w:ind w:left="420" w:right="420"/>
      </w:pPr>
      <w:r w:rsidRPr="0022323C">
        <w:t xml:space="preserve">            </w:t>
      </w:r>
      <w:r w:rsidRPr="0022323C">
        <w:rPr>
          <w:rFonts w:hint="eastAsia"/>
        </w:rPr>
        <w:t>#</w:t>
      </w:r>
      <w:r w:rsidRPr="0022323C">
        <w:t xml:space="preserve"> </w:t>
      </w:r>
      <w:r w:rsidRPr="0022323C">
        <w:rPr>
          <w:rFonts w:hint="eastAsia"/>
        </w:rPr>
        <w:t>添加积分记录，更新积分总分</w:t>
      </w:r>
    </w:p>
    <w:p w:rsidR="0022323C" w:rsidRPr="0022323C" w:rsidRDefault="0022323C" w:rsidP="0022323C">
      <w:pPr>
        <w:pStyle w:val="affd"/>
        <w:ind w:left="420" w:right="420"/>
      </w:pPr>
      <w:r w:rsidRPr="0022323C">
        <w:t xml:space="preserve">score = </w:t>
      </w:r>
      <w:proofErr w:type="gramStart"/>
      <w:r w:rsidRPr="0022323C">
        <w:t>instance.score</w:t>
      </w:r>
      <w:proofErr w:type="gramEnd"/>
    </w:p>
    <w:p w:rsidR="0022323C" w:rsidRPr="0022323C" w:rsidRDefault="0022323C" w:rsidP="0022323C">
      <w:pPr>
        <w:pStyle w:val="affd"/>
        <w:ind w:left="420" w:right="420"/>
      </w:pPr>
      <w:r w:rsidRPr="0022323C">
        <w:t xml:space="preserve">            </w:t>
      </w:r>
      <w:proofErr w:type="gramStart"/>
      <w:r w:rsidRPr="0022323C">
        <w:t>score.score</w:t>
      </w:r>
      <w:proofErr w:type="gramEnd"/>
      <w:r w:rsidRPr="0022323C">
        <w:t xml:space="preserve"> = F('score') + c</w:t>
      </w:r>
    </w:p>
    <w:p w:rsidR="0022323C" w:rsidRPr="0022323C" w:rsidRDefault="0022323C" w:rsidP="0022323C">
      <w:pPr>
        <w:pStyle w:val="affd"/>
        <w:ind w:left="420" w:right="420"/>
      </w:pPr>
      <w:r w:rsidRPr="0022323C">
        <w:t xml:space="preserve">            </w:t>
      </w:r>
      <w:proofErr w:type="gramStart"/>
      <w:r w:rsidRPr="0022323C">
        <w:t>score.save</w:t>
      </w:r>
      <w:proofErr w:type="gramEnd"/>
      <w:r w:rsidRPr="0022323C">
        <w:t>()</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return </w:t>
      </w:r>
      <w:proofErr w:type="gramStart"/>
      <w:r w:rsidRPr="0022323C">
        <w:t>super(</w:t>
      </w:r>
      <w:proofErr w:type="gramEnd"/>
      <w:r w:rsidRPr="0022323C">
        <w:t>).update(instance, validated_data)</w:t>
      </w:r>
    </w:p>
    <w:p w:rsidR="0022323C" w:rsidRPr="0022323C" w:rsidRDefault="0022323C" w:rsidP="0022323C">
      <w:pPr>
        <w:pStyle w:val="1"/>
      </w:pPr>
      <w:r w:rsidRPr="0022323C">
        <w:rPr>
          <w:rFonts w:hint="eastAsia"/>
        </w:rPr>
        <w:t>第六章 系统测试</w:t>
      </w:r>
    </w:p>
    <w:p w:rsidR="0022323C" w:rsidRPr="0022323C" w:rsidRDefault="0022323C" w:rsidP="0022323C">
      <w:pPr>
        <w:pStyle w:val="2"/>
      </w:pPr>
      <w:r w:rsidRPr="0022323C">
        <w:rPr>
          <w:rFonts w:hint="eastAsia"/>
        </w:rPr>
        <w:t>功能模块测试</w:t>
      </w:r>
    </w:p>
    <w:p w:rsidR="0022323C" w:rsidRPr="0022323C" w:rsidRDefault="0022323C" w:rsidP="00C969FF">
      <w:pPr>
        <w:pStyle w:val="3"/>
      </w:pPr>
      <w:r w:rsidRPr="0022323C">
        <w:rPr>
          <w:rFonts w:hint="eastAsia"/>
        </w:rPr>
        <w:t>全局功能模块测试</w:t>
      </w:r>
    </w:p>
    <w:p w:rsidR="0022323C" w:rsidRPr="0022323C" w:rsidRDefault="0022323C" w:rsidP="00C969FF">
      <w:pPr>
        <w:pStyle w:val="a5"/>
      </w:pPr>
      <w:r w:rsidRPr="0022323C">
        <w:rPr>
          <w:rFonts w:hint="eastAsia"/>
        </w:rPr>
        <w:t>该模块测试主要验证用户注册登录修改密码是否能正常使用，任何不符合逻辑的都应给出提示。在该模块的测试中密码不能少于8位，否则提示输入不规范。修改密码和注册时需要输入两次相同密码，否则提示输入不规范。登录时必须正确输入验证码，否则提示输入不规范。</w:t>
      </w:r>
    </w:p>
    <w:p w:rsidR="0022323C" w:rsidRPr="0022323C" w:rsidRDefault="0022323C" w:rsidP="00C969FF">
      <w:pPr>
        <w:pStyle w:val="affb"/>
      </w:pPr>
      <w:r w:rsidRPr="0022323C">
        <w:rPr>
          <w:rFonts w:hint="eastAsia"/>
        </w:rPr>
        <w:t>表</w:t>
      </w:r>
      <w:r w:rsidRPr="0022323C">
        <w:t>6</w:t>
      </w:r>
      <w:r w:rsidRPr="0022323C">
        <w:rPr>
          <w:rFonts w:hint="eastAsia"/>
        </w:rPr>
        <w:t>-</w:t>
      </w:r>
      <w:r w:rsidRPr="0022323C">
        <w:t xml:space="preserve">1 </w:t>
      </w:r>
      <w:r w:rsidRPr="0022323C">
        <w:rPr>
          <w:rFonts w:hint="eastAsia"/>
        </w:rPr>
        <w:t>全局功能测试</w:t>
      </w:r>
    </w:p>
    <w:tbl>
      <w:tblPr>
        <w:tblStyle w:val="afffc"/>
        <w:tblW w:w="0" w:type="auto"/>
        <w:tblLook w:val="04A0" w:firstRow="1" w:lastRow="0" w:firstColumn="1" w:lastColumn="0" w:noHBand="0" w:noVBand="1"/>
      </w:tblPr>
      <w:tblGrid>
        <w:gridCol w:w="2074"/>
        <w:gridCol w:w="2074"/>
        <w:gridCol w:w="2074"/>
        <w:gridCol w:w="2074"/>
      </w:tblGrid>
      <w:tr w:rsidR="0022323C" w:rsidTr="0022323C">
        <w:tc>
          <w:tcPr>
            <w:tcW w:w="2074" w:type="dxa"/>
          </w:tcPr>
          <w:p w:rsidR="0022323C" w:rsidRPr="0022323C" w:rsidRDefault="0022323C" w:rsidP="00C969FF">
            <w:pPr>
              <w:pStyle w:val="affc"/>
            </w:pPr>
            <w:r w:rsidRPr="0022323C">
              <w:rPr>
                <w:rFonts w:hint="eastAsia"/>
              </w:rPr>
              <w:t>测试项目</w:t>
            </w:r>
          </w:p>
        </w:tc>
        <w:tc>
          <w:tcPr>
            <w:tcW w:w="2074" w:type="dxa"/>
          </w:tcPr>
          <w:p w:rsidR="0022323C" w:rsidRPr="0022323C" w:rsidRDefault="0022323C" w:rsidP="00C969FF">
            <w:pPr>
              <w:pStyle w:val="affc"/>
            </w:pPr>
            <w:r w:rsidRPr="0022323C">
              <w:rPr>
                <w:rFonts w:hint="eastAsia"/>
              </w:rPr>
              <w:t>测试方法</w:t>
            </w:r>
          </w:p>
        </w:tc>
        <w:tc>
          <w:tcPr>
            <w:tcW w:w="2074" w:type="dxa"/>
          </w:tcPr>
          <w:p w:rsidR="0022323C" w:rsidRPr="0022323C" w:rsidRDefault="0022323C" w:rsidP="00C969FF">
            <w:pPr>
              <w:pStyle w:val="affc"/>
            </w:pPr>
            <w:r w:rsidRPr="0022323C">
              <w:rPr>
                <w:rFonts w:hint="eastAsia"/>
              </w:rPr>
              <w:t>预期结果</w:t>
            </w:r>
          </w:p>
        </w:tc>
        <w:tc>
          <w:tcPr>
            <w:tcW w:w="2074" w:type="dxa"/>
          </w:tcPr>
          <w:p w:rsidR="0022323C" w:rsidRPr="0022323C" w:rsidRDefault="0022323C" w:rsidP="00C969FF">
            <w:pPr>
              <w:pStyle w:val="affc"/>
            </w:pPr>
            <w:r w:rsidRPr="0022323C">
              <w:rPr>
                <w:rFonts w:hint="eastAsia"/>
              </w:rPr>
              <w:t>结论</w:t>
            </w:r>
          </w:p>
        </w:tc>
      </w:tr>
      <w:tr w:rsidR="0022323C" w:rsidTr="0022323C">
        <w:tc>
          <w:tcPr>
            <w:tcW w:w="2074" w:type="dxa"/>
          </w:tcPr>
          <w:p w:rsidR="0022323C" w:rsidRPr="0022323C" w:rsidRDefault="0022323C" w:rsidP="00C969FF">
            <w:pPr>
              <w:pStyle w:val="affc"/>
            </w:pPr>
            <w:r w:rsidRPr="0022323C">
              <w:rPr>
                <w:rFonts w:hint="eastAsia"/>
              </w:rPr>
              <w:t>用户注册</w:t>
            </w:r>
          </w:p>
        </w:tc>
        <w:tc>
          <w:tcPr>
            <w:tcW w:w="2074" w:type="dxa"/>
          </w:tcPr>
          <w:p w:rsidR="0022323C" w:rsidRPr="0022323C" w:rsidRDefault="0022323C" w:rsidP="00C969FF">
            <w:pPr>
              <w:pStyle w:val="affc"/>
            </w:pPr>
            <w:r w:rsidRPr="0022323C">
              <w:rPr>
                <w:rFonts w:hint="eastAsia"/>
              </w:rPr>
              <w:t>在注册界面输入学号、昵称、密码符合规范</w:t>
            </w:r>
          </w:p>
        </w:tc>
        <w:tc>
          <w:tcPr>
            <w:tcW w:w="2074" w:type="dxa"/>
          </w:tcPr>
          <w:p w:rsidR="0022323C" w:rsidRPr="0022323C" w:rsidRDefault="0022323C" w:rsidP="00C969FF">
            <w:pPr>
              <w:pStyle w:val="affc"/>
            </w:pPr>
            <w:r w:rsidRPr="0022323C">
              <w:rPr>
                <w:rFonts w:hint="eastAsia"/>
              </w:rPr>
              <w:t>注册成功</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用户注册</w:t>
            </w:r>
          </w:p>
        </w:tc>
        <w:tc>
          <w:tcPr>
            <w:tcW w:w="2074" w:type="dxa"/>
          </w:tcPr>
          <w:p w:rsidR="0022323C" w:rsidRPr="0022323C" w:rsidRDefault="0022323C" w:rsidP="00C969FF">
            <w:pPr>
              <w:pStyle w:val="affc"/>
            </w:pPr>
            <w:r w:rsidRPr="0022323C">
              <w:rPr>
                <w:rFonts w:hint="eastAsia"/>
              </w:rPr>
              <w:t>在注册界面输入不存在的序号</w:t>
            </w:r>
          </w:p>
        </w:tc>
        <w:tc>
          <w:tcPr>
            <w:tcW w:w="2074" w:type="dxa"/>
          </w:tcPr>
          <w:p w:rsidR="0022323C" w:rsidRPr="0022323C" w:rsidRDefault="0022323C" w:rsidP="00C969FF">
            <w:pPr>
              <w:pStyle w:val="affc"/>
            </w:pPr>
            <w:r w:rsidRPr="0022323C">
              <w:rPr>
                <w:rFonts w:hint="eastAsia"/>
              </w:rPr>
              <w:t>注册失败</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用户注册</w:t>
            </w:r>
          </w:p>
        </w:tc>
        <w:tc>
          <w:tcPr>
            <w:tcW w:w="2074" w:type="dxa"/>
          </w:tcPr>
          <w:p w:rsidR="0022323C" w:rsidRPr="0022323C" w:rsidRDefault="0022323C" w:rsidP="00C969FF">
            <w:pPr>
              <w:pStyle w:val="affc"/>
            </w:pPr>
            <w:r w:rsidRPr="0022323C">
              <w:rPr>
                <w:rFonts w:hint="eastAsia"/>
              </w:rPr>
              <w:t>在注册界面输入不符合规范的昵称</w:t>
            </w:r>
          </w:p>
        </w:tc>
        <w:tc>
          <w:tcPr>
            <w:tcW w:w="2074" w:type="dxa"/>
          </w:tcPr>
          <w:p w:rsidR="0022323C" w:rsidRPr="0022323C" w:rsidRDefault="0022323C" w:rsidP="00C969FF">
            <w:pPr>
              <w:pStyle w:val="affc"/>
            </w:pPr>
            <w:r w:rsidRPr="0022323C">
              <w:rPr>
                <w:rFonts w:hint="eastAsia"/>
              </w:rPr>
              <w:t>注册失败</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用户注册</w:t>
            </w:r>
          </w:p>
        </w:tc>
        <w:tc>
          <w:tcPr>
            <w:tcW w:w="2074" w:type="dxa"/>
          </w:tcPr>
          <w:p w:rsidR="0022323C" w:rsidRPr="0022323C" w:rsidRDefault="0022323C" w:rsidP="00C969FF">
            <w:pPr>
              <w:pStyle w:val="affc"/>
            </w:pPr>
            <w:r w:rsidRPr="0022323C">
              <w:rPr>
                <w:rFonts w:hint="eastAsia"/>
              </w:rPr>
              <w:t>在注册界面输入不符合规范的密码</w:t>
            </w:r>
          </w:p>
        </w:tc>
        <w:tc>
          <w:tcPr>
            <w:tcW w:w="2074" w:type="dxa"/>
          </w:tcPr>
          <w:p w:rsidR="0022323C" w:rsidRPr="0022323C" w:rsidRDefault="0022323C" w:rsidP="00C969FF">
            <w:pPr>
              <w:pStyle w:val="affc"/>
            </w:pPr>
            <w:r w:rsidRPr="0022323C">
              <w:rPr>
                <w:rFonts w:hint="eastAsia"/>
              </w:rPr>
              <w:t>注册失败</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用户登录</w:t>
            </w:r>
          </w:p>
        </w:tc>
        <w:tc>
          <w:tcPr>
            <w:tcW w:w="2074" w:type="dxa"/>
          </w:tcPr>
          <w:p w:rsidR="0022323C" w:rsidRPr="0022323C" w:rsidRDefault="0022323C" w:rsidP="00C969FF">
            <w:pPr>
              <w:pStyle w:val="affc"/>
            </w:pPr>
            <w:r w:rsidRPr="0022323C">
              <w:rPr>
                <w:rFonts w:hint="eastAsia"/>
              </w:rPr>
              <w:t>输入正确的用户名或编号、密码、验证码</w:t>
            </w:r>
          </w:p>
        </w:tc>
        <w:tc>
          <w:tcPr>
            <w:tcW w:w="2074" w:type="dxa"/>
          </w:tcPr>
          <w:p w:rsidR="0022323C" w:rsidRPr="0022323C" w:rsidRDefault="0022323C" w:rsidP="00C969FF">
            <w:pPr>
              <w:pStyle w:val="affc"/>
            </w:pPr>
            <w:r w:rsidRPr="0022323C">
              <w:rPr>
                <w:rFonts w:hint="eastAsia"/>
              </w:rPr>
              <w:t>登录成功</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用户登录</w:t>
            </w:r>
          </w:p>
        </w:tc>
        <w:tc>
          <w:tcPr>
            <w:tcW w:w="2074" w:type="dxa"/>
          </w:tcPr>
          <w:p w:rsidR="0022323C" w:rsidRPr="0022323C" w:rsidRDefault="0022323C" w:rsidP="00C969FF">
            <w:pPr>
              <w:pStyle w:val="affc"/>
            </w:pPr>
            <w:r w:rsidRPr="0022323C">
              <w:rPr>
                <w:rFonts w:hint="eastAsia"/>
              </w:rPr>
              <w:t>输入错误的用户名或密码</w:t>
            </w:r>
          </w:p>
        </w:tc>
        <w:tc>
          <w:tcPr>
            <w:tcW w:w="2074" w:type="dxa"/>
          </w:tcPr>
          <w:p w:rsidR="0022323C" w:rsidRPr="0022323C" w:rsidRDefault="0022323C" w:rsidP="00C969FF">
            <w:pPr>
              <w:pStyle w:val="affc"/>
            </w:pPr>
            <w:r w:rsidRPr="0022323C">
              <w:rPr>
                <w:rFonts w:hint="eastAsia"/>
              </w:rPr>
              <w:t>登录失败</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用户登录</w:t>
            </w:r>
          </w:p>
        </w:tc>
        <w:tc>
          <w:tcPr>
            <w:tcW w:w="2074" w:type="dxa"/>
          </w:tcPr>
          <w:p w:rsidR="0022323C" w:rsidRPr="0022323C" w:rsidRDefault="0022323C" w:rsidP="00C969FF">
            <w:pPr>
              <w:pStyle w:val="affc"/>
            </w:pPr>
            <w:r w:rsidRPr="0022323C">
              <w:rPr>
                <w:rFonts w:hint="eastAsia"/>
              </w:rPr>
              <w:t>输入错误的验证码</w:t>
            </w:r>
          </w:p>
        </w:tc>
        <w:tc>
          <w:tcPr>
            <w:tcW w:w="2074" w:type="dxa"/>
          </w:tcPr>
          <w:p w:rsidR="0022323C" w:rsidRPr="0022323C" w:rsidRDefault="0022323C" w:rsidP="00C969FF">
            <w:pPr>
              <w:pStyle w:val="affc"/>
            </w:pPr>
            <w:r w:rsidRPr="0022323C">
              <w:rPr>
                <w:rFonts w:hint="eastAsia"/>
              </w:rPr>
              <w:t>登录失败</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lastRenderedPageBreak/>
              <w:t>修改密码</w:t>
            </w:r>
          </w:p>
        </w:tc>
        <w:tc>
          <w:tcPr>
            <w:tcW w:w="2074" w:type="dxa"/>
          </w:tcPr>
          <w:p w:rsidR="0022323C" w:rsidRPr="0022323C" w:rsidRDefault="0022323C" w:rsidP="00C969FF">
            <w:pPr>
              <w:pStyle w:val="affc"/>
            </w:pPr>
            <w:r w:rsidRPr="0022323C">
              <w:rPr>
                <w:rFonts w:hint="eastAsia"/>
              </w:rPr>
              <w:t>输入正确的原始密码、新密码、确认密码</w:t>
            </w:r>
          </w:p>
        </w:tc>
        <w:tc>
          <w:tcPr>
            <w:tcW w:w="2074" w:type="dxa"/>
          </w:tcPr>
          <w:p w:rsidR="0022323C" w:rsidRPr="0022323C" w:rsidRDefault="0022323C" w:rsidP="00C969FF">
            <w:pPr>
              <w:pStyle w:val="affc"/>
            </w:pPr>
            <w:r w:rsidRPr="0022323C">
              <w:rPr>
                <w:rFonts w:hint="eastAsia"/>
              </w:rPr>
              <w:t>修改成功</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修改密码</w:t>
            </w:r>
          </w:p>
        </w:tc>
        <w:tc>
          <w:tcPr>
            <w:tcW w:w="2074" w:type="dxa"/>
          </w:tcPr>
          <w:p w:rsidR="0022323C" w:rsidRPr="0022323C" w:rsidRDefault="0022323C" w:rsidP="00C969FF">
            <w:pPr>
              <w:pStyle w:val="affc"/>
            </w:pPr>
            <w:r w:rsidRPr="0022323C">
              <w:rPr>
                <w:rFonts w:hint="eastAsia"/>
              </w:rPr>
              <w:t>输入错误的原始密码</w:t>
            </w:r>
          </w:p>
        </w:tc>
        <w:tc>
          <w:tcPr>
            <w:tcW w:w="2074" w:type="dxa"/>
          </w:tcPr>
          <w:p w:rsidR="0022323C" w:rsidRPr="0022323C" w:rsidRDefault="0022323C" w:rsidP="00C969FF">
            <w:pPr>
              <w:pStyle w:val="affc"/>
            </w:pPr>
            <w:r w:rsidRPr="0022323C">
              <w:rPr>
                <w:rFonts w:hint="eastAsia"/>
              </w:rPr>
              <w:t>修改失败</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修改密码</w:t>
            </w:r>
          </w:p>
        </w:tc>
        <w:tc>
          <w:tcPr>
            <w:tcW w:w="2074" w:type="dxa"/>
          </w:tcPr>
          <w:p w:rsidR="0022323C" w:rsidRPr="0022323C" w:rsidRDefault="0022323C" w:rsidP="00C969FF">
            <w:pPr>
              <w:pStyle w:val="affc"/>
            </w:pPr>
            <w:r w:rsidRPr="0022323C">
              <w:rPr>
                <w:rFonts w:hint="eastAsia"/>
              </w:rPr>
              <w:t>输入不符合规范的新密码</w:t>
            </w:r>
          </w:p>
        </w:tc>
        <w:tc>
          <w:tcPr>
            <w:tcW w:w="2074" w:type="dxa"/>
          </w:tcPr>
          <w:p w:rsidR="0022323C" w:rsidRPr="0022323C" w:rsidRDefault="0022323C" w:rsidP="00C969FF">
            <w:pPr>
              <w:pStyle w:val="affc"/>
            </w:pPr>
            <w:r w:rsidRPr="0022323C">
              <w:rPr>
                <w:rFonts w:hint="eastAsia"/>
              </w:rPr>
              <w:t>修改呗</w:t>
            </w:r>
          </w:p>
        </w:tc>
        <w:tc>
          <w:tcPr>
            <w:tcW w:w="2074" w:type="dxa"/>
          </w:tcPr>
          <w:p w:rsidR="0022323C" w:rsidRPr="0022323C" w:rsidRDefault="0022323C" w:rsidP="00C969FF">
            <w:pPr>
              <w:pStyle w:val="affc"/>
            </w:pPr>
            <w:r w:rsidRPr="0022323C">
              <w:rPr>
                <w:rFonts w:hint="eastAsia"/>
              </w:rPr>
              <w:t>与预期结果一致</w:t>
            </w:r>
          </w:p>
        </w:tc>
      </w:tr>
    </w:tbl>
    <w:p w:rsidR="0022323C" w:rsidRPr="0022323C" w:rsidRDefault="0022323C" w:rsidP="0022323C"/>
    <w:p w:rsidR="0022323C" w:rsidRPr="0022323C" w:rsidRDefault="0022323C" w:rsidP="00C969FF">
      <w:pPr>
        <w:pStyle w:val="3"/>
      </w:pPr>
      <w:r w:rsidRPr="0022323C">
        <w:rPr>
          <w:rFonts w:hint="eastAsia"/>
        </w:rPr>
        <w:t>社团管理模块测试</w:t>
      </w:r>
    </w:p>
    <w:p w:rsidR="0022323C" w:rsidRPr="0022323C" w:rsidRDefault="0022323C" w:rsidP="00C969FF">
      <w:pPr>
        <w:pStyle w:val="a5"/>
      </w:pPr>
      <w:r w:rsidRPr="0022323C">
        <w:rPr>
          <w:rFonts w:hint="eastAsia"/>
        </w:rPr>
        <w:t>该模块主要对申请社团、社团管理进行了测试，在申请社团是社团名称必须唯一，上传的申请</w:t>
      </w:r>
      <w:proofErr w:type="gramStart"/>
      <w:r w:rsidRPr="0022323C">
        <w:rPr>
          <w:rFonts w:hint="eastAsia"/>
        </w:rPr>
        <w:t>资料包仅支持</w:t>
      </w:r>
      <w:proofErr w:type="gramEnd"/>
      <w:r w:rsidRPr="0022323C">
        <w:rPr>
          <w:rFonts w:hint="eastAsia"/>
        </w:rPr>
        <w:t>zip、rar、tar三种格式的压缩包。</w:t>
      </w:r>
    </w:p>
    <w:p w:rsidR="0022323C" w:rsidRPr="0022323C" w:rsidRDefault="0022323C" w:rsidP="00C969FF">
      <w:pPr>
        <w:pStyle w:val="affb"/>
      </w:pPr>
      <w:r w:rsidRPr="0022323C">
        <w:rPr>
          <w:rFonts w:hint="eastAsia"/>
        </w:rPr>
        <w:t>表</w:t>
      </w:r>
      <w:r w:rsidRPr="0022323C">
        <w:t>6</w:t>
      </w:r>
      <w:r w:rsidRPr="0022323C">
        <w:rPr>
          <w:rFonts w:hint="eastAsia"/>
        </w:rPr>
        <w:t>-</w:t>
      </w:r>
      <w:r w:rsidRPr="0022323C">
        <w:t xml:space="preserve">2 </w:t>
      </w:r>
      <w:r w:rsidRPr="0022323C">
        <w:rPr>
          <w:rFonts w:hint="eastAsia"/>
        </w:rPr>
        <w:t>社团管理模块功能测试</w:t>
      </w:r>
    </w:p>
    <w:tbl>
      <w:tblPr>
        <w:tblStyle w:val="afffc"/>
        <w:tblW w:w="0" w:type="auto"/>
        <w:tblLook w:val="04A0" w:firstRow="1" w:lastRow="0" w:firstColumn="1" w:lastColumn="0" w:noHBand="0" w:noVBand="1"/>
      </w:tblPr>
      <w:tblGrid>
        <w:gridCol w:w="2074"/>
        <w:gridCol w:w="2074"/>
        <w:gridCol w:w="2074"/>
        <w:gridCol w:w="2074"/>
      </w:tblGrid>
      <w:tr w:rsidR="0022323C" w:rsidTr="0022323C">
        <w:tc>
          <w:tcPr>
            <w:tcW w:w="2074" w:type="dxa"/>
          </w:tcPr>
          <w:p w:rsidR="0022323C" w:rsidRPr="0022323C" w:rsidRDefault="0022323C" w:rsidP="00C969FF">
            <w:pPr>
              <w:pStyle w:val="affc"/>
            </w:pPr>
            <w:r w:rsidRPr="0022323C">
              <w:rPr>
                <w:rFonts w:hint="eastAsia"/>
              </w:rPr>
              <w:t>测试项目</w:t>
            </w:r>
          </w:p>
        </w:tc>
        <w:tc>
          <w:tcPr>
            <w:tcW w:w="2074" w:type="dxa"/>
          </w:tcPr>
          <w:p w:rsidR="0022323C" w:rsidRPr="0022323C" w:rsidRDefault="0022323C" w:rsidP="00C969FF">
            <w:pPr>
              <w:pStyle w:val="affc"/>
            </w:pPr>
            <w:r w:rsidRPr="0022323C">
              <w:rPr>
                <w:rFonts w:hint="eastAsia"/>
              </w:rPr>
              <w:t>测试方法</w:t>
            </w:r>
          </w:p>
        </w:tc>
        <w:tc>
          <w:tcPr>
            <w:tcW w:w="2074" w:type="dxa"/>
          </w:tcPr>
          <w:p w:rsidR="0022323C" w:rsidRPr="0022323C" w:rsidRDefault="0022323C" w:rsidP="00C969FF">
            <w:pPr>
              <w:pStyle w:val="affc"/>
            </w:pPr>
            <w:r w:rsidRPr="0022323C">
              <w:rPr>
                <w:rFonts w:hint="eastAsia"/>
              </w:rPr>
              <w:t>预期结果</w:t>
            </w:r>
          </w:p>
        </w:tc>
        <w:tc>
          <w:tcPr>
            <w:tcW w:w="2074" w:type="dxa"/>
          </w:tcPr>
          <w:p w:rsidR="0022323C" w:rsidRPr="0022323C" w:rsidRDefault="0022323C" w:rsidP="00C969FF">
            <w:pPr>
              <w:pStyle w:val="affc"/>
            </w:pPr>
            <w:r w:rsidRPr="0022323C">
              <w:rPr>
                <w:rFonts w:hint="eastAsia"/>
              </w:rPr>
              <w:t>结论</w:t>
            </w:r>
          </w:p>
        </w:tc>
      </w:tr>
      <w:tr w:rsidR="0022323C" w:rsidTr="0022323C">
        <w:tc>
          <w:tcPr>
            <w:tcW w:w="2074" w:type="dxa"/>
          </w:tcPr>
          <w:p w:rsidR="0022323C" w:rsidRPr="0022323C" w:rsidRDefault="0022323C" w:rsidP="00C969FF">
            <w:pPr>
              <w:pStyle w:val="affc"/>
            </w:pPr>
            <w:r w:rsidRPr="0022323C">
              <w:rPr>
                <w:rFonts w:hint="eastAsia"/>
              </w:rPr>
              <w:t>申请社团</w:t>
            </w:r>
          </w:p>
        </w:tc>
        <w:tc>
          <w:tcPr>
            <w:tcW w:w="2074" w:type="dxa"/>
          </w:tcPr>
          <w:p w:rsidR="0022323C" w:rsidRPr="0022323C" w:rsidRDefault="0022323C" w:rsidP="00C969FF">
            <w:pPr>
              <w:pStyle w:val="affc"/>
            </w:pPr>
            <w:r w:rsidRPr="0022323C">
              <w:rPr>
                <w:rFonts w:hint="eastAsia"/>
              </w:rPr>
              <w:t>输入合法的社团名称、描述、上传压缩包</w:t>
            </w:r>
          </w:p>
        </w:tc>
        <w:tc>
          <w:tcPr>
            <w:tcW w:w="2074" w:type="dxa"/>
          </w:tcPr>
          <w:p w:rsidR="0022323C" w:rsidRPr="0022323C" w:rsidRDefault="0022323C" w:rsidP="00C969FF">
            <w:pPr>
              <w:pStyle w:val="affc"/>
            </w:pPr>
            <w:r w:rsidRPr="0022323C">
              <w:rPr>
                <w:rFonts w:hint="eastAsia"/>
              </w:rPr>
              <w:t>申请成功</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申请社团</w:t>
            </w:r>
          </w:p>
        </w:tc>
        <w:tc>
          <w:tcPr>
            <w:tcW w:w="2074" w:type="dxa"/>
          </w:tcPr>
          <w:p w:rsidR="0022323C" w:rsidRPr="0022323C" w:rsidRDefault="0022323C" w:rsidP="00C969FF">
            <w:pPr>
              <w:pStyle w:val="affc"/>
            </w:pPr>
            <w:r w:rsidRPr="0022323C">
              <w:rPr>
                <w:rFonts w:hint="eastAsia"/>
              </w:rPr>
              <w:t>输入已存在的社团名称</w:t>
            </w:r>
          </w:p>
        </w:tc>
        <w:tc>
          <w:tcPr>
            <w:tcW w:w="2074" w:type="dxa"/>
          </w:tcPr>
          <w:p w:rsidR="0022323C" w:rsidRPr="0022323C" w:rsidRDefault="0022323C" w:rsidP="00C969FF">
            <w:pPr>
              <w:pStyle w:val="affc"/>
            </w:pPr>
            <w:r w:rsidRPr="0022323C">
              <w:rPr>
                <w:rFonts w:hint="eastAsia"/>
              </w:rPr>
              <w:t>申请失败</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申请社团</w:t>
            </w:r>
          </w:p>
        </w:tc>
        <w:tc>
          <w:tcPr>
            <w:tcW w:w="2074" w:type="dxa"/>
          </w:tcPr>
          <w:p w:rsidR="0022323C" w:rsidRPr="0022323C" w:rsidRDefault="0022323C" w:rsidP="00C969FF">
            <w:pPr>
              <w:pStyle w:val="affc"/>
            </w:pPr>
            <w:r w:rsidRPr="0022323C">
              <w:rPr>
                <w:rFonts w:hint="eastAsia"/>
              </w:rPr>
              <w:t>输入不符合规范文件</w:t>
            </w:r>
          </w:p>
        </w:tc>
        <w:tc>
          <w:tcPr>
            <w:tcW w:w="2074" w:type="dxa"/>
          </w:tcPr>
          <w:p w:rsidR="0022323C" w:rsidRPr="0022323C" w:rsidRDefault="0022323C" w:rsidP="00C969FF">
            <w:pPr>
              <w:pStyle w:val="affc"/>
            </w:pPr>
            <w:r w:rsidRPr="0022323C">
              <w:rPr>
                <w:rFonts w:hint="eastAsia"/>
              </w:rPr>
              <w:t>申请失败</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社团管理</w:t>
            </w:r>
            <w:r w:rsidRPr="0022323C">
              <w:rPr>
                <w:rFonts w:hint="eastAsia"/>
              </w:rPr>
              <w:t>-</w:t>
            </w:r>
            <w:r w:rsidRPr="0022323C">
              <w:rPr>
                <w:rFonts w:hint="eastAsia"/>
              </w:rPr>
              <w:t>删除社团</w:t>
            </w:r>
          </w:p>
        </w:tc>
        <w:tc>
          <w:tcPr>
            <w:tcW w:w="2074" w:type="dxa"/>
          </w:tcPr>
          <w:p w:rsidR="0022323C" w:rsidRPr="0022323C" w:rsidRDefault="0022323C" w:rsidP="00C969FF">
            <w:pPr>
              <w:pStyle w:val="affc"/>
            </w:pPr>
            <w:r w:rsidRPr="0022323C">
              <w:rPr>
                <w:rFonts w:hint="eastAsia"/>
              </w:rPr>
              <w:t>点击删除按钮</w:t>
            </w:r>
          </w:p>
        </w:tc>
        <w:tc>
          <w:tcPr>
            <w:tcW w:w="2074" w:type="dxa"/>
          </w:tcPr>
          <w:p w:rsidR="0022323C" w:rsidRPr="0022323C" w:rsidRDefault="0022323C" w:rsidP="00C969FF">
            <w:pPr>
              <w:pStyle w:val="affc"/>
            </w:pPr>
            <w:r w:rsidRPr="0022323C">
              <w:rPr>
                <w:rFonts w:hint="eastAsia"/>
              </w:rPr>
              <w:t>删除成功</w:t>
            </w:r>
          </w:p>
        </w:tc>
        <w:tc>
          <w:tcPr>
            <w:tcW w:w="2074" w:type="dxa"/>
          </w:tcPr>
          <w:p w:rsidR="0022323C" w:rsidRPr="0022323C" w:rsidRDefault="0022323C" w:rsidP="00C969FF">
            <w:pPr>
              <w:pStyle w:val="affc"/>
            </w:pPr>
            <w:r w:rsidRPr="0022323C">
              <w:rPr>
                <w:rFonts w:hint="eastAsia"/>
              </w:rPr>
              <w:t>与预期结果一致</w:t>
            </w:r>
          </w:p>
        </w:tc>
      </w:tr>
    </w:tbl>
    <w:p w:rsidR="0022323C" w:rsidRPr="0022323C" w:rsidRDefault="0022323C" w:rsidP="00C969FF">
      <w:pPr>
        <w:pStyle w:val="3"/>
      </w:pPr>
      <w:r w:rsidRPr="0022323C">
        <w:rPr>
          <w:rFonts w:hint="eastAsia"/>
        </w:rPr>
        <w:t>项目管理模块</w:t>
      </w:r>
    </w:p>
    <w:p w:rsidR="0022323C" w:rsidRPr="0022323C" w:rsidRDefault="0022323C" w:rsidP="00C969FF">
      <w:pPr>
        <w:pStyle w:val="af"/>
      </w:pPr>
      <w:r w:rsidRPr="0022323C">
        <w:rPr>
          <w:rFonts w:hint="eastAsia"/>
        </w:rPr>
        <w:t>本模块主要对申请项目、发布项目、项目管理进行了测试。申请的项目状态必须是在“悬赏中”的才可以申请，发布项目的名称不能超过3</w:t>
      </w:r>
      <w:r w:rsidRPr="0022323C">
        <w:t>0</w:t>
      </w:r>
      <w:r w:rsidRPr="0022323C">
        <w:rPr>
          <w:rFonts w:hint="eastAsia"/>
        </w:rPr>
        <w:t>个字符，上传的文件仅支持docx。</w:t>
      </w:r>
    </w:p>
    <w:p w:rsidR="0022323C" w:rsidRPr="0022323C" w:rsidRDefault="0022323C" w:rsidP="00C969FF">
      <w:pPr>
        <w:pStyle w:val="affb"/>
      </w:pPr>
      <w:r w:rsidRPr="0022323C">
        <w:rPr>
          <w:rFonts w:hint="eastAsia"/>
        </w:rPr>
        <w:t>表</w:t>
      </w:r>
      <w:r w:rsidRPr="0022323C">
        <w:t>6</w:t>
      </w:r>
      <w:r w:rsidRPr="0022323C">
        <w:rPr>
          <w:rFonts w:hint="eastAsia"/>
        </w:rPr>
        <w:t>-</w:t>
      </w:r>
      <w:r w:rsidRPr="0022323C">
        <w:t xml:space="preserve">3 </w:t>
      </w:r>
      <w:r w:rsidRPr="0022323C">
        <w:rPr>
          <w:rFonts w:hint="eastAsia"/>
        </w:rPr>
        <w:t>项目管理模块功能测试</w:t>
      </w:r>
    </w:p>
    <w:tbl>
      <w:tblPr>
        <w:tblStyle w:val="afffc"/>
        <w:tblW w:w="0" w:type="auto"/>
        <w:tblLook w:val="04A0" w:firstRow="1" w:lastRow="0" w:firstColumn="1" w:lastColumn="0" w:noHBand="0" w:noVBand="1"/>
      </w:tblPr>
      <w:tblGrid>
        <w:gridCol w:w="2074"/>
        <w:gridCol w:w="2074"/>
        <w:gridCol w:w="2074"/>
        <w:gridCol w:w="2074"/>
      </w:tblGrid>
      <w:tr w:rsidR="0022323C" w:rsidTr="0022323C">
        <w:tc>
          <w:tcPr>
            <w:tcW w:w="2074" w:type="dxa"/>
          </w:tcPr>
          <w:p w:rsidR="0022323C" w:rsidRPr="0022323C" w:rsidRDefault="0022323C" w:rsidP="00C969FF">
            <w:pPr>
              <w:pStyle w:val="affc"/>
            </w:pPr>
            <w:r w:rsidRPr="0022323C">
              <w:rPr>
                <w:rFonts w:hint="eastAsia"/>
              </w:rPr>
              <w:t>测试项目</w:t>
            </w:r>
          </w:p>
        </w:tc>
        <w:tc>
          <w:tcPr>
            <w:tcW w:w="2074" w:type="dxa"/>
          </w:tcPr>
          <w:p w:rsidR="0022323C" w:rsidRPr="0022323C" w:rsidRDefault="0022323C" w:rsidP="00C969FF">
            <w:pPr>
              <w:pStyle w:val="affc"/>
            </w:pPr>
            <w:r w:rsidRPr="0022323C">
              <w:rPr>
                <w:rFonts w:hint="eastAsia"/>
              </w:rPr>
              <w:t>测试方法</w:t>
            </w:r>
          </w:p>
        </w:tc>
        <w:tc>
          <w:tcPr>
            <w:tcW w:w="2074" w:type="dxa"/>
          </w:tcPr>
          <w:p w:rsidR="0022323C" w:rsidRPr="0022323C" w:rsidRDefault="0022323C" w:rsidP="00C969FF">
            <w:pPr>
              <w:pStyle w:val="affc"/>
            </w:pPr>
            <w:r w:rsidRPr="0022323C">
              <w:rPr>
                <w:rFonts w:hint="eastAsia"/>
              </w:rPr>
              <w:t>预期结果</w:t>
            </w:r>
          </w:p>
        </w:tc>
        <w:tc>
          <w:tcPr>
            <w:tcW w:w="2074" w:type="dxa"/>
          </w:tcPr>
          <w:p w:rsidR="0022323C" w:rsidRPr="0022323C" w:rsidRDefault="0022323C" w:rsidP="00C969FF">
            <w:pPr>
              <w:pStyle w:val="affc"/>
            </w:pPr>
            <w:r w:rsidRPr="0022323C">
              <w:rPr>
                <w:rFonts w:hint="eastAsia"/>
              </w:rPr>
              <w:t>结论</w:t>
            </w:r>
          </w:p>
        </w:tc>
      </w:tr>
      <w:tr w:rsidR="0022323C" w:rsidTr="0022323C">
        <w:tc>
          <w:tcPr>
            <w:tcW w:w="2074" w:type="dxa"/>
          </w:tcPr>
          <w:p w:rsidR="0022323C" w:rsidRPr="0022323C" w:rsidRDefault="0022323C" w:rsidP="00C969FF">
            <w:pPr>
              <w:pStyle w:val="affc"/>
            </w:pPr>
            <w:r w:rsidRPr="0022323C">
              <w:rPr>
                <w:rFonts w:hint="eastAsia"/>
              </w:rPr>
              <w:t>申请项目</w:t>
            </w:r>
          </w:p>
        </w:tc>
        <w:tc>
          <w:tcPr>
            <w:tcW w:w="2074" w:type="dxa"/>
          </w:tcPr>
          <w:p w:rsidR="0022323C" w:rsidRPr="0022323C" w:rsidRDefault="0022323C" w:rsidP="00C969FF">
            <w:pPr>
              <w:pStyle w:val="affc"/>
            </w:pPr>
            <w:r w:rsidRPr="0022323C">
              <w:rPr>
                <w:rFonts w:hint="eastAsia"/>
              </w:rPr>
              <w:t>进入申请项目页，选择处于悬赏中的项目</w:t>
            </w:r>
          </w:p>
        </w:tc>
        <w:tc>
          <w:tcPr>
            <w:tcW w:w="2074" w:type="dxa"/>
          </w:tcPr>
          <w:p w:rsidR="0022323C" w:rsidRPr="0022323C" w:rsidRDefault="0022323C" w:rsidP="00C969FF">
            <w:pPr>
              <w:pStyle w:val="affc"/>
            </w:pPr>
            <w:r w:rsidRPr="0022323C">
              <w:rPr>
                <w:rFonts w:hint="eastAsia"/>
              </w:rPr>
              <w:t>申请成功</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申请项目</w:t>
            </w:r>
          </w:p>
        </w:tc>
        <w:tc>
          <w:tcPr>
            <w:tcW w:w="2074" w:type="dxa"/>
          </w:tcPr>
          <w:p w:rsidR="0022323C" w:rsidRPr="0022323C" w:rsidRDefault="0022323C" w:rsidP="00C969FF">
            <w:pPr>
              <w:pStyle w:val="affc"/>
            </w:pPr>
            <w:r w:rsidRPr="0022323C">
              <w:rPr>
                <w:rFonts w:hint="eastAsia"/>
              </w:rPr>
              <w:t>进入申请项目页，选择处于已完成的项目</w:t>
            </w:r>
          </w:p>
        </w:tc>
        <w:tc>
          <w:tcPr>
            <w:tcW w:w="2074" w:type="dxa"/>
          </w:tcPr>
          <w:p w:rsidR="0022323C" w:rsidRPr="0022323C" w:rsidRDefault="0022323C" w:rsidP="00C969FF">
            <w:pPr>
              <w:pStyle w:val="affc"/>
            </w:pPr>
            <w:r w:rsidRPr="0022323C">
              <w:rPr>
                <w:rFonts w:hint="eastAsia"/>
              </w:rPr>
              <w:t>申请失败</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发布项目</w:t>
            </w:r>
          </w:p>
        </w:tc>
        <w:tc>
          <w:tcPr>
            <w:tcW w:w="2074" w:type="dxa"/>
          </w:tcPr>
          <w:p w:rsidR="0022323C" w:rsidRPr="0022323C" w:rsidRDefault="0022323C" w:rsidP="00C969FF">
            <w:pPr>
              <w:pStyle w:val="affc"/>
            </w:pPr>
            <w:r w:rsidRPr="0022323C">
              <w:rPr>
                <w:rFonts w:hint="eastAsia"/>
              </w:rPr>
              <w:t>进入发布项目页，输入合法信息，点击发布按钮</w:t>
            </w:r>
          </w:p>
        </w:tc>
        <w:tc>
          <w:tcPr>
            <w:tcW w:w="2074" w:type="dxa"/>
          </w:tcPr>
          <w:p w:rsidR="0022323C" w:rsidRPr="0022323C" w:rsidRDefault="0022323C" w:rsidP="00C969FF">
            <w:pPr>
              <w:pStyle w:val="affc"/>
            </w:pPr>
            <w:r w:rsidRPr="0022323C">
              <w:rPr>
                <w:rFonts w:hint="eastAsia"/>
              </w:rPr>
              <w:t>发布成功</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发布项目</w:t>
            </w:r>
          </w:p>
        </w:tc>
        <w:tc>
          <w:tcPr>
            <w:tcW w:w="2074" w:type="dxa"/>
          </w:tcPr>
          <w:p w:rsidR="0022323C" w:rsidRPr="0022323C" w:rsidRDefault="0022323C" w:rsidP="00C969FF">
            <w:pPr>
              <w:pStyle w:val="affc"/>
            </w:pPr>
            <w:r w:rsidRPr="0022323C">
              <w:rPr>
                <w:rFonts w:hint="eastAsia"/>
              </w:rPr>
              <w:t>进入发布项目页，输入超过</w:t>
            </w:r>
            <w:r w:rsidRPr="0022323C">
              <w:rPr>
                <w:rFonts w:hint="eastAsia"/>
              </w:rPr>
              <w:t>2</w:t>
            </w:r>
            <w:r w:rsidRPr="0022323C">
              <w:t>0</w:t>
            </w:r>
            <w:r w:rsidRPr="0022323C">
              <w:rPr>
                <w:rFonts w:hint="eastAsia"/>
              </w:rPr>
              <w:t>个字符的标题，点击发布按钮</w:t>
            </w:r>
          </w:p>
        </w:tc>
        <w:tc>
          <w:tcPr>
            <w:tcW w:w="2074" w:type="dxa"/>
          </w:tcPr>
          <w:p w:rsidR="0022323C" w:rsidRPr="0022323C" w:rsidRDefault="0022323C" w:rsidP="00C969FF">
            <w:pPr>
              <w:pStyle w:val="affc"/>
            </w:pPr>
            <w:r w:rsidRPr="0022323C">
              <w:rPr>
                <w:rFonts w:hint="eastAsia"/>
              </w:rPr>
              <w:t>发布失败</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发布项目</w:t>
            </w:r>
          </w:p>
        </w:tc>
        <w:tc>
          <w:tcPr>
            <w:tcW w:w="2074" w:type="dxa"/>
          </w:tcPr>
          <w:p w:rsidR="0022323C" w:rsidRPr="0022323C" w:rsidRDefault="0022323C" w:rsidP="00C969FF">
            <w:pPr>
              <w:pStyle w:val="affc"/>
            </w:pPr>
            <w:r w:rsidRPr="0022323C">
              <w:rPr>
                <w:rFonts w:hint="eastAsia"/>
              </w:rPr>
              <w:t>进入发布项目页，上传不符合规范的文件，点击发布按钮</w:t>
            </w:r>
          </w:p>
        </w:tc>
        <w:tc>
          <w:tcPr>
            <w:tcW w:w="2074" w:type="dxa"/>
          </w:tcPr>
          <w:p w:rsidR="0022323C" w:rsidRPr="0022323C" w:rsidRDefault="0022323C" w:rsidP="00C969FF">
            <w:pPr>
              <w:pStyle w:val="affc"/>
            </w:pPr>
            <w:r w:rsidRPr="0022323C">
              <w:rPr>
                <w:rFonts w:hint="eastAsia"/>
              </w:rPr>
              <w:t>发布失败</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lastRenderedPageBreak/>
              <w:t>项目管理</w:t>
            </w:r>
            <w:r w:rsidRPr="0022323C">
              <w:rPr>
                <w:rFonts w:hint="eastAsia"/>
              </w:rPr>
              <w:t>-</w:t>
            </w:r>
            <w:r w:rsidRPr="0022323C">
              <w:rPr>
                <w:rFonts w:hint="eastAsia"/>
              </w:rPr>
              <w:t>删除项目</w:t>
            </w:r>
          </w:p>
        </w:tc>
        <w:tc>
          <w:tcPr>
            <w:tcW w:w="2074" w:type="dxa"/>
          </w:tcPr>
          <w:p w:rsidR="0022323C" w:rsidRPr="0022323C" w:rsidRDefault="0022323C" w:rsidP="00C969FF">
            <w:pPr>
              <w:pStyle w:val="affc"/>
            </w:pPr>
            <w:r w:rsidRPr="0022323C">
              <w:rPr>
                <w:rFonts w:hint="eastAsia"/>
              </w:rPr>
              <w:t>进入项目管理页，选择要删除的项目，点击删除按钮。</w:t>
            </w:r>
          </w:p>
        </w:tc>
        <w:tc>
          <w:tcPr>
            <w:tcW w:w="2074" w:type="dxa"/>
          </w:tcPr>
          <w:p w:rsidR="0022323C" w:rsidRPr="0022323C" w:rsidRDefault="0022323C" w:rsidP="00C969FF">
            <w:pPr>
              <w:pStyle w:val="affc"/>
            </w:pPr>
            <w:r w:rsidRPr="0022323C">
              <w:rPr>
                <w:rFonts w:hint="eastAsia"/>
              </w:rPr>
              <w:t>删除成功</w:t>
            </w:r>
          </w:p>
        </w:tc>
        <w:tc>
          <w:tcPr>
            <w:tcW w:w="2074" w:type="dxa"/>
          </w:tcPr>
          <w:p w:rsidR="0022323C" w:rsidRPr="0022323C" w:rsidRDefault="0022323C" w:rsidP="00C969FF">
            <w:pPr>
              <w:pStyle w:val="affc"/>
            </w:pPr>
            <w:r w:rsidRPr="0022323C">
              <w:rPr>
                <w:rFonts w:hint="eastAsia"/>
              </w:rPr>
              <w:t>与预期结果一致</w:t>
            </w:r>
          </w:p>
        </w:tc>
      </w:tr>
    </w:tbl>
    <w:p w:rsidR="0022323C" w:rsidRPr="0022323C" w:rsidRDefault="0022323C" w:rsidP="00C969FF">
      <w:pPr>
        <w:pStyle w:val="3"/>
      </w:pPr>
      <w:r w:rsidRPr="0022323C">
        <w:rPr>
          <w:rFonts w:hint="eastAsia"/>
        </w:rPr>
        <w:t>讨论区测试</w:t>
      </w:r>
    </w:p>
    <w:p w:rsidR="0022323C" w:rsidRPr="0022323C" w:rsidRDefault="0022323C" w:rsidP="00C969FF">
      <w:pPr>
        <w:pStyle w:val="a5"/>
      </w:pPr>
      <w:r w:rsidRPr="0022323C">
        <w:rPr>
          <w:rFonts w:hint="eastAsia"/>
        </w:rPr>
        <w:t>本模块主要对发布主贴，</w:t>
      </w:r>
      <w:proofErr w:type="gramStart"/>
      <w:r w:rsidRPr="0022323C">
        <w:rPr>
          <w:rFonts w:hint="eastAsia"/>
        </w:rPr>
        <w:t>主贴管理</w:t>
      </w:r>
      <w:proofErr w:type="gramEnd"/>
      <w:r w:rsidRPr="0022323C">
        <w:rPr>
          <w:rFonts w:hint="eastAsia"/>
        </w:rPr>
        <w:t>进行了测试。发布</w:t>
      </w:r>
      <w:proofErr w:type="gramStart"/>
      <w:r w:rsidRPr="0022323C">
        <w:rPr>
          <w:rFonts w:hint="eastAsia"/>
        </w:rPr>
        <w:t>主贴的主贴</w:t>
      </w:r>
      <w:proofErr w:type="gramEnd"/>
      <w:r w:rsidRPr="0022323C">
        <w:rPr>
          <w:rFonts w:hint="eastAsia"/>
        </w:rPr>
        <w:t>标题不能超过3</w:t>
      </w:r>
      <w:r w:rsidRPr="0022323C">
        <w:t>0</w:t>
      </w:r>
      <w:r w:rsidRPr="0022323C">
        <w:rPr>
          <w:rFonts w:hint="eastAsia"/>
        </w:rPr>
        <w:t>个字符，描述不能超过</w:t>
      </w:r>
      <w:r w:rsidRPr="0022323C">
        <w:t>500</w:t>
      </w:r>
      <w:r w:rsidRPr="0022323C">
        <w:rPr>
          <w:rFonts w:hint="eastAsia"/>
        </w:rPr>
        <w:t>个字符。</w:t>
      </w:r>
    </w:p>
    <w:p w:rsidR="0022323C" w:rsidRPr="0022323C" w:rsidRDefault="0022323C" w:rsidP="00C969FF">
      <w:pPr>
        <w:pStyle w:val="affb"/>
      </w:pPr>
      <w:r w:rsidRPr="0022323C">
        <w:rPr>
          <w:rFonts w:hint="eastAsia"/>
        </w:rPr>
        <w:t>表</w:t>
      </w:r>
      <w:r w:rsidRPr="0022323C">
        <w:t>6</w:t>
      </w:r>
      <w:r w:rsidRPr="0022323C">
        <w:rPr>
          <w:rFonts w:hint="eastAsia"/>
        </w:rPr>
        <w:t>-</w:t>
      </w:r>
      <w:r w:rsidRPr="0022323C">
        <w:t xml:space="preserve">4 </w:t>
      </w:r>
      <w:r w:rsidRPr="0022323C">
        <w:rPr>
          <w:rFonts w:hint="eastAsia"/>
        </w:rPr>
        <w:t>讨论区功能测试</w:t>
      </w:r>
    </w:p>
    <w:tbl>
      <w:tblPr>
        <w:tblStyle w:val="afffc"/>
        <w:tblW w:w="0" w:type="auto"/>
        <w:tblLook w:val="04A0" w:firstRow="1" w:lastRow="0" w:firstColumn="1" w:lastColumn="0" w:noHBand="0" w:noVBand="1"/>
      </w:tblPr>
      <w:tblGrid>
        <w:gridCol w:w="2074"/>
        <w:gridCol w:w="2074"/>
        <w:gridCol w:w="2074"/>
        <w:gridCol w:w="2074"/>
      </w:tblGrid>
      <w:tr w:rsidR="0022323C" w:rsidTr="0022323C">
        <w:tc>
          <w:tcPr>
            <w:tcW w:w="2074" w:type="dxa"/>
          </w:tcPr>
          <w:p w:rsidR="0022323C" w:rsidRPr="0022323C" w:rsidRDefault="0022323C" w:rsidP="00C969FF">
            <w:pPr>
              <w:pStyle w:val="affc"/>
            </w:pPr>
            <w:r w:rsidRPr="0022323C">
              <w:rPr>
                <w:rFonts w:hint="eastAsia"/>
              </w:rPr>
              <w:t>测试项目</w:t>
            </w:r>
          </w:p>
        </w:tc>
        <w:tc>
          <w:tcPr>
            <w:tcW w:w="2074" w:type="dxa"/>
          </w:tcPr>
          <w:p w:rsidR="0022323C" w:rsidRPr="0022323C" w:rsidRDefault="0022323C" w:rsidP="00C969FF">
            <w:pPr>
              <w:pStyle w:val="affc"/>
            </w:pPr>
            <w:r w:rsidRPr="0022323C">
              <w:rPr>
                <w:rFonts w:hint="eastAsia"/>
              </w:rPr>
              <w:t>测试方法</w:t>
            </w:r>
          </w:p>
        </w:tc>
        <w:tc>
          <w:tcPr>
            <w:tcW w:w="2074" w:type="dxa"/>
          </w:tcPr>
          <w:p w:rsidR="0022323C" w:rsidRPr="0022323C" w:rsidRDefault="0022323C" w:rsidP="00C969FF">
            <w:pPr>
              <w:pStyle w:val="affc"/>
            </w:pPr>
            <w:r w:rsidRPr="0022323C">
              <w:rPr>
                <w:rFonts w:hint="eastAsia"/>
              </w:rPr>
              <w:t>预期结果</w:t>
            </w:r>
          </w:p>
        </w:tc>
        <w:tc>
          <w:tcPr>
            <w:tcW w:w="2074" w:type="dxa"/>
          </w:tcPr>
          <w:p w:rsidR="0022323C" w:rsidRPr="0022323C" w:rsidRDefault="0022323C" w:rsidP="00C969FF">
            <w:pPr>
              <w:pStyle w:val="affc"/>
            </w:pPr>
            <w:r w:rsidRPr="0022323C">
              <w:rPr>
                <w:rFonts w:hint="eastAsia"/>
              </w:rPr>
              <w:t>结论</w:t>
            </w:r>
          </w:p>
        </w:tc>
      </w:tr>
      <w:tr w:rsidR="0022323C" w:rsidTr="0022323C">
        <w:tc>
          <w:tcPr>
            <w:tcW w:w="2074" w:type="dxa"/>
          </w:tcPr>
          <w:p w:rsidR="0022323C" w:rsidRPr="0022323C" w:rsidRDefault="0022323C" w:rsidP="00C969FF">
            <w:pPr>
              <w:pStyle w:val="affc"/>
            </w:pPr>
            <w:r w:rsidRPr="0022323C">
              <w:rPr>
                <w:rFonts w:hint="eastAsia"/>
              </w:rPr>
              <w:t>发布帖子</w:t>
            </w:r>
          </w:p>
        </w:tc>
        <w:tc>
          <w:tcPr>
            <w:tcW w:w="2074" w:type="dxa"/>
          </w:tcPr>
          <w:p w:rsidR="0022323C" w:rsidRPr="0022323C" w:rsidRDefault="0022323C" w:rsidP="00C969FF">
            <w:pPr>
              <w:pStyle w:val="affc"/>
            </w:pPr>
            <w:r w:rsidRPr="0022323C">
              <w:rPr>
                <w:rFonts w:hint="eastAsia"/>
              </w:rPr>
              <w:t>进入发布帖子页，输入合法的信息，点击发布按钮</w:t>
            </w:r>
          </w:p>
        </w:tc>
        <w:tc>
          <w:tcPr>
            <w:tcW w:w="2074" w:type="dxa"/>
          </w:tcPr>
          <w:p w:rsidR="0022323C" w:rsidRPr="0022323C" w:rsidRDefault="0022323C" w:rsidP="00C969FF">
            <w:pPr>
              <w:pStyle w:val="affc"/>
            </w:pPr>
            <w:r w:rsidRPr="0022323C">
              <w:rPr>
                <w:rFonts w:hint="eastAsia"/>
              </w:rPr>
              <w:t>发布成功</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发布帖子</w:t>
            </w:r>
          </w:p>
        </w:tc>
        <w:tc>
          <w:tcPr>
            <w:tcW w:w="2074" w:type="dxa"/>
          </w:tcPr>
          <w:p w:rsidR="0022323C" w:rsidRPr="0022323C" w:rsidRDefault="0022323C" w:rsidP="00C969FF">
            <w:pPr>
              <w:pStyle w:val="affc"/>
            </w:pPr>
            <w:r w:rsidRPr="0022323C">
              <w:rPr>
                <w:rFonts w:hint="eastAsia"/>
              </w:rPr>
              <w:t>进入发布帖子页，输入超过</w:t>
            </w:r>
            <w:r w:rsidRPr="0022323C">
              <w:rPr>
                <w:rFonts w:hint="eastAsia"/>
              </w:rPr>
              <w:t>2</w:t>
            </w:r>
            <w:r w:rsidRPr="0022323C">
              <w:t>0</w:t>
            </w:r>
            <w:r w:rsidRPr="0022323C">
              <w:rPr>
                <w:rFonts w:hint="eastAsia"/>
              </w:rPr>
              <w:t>个字符的帖子标题，点击发布按钮</w:t>
            </w:r>
          </w:p>
        </w:tc>
        <w:tc>
          <w:tcPr>
            <w:tcW w:w="2074" w:type="dxa"/>
          </w:tcPr>
          <w:p w:rsidR="0022323C" w:rsidRPr="0022323C" w:rsidRDefault="0022323C" w:rsidP="00C969FF">
            <w:pPr>
              <w:pStyle w:val="affc"/>
            </w:pPr>
            <w:r w:rsidRPr="0022323C">
              <w:rPr>
                <w:rFonts w:hint="eastAsia"/>
              </w:rPr>
              <w:t>发布失败</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发布帖子</w:t>
            </w:r>
          </w:p>
        </w:tc>
        <w:tc>
          <w:tcPr>
            <w:tcW w:w="2074" w:type="dxa"/>
          </w:tcPr>
          <w:p w:rsidR="0022323C" w:rsidRPr="0022323C" w:rsidRDefault="0022323C" w:rsidP="00C969FF">
            <w:pPr>
              <w:pStyle w:val="affc"/>
            </w:pPr>
            <w:r w:rsidRPr="0022323C">
              <w:rPr>
                <w:rFonts w:hint="eastAsia"/>
              </w:rPr>
              <w:t>进入发布帖子页，输入超过</w:t>
            </w:r>
            <w:r w:rsidRPr="0022323C">
              <w:t>500</w:t>
            </w:r>
            <w:r w:rsidRPr="0022323C">
              <w:rPr>
                <w:rFonts w:hint="eastAsia"/>
              </w:rPr>
              <w:t>个字符的帖子描述，点击发布按钮</w:t>
            </w:r>
          </w:p>
        </w:tc>
        <w:tc>
          <w:tcPr>
            <w:tcW w:w="2074" w:type="dxa"/>
          </w:tcPr>
          <w:p w:rsidR="0022323C" w:rsidRPr="0022323C" w:rsidRDefault="0022323C" w:rsidP="00C969FF">
            <w:pPr>
              <w:pStyle w:val="affc"/>
            </w:pPr>
            <w:r w:rsidRPr="0022323C">
              <w:rPr>
                <w:rFonts w:hint="eastAsia"/>
              </w:rPr>
              <w:t>发布失败</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帖子管理</w:t>
            </w:r>
            <w:r w:rsidRPr="0022323C">
              <w:rPr>
                <w:rFonts w:hint="eastAsia"/>
              </w:rPr>
              <w:t>-</w:t>
            </w:r>
            <w:r w:rsidRPr="0022323C">
              <w:rPr>
                <w:rFonts w:hint="eastAsia"/>
              </w:rPr>
              <w:t>删除帖子</w:t>
            </w:r>
          </w:p>
        </w:tc>
        <w:tc>
          <w:tcPr>
            <w:tcW w:w="2074" w:type="dxa"/>
          </w:tcPr>
          <w:p w:rsidR="0022323C" w:rsidRPr="0022323C" w:rsidRDefault="0022323C" w:rsidP="00C969FF">
            <w:pPr>
              <w:pStyle w:val="affc"/>
            </w:pPr>
            <w:r w:rsidRPr="0022323C">
              <w:rPr>
                <w:rFonts w:hint="eastAsia"/>
              </w:rPr>
              <w:t>进入帖子管理页，选择要删除的帖子，点击删除按钮</w:t>
            </w:r>
          </w:p>
        </w:tc>
        <w:tc>
          <w:tcPr>
            <w:tcW w:w="2074" w:type="dxa"/>
          </w:tcPr>
          <w:p w:rsidR="0022323C" w:rsidRPr="0022323C" w:rsidRDefault="0022323C" w:rsidP="00C969FF">
            <w:pPr>
              <w:pStyle w:val="affc"/>
            </w:pPr>
            <w:r w:rsidRPr="0022323C">
              <w:rPr>
                <w:rFonts w:hint="eastAsia"/>
              </w:rPr>
              <w:t>删除成功</w:t>
            </w:r>
          </w:p>
        </w:tc>
        <w:tc>
          <w:tcPr>
            <w:tcW w:w="2074" w:type="dxa"/>
          </w:tcPr>
          <w:p w:rsidR="0022323C" w:rsidRPr="0022323C" w:rsidRDefault="0022323C" w:rsidP="00C969FF">
            <w:pPr>
              <w:pStyle w:val="affc"/>
            </w:pPr>
            <w:r w:rsidRPr="0022323C">
              <w:rPr>
                <w:rFonts w:hint="eastAsia"/>
              </w:rPr>
              <w:t>与预期结果一致</w:t>
            </w:r>
          </w:p>
        </w:tc>
      </w:tr>
    </w:tbl>
    <w:p w:rsidR="0022323C" w:rsidRPr="0022323C" w:rsidRDefault="0022323C" w:rsidP="00C969FF">
      <w:pPr>
        <w:pStyle w:val="3"/>
      </w:pPr>
      <w:r w:rsidRPr="0022323C">
        <w:rPr>
          <w:rFonts w:hint="eastAsia"/>
        </w:rPr>
        <w:t>新闻活动管理模块测试</w:t>
      </w:r>
    </w:p>
    <w:p w:rsidR="0022323C" w:rsidRPr="0022323C" w:rsidRDefault="0022323C" w:rsidP="00C969FF">
      <w:pPr>
        <w:pStyle w:val="a5"/>
      </w:pPr>
      <w:r w:rsidRPr="0022323C">
        <w:rPr>
          <w:rFonts w:hint="eastAsia"/>
        </w:rPr>
        <w:t>本模块主要对发布新闻活动、新闻活动管理进行了测试。发布新闻活动的新闻标题不能超过3</w:t>
      </w:r>
      <w:r w:rsidRPr="0022323C">
        <w:t>0</w:t>
      </w:r>
      <w:r w:rsidRPr="0022323C">
        <w:rPr>
          <w:rFonts w:hint="eastAsia"/>
        </w:rPr>
        <w:t>个字符，上传的图片仅支持pn</w:t>
      </w:r>
      <w:r w:rsidRPr="0022323C">
        <w:t>g</w:t>
      </w:r>
      <w:r w:rsidRPr="0022323C">
        <w:rPr>
          <w:rFonts w:hint="eastAsia"/>
        </w:rPr>
        <w:t>、j</w:t>
      </w:r>
      <w:r w:rsidRPr="0022323C">
        <w:t>pg</w:t>
      </w:r>
      <w:r w:rsidRPr="0022323C">
        <w:rPr>
          <w:rFonts w:hint="eastAsia"/>
        </w:rPr>
        <w:t>、j</w:t>
      </w:r>
      <w:r w:rsidRPr="0022323C">
        <w:t>peg</w:t>
      </w:r>
      <w:r w:rsidRPr="0022323C">
        <w:rPr>
          <w:rFonts w:hint="eastAsia"/>
        </w:rPr>
        <w:t>三种格式。</w:t>
      </w:r>
    </w:p>
    <w:p w:rsidR="0022323C" w:rsidRPr="0022323C" w:rsidRDefault="0022323C" w:rsidP="00C969FF">
      <w:pPr>
        <w:pStyle w:val="affb"/>
      </w:pPr>
      <w:r w:rsidRPr="0022323C">
        <w:rPr>
          <w:rFonts w:hint="eastAsia"/>
        </w:rPr>
        <w:t>表</w:t>
      </w:r>
      <w:r w:rsidRPr="0022323C">
        <w:t>6</w:t>
      </w:r>
      <w:r w:rsidRPr="0022323C">
        <w:rPr>
          <w:rFonts w:hint="eastAsia"/>
        </w:rPr>
        <w:t>-</w:t>
      </w:r>
      <w:r w:rsidRPr="0022323C">
        <w:t xml:space="preserve">5 </w:t>
      </w:r>
      <w:r w:rsidRPr="0022323C">
        <w:rPr>
          <w:rFonts w:hint="eastAsia"/>
        </w:rPr>
        <w:t>新闻活动管理模块功能测试</w:t>
      </w:r>
    </w:p>
    <w:tbl>
      <w:tblPr>
        <w:tblStyle w:val="afffc"/>
        <w:tblW w:w="0" w:type="auto"/>
        <w:tblLook w:val="04A0" w:firstRow="1" w:lastRow="0" w:firstColumn="1" w:lastColumn="0" w:noHBand="0" w:noVBand="1"/>
      </w:tblPr>
      <w:tblGrid>
        <w:gridCol w:w="2074"/>
        <w:gridCol w:w="2074"/>
        <w:gridCol w:w="2074"/>
        <w:gridCol w:w="2074"/>
      </w:tblGrid>
      <w:tr w:rsidR="0022323C" w:rsidTr="0022323C">
        <w:tc>
          <w:tcPr>
            <w:tcW w:w="2074" w:type="dxa"/>
          </w:tcPr>
          <w:p w:rsidR="0022323C" w:rsidRPr="0022323C" w:rsidRDefault="0022323C" w:rsidP="00C969FF">
            <w:pPr>
              <w:pStyle w:val="affc"/>
            </w:pPr>
            <w:r w:rsidRPr="0022323C">
              <w:rPr>
                <w:rFonts w:hint="eastAsia"/>
              </w:rPr>
              <w:t>测试项目</w:t>
            </w:r>
          </w:p>
        </w:tc>
        <w:tc>
          <w:tcPr>
            <w:tcW w:w="2074" w:type="dxa"/>
          </w:tcPr>
          <w:p w:rsidR="0022323C" w:rsidRPr="0022323C" w:rsidRDefault="0022323C" w:rsidP="00C969FF">
            <w:pPr>
              <w:pStyle w:val="affc"/>
            </w:pPr>
            <w:r w:rsidRPr="0022323C">
              <w:rPr>
                <w:rFonts w:hint="eastAsia"/>
              </w:rPr>
              <w:t>测试方法</w:t>
            </w:r>
          </w:p>
        </w:tc>
        <w:tc>
          <w:tcPr>
            <w:tcW w:w="2074" w:type="dxa"/>
          </w:tcPr>
          <w:p w:rsidR="0022323C" w:rsidRPr="0022323C" w:rsidRDefault="0022323C" w:rsidP="00C969FF">
            <w:pPr>
              <w:pStyle w:val="affc"/>
            </w:pPr>
            <w:r w:rsidRPr="0022323C">
              <w:rPr>
                <w:rFonts w:hint="eastAsia"/>
              </w:rPr>
              <w:t>预期结果</w:t>
            </w:r>
          </w:p>
        </w:tc>
        <w:tc>
          <w:tcPr>
            <w:tcW w:w="2074" w:type="dxa"/>
          </w:tcPr>
          <w:p w:rsidR="0022323C" w:rsidRPr="0022323C" w:rsidRDefault="0022323C" w:rsidP="00C969FF">
            <w:pPr>
              <w:pStyle w:val="affc"/>
            </w:pPr>
            <w:r w:rsidRPr="0022323C">
              <w:rPr>
                <w:rFonts w:hint="eastAsia"/>
              </w:rPr>
              <w:t>结论</w:t>
            </w:r>
          </w:p>
        </w:tc>
      </w:tr>
      <w:tr w:rsidR="0022323C" w:rsidTr="0022323C">
        <w:tc>
          <w:tcPr>
            <w:tcW w:w="2074" w:type="dxa"/>
          </w:tcPr>
          <w:p w:rsidR="0022323C" w:rsidRPr="0022323C" w:rsidRDefault="0022323C" w:rsidP="00C969FF">
            <w:pPr>
              <w:pStyle w:val="affc"/>
            </w:pPr>
            <w:r w:rsidRPr="0022323C">
              <w:rPr>
                <w:rFonts w:hint="eastAsia"/>
              </w:rPr>
              <w:t>发布新闻活动</w:t>
            </w:r>
          </w:p>
        </w:tc>
        <w:tc>
          <w:tcPr>
            <w:tcW w:w="2074" w:type="dxa"/>
          </w:tcPr>
          <w:p w:rsidR="0022323C" w:rsidRPr="0022323C" w:rsidRDefault="0022323C" w:rsidP="00C969FF">
            <w:pPr>
              <w:pStyle w:val="affc"/>
            </w:pPr>
            <w:r w:rsidRPr="0022323C">
              <w:rPr>
                <w:rFonts w:hint="eastAsia"/>
              </w:rPr>
              <w:t>进入发布新闻活动也，输入合法的标题、描述、上传合法的图片，点击发布按钮</w:t>
            </w:r>
          </w:p>
        </w:tc>
        <w:tc>
          <w:tcPr>
            <w:tcW w:w="2074" w:type="dxa"/>
          </w:tcPr>
          <w:p w:rsidR="0022323C" w:rsidRPr="0022323C" w:rsidRDefault="0022323C" w:rsidP="00C969FF">
            <w:pPr>
              <w:pStyle w:val="affc"/>
            </w:pPr>
            <w:r w:rsidRPr="0022323C">
              <w:rPr>
                <w:rFonts w:hint="eastAsia"/>
              </w:rPr>
              <w:t>发布成功</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发布新闻活动</w:t>
            </w:r>
          </w:p>
        </w:tc>
        <w:tc>
          <w:tcPr>
            <w:tcW w:w="2074" w:type="dxa"/>
          </w:tcPr>
          <w:p w:rsidR="0022323C" w:rsidRPr="0022323C" w:rsidRDefault="0022323C" w:rsidP="00C969FF">
            <w:pPr>
              <w:pStyle w:val="affc"/>
            </w:pPr>
            <w:r w:rsidRPr="0022323C">
              <w:rPr>
                <w:rFonts w:hint="eastAsia"/>
              </w:rPr>
              <w:t>进入发布新闻活动也，输入不合法的标题，点击发布按钮</w:t>
            </w:r>
          </w:p>
        </w:tc>
        <w:tc>
          <w:tcPr>
            <w:tcW w:w="2074" w:type="dxa"/>
          </w:tcPr>
          <w:p w:rsidR="0022323C" w:rsidRPr="0022323C" w:rsidRDefault="0022323C" w:rsidP="00C969FF">
            <w:pPr>
              <w:pStyle w:val="affc"/>
            </w:pPr>
            <w:r w:rsidRPr="0022323C">
              <w:rPr>
                <w:rFonts w:hint="eastAsia"/>
              </w:rPr>
              <w:t>发布失败</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发布新闻活动</w:t>
            </w:r>
          </w:p>
        </w:tc>
        <w:tc>
          <w:tcPr>
            <w:tcW w:w="2074" w:type="dxa"/>
          </w:tcPr>
          <w:p w:rsidR="0022323C" w:rsidRPr="0022323C" w:rsidRDefault="0022323C" w:rsidP="00C969FF">
            <w:pPr>
              <w:pStyle w:val="affc"/>
            </w:pPr>
            <w:r w:rsidRPr="0022323C">
              <w:rPr>
                <w:rFonts w:hint="eastAsia"/>
              </w:rPr>
              <w:t>进入发布新闻活动页，上传不符合规范的文件，点击发布按钮</w:t>
            </w:r>
          </w:p>
        </w:tc>
        <w:tc>
          <w:tcPr>
            <w:tcW w:w="2074" w:type="dxa"/>
          </w:tcPr>
          <w:p w:rsidR="0022323C" w:rsidRPr="0022323C" w:rsidRDefault="0022323C" w:rsidP="00C969FF">
            <w:pPr>
              <w:pStyle w:val="affc"/>
            </w:pPr>
            <w:r w:rsidRPr="0022323C">
              <w:rPr>
                <w:rFonts w:hint="eastAsia"/>
              </w:rPr>
              <w:t>发布失败</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新闻活动管理</w:t>
            </w:r>
            <w:r w:rsidRPr="0022323C">
              <w:rPr>
                <w:rFonts w:hint="eastAsia"/>
              </w:rPr>
              <w:t>-</w:t>
            </w:r>
            <w:r w:rsidRPr="0022323C">
              <w:rPr>
                <w:rFonts w:hint="eastAsia"/>
              </w:rPr>
              <w:t>删除新闻活动</w:t>
            </w:r>
          </w:p>
        </w:tc>
        <w:tc>
          <w:tcPr>
            <w:tcW w:w="2074" w:type="dxa"/>
          </w:tcPr>
          <w:p w:rsidR="0022323C" w:rsidRPr="0022323C" w:rsidRDefault="0022323C" w:rsidP="00C969FF">
            <w:pPr>
              <w:pStyle w:val="affc"/>
            </w:pPr>
            <w:r w:rsidRPr="0022323C">
              <w:rPr>
                <w:rFonts w:hint="eastAsia"/>
              </w:rPr>
              <w:t>进入新闻活动管理页，选择要删除的新闻活动，点击删</w:t>
            </w:r>
            <w:r w:rsidRPr="0022323C">
              <w:rPr>
                <w:rFonts w:hint="eastAsia"/>
              </w:rPr>
              <w:lastRenderedPageBreak/>
              <w:t>除按钮</w:t>
            </w:r>
          </w:p>
        </w:tc>
        <w:tc>
          <w:tcPr>
            <w:tcW w:w="2074" w:type="dxa"/>
          </w:tcPr>
          <w:p w:rsidR="0022323C" w:rsidRPr="0022323C" w:rsidRDefault="0022323C" w:rsidP="00C969FF">
            <w:pPr>
              <w:pStyle w:val="affc"/>
            </w:pPr>
            <w:r w:rsidRPr="0022323C">
              <w:rPr>
                <w:rFonts w:hint="eastAsia"/>
              </w:rPr>
              <w:lastRenderedPageBreak/>
              <w:t>删除成功</w:t>
            </w:r>
          </w:p>
        </w:tc>
        <w:tc>
          <w:tcPr>
            <w:tcW w:w="2074" w:type="dxa"/>
          </w:tcPr>
          <w:p w:rsidR="0022323C" w:rsidRPr="0022323C" w:rsidRDefault="0022323C" w:rsidP="00C969FF">
            <w:pPr>
              <w:pStyle w:val="affc"/>
            </w:pPr>
            <w:r w:rsidRPr="0022323C">
              <w:rPr>
                <w:rFonts w:hint="eastAsia"/>
              </w:rPr>
              <w:t>与预期结果一致</w:t>
            </w:r>
          </w:p>
        </w:tc>
      </w:tr>
    </w:tbl>
    <w:p w:rsidR="0022323C" w:rsidRPr="0022323C" w:rsidRDefault="0022323C" w:rsidP="00C969FF">
      <w:pPr>
        <w:pStyle w:val="3"/>
      </w:pPr>
      <w:r w:rsidRPr="0022323C">
        <w:rPr>
          <w:rFonts w:hint="eastAsia"/>
        </w:rPr>
        <w:t>资料管理模块测试</w:t>
      </w:r>
    </w:p>
    <w:p w:rsidR="0022323C" w:rsidRPr="0022323C" w:rsidRDefault="0022323C" w:rsidP="00C969FF">
      <w:pPr>
        <w:pStyle w:val="a5"/>
      </w:pPr>
      <w:r w:rsidRPr="0022323C">
        <w:rPr>
          <w:rFonts w:hint="eastAsia"/>
        </w:rPr>
        <w:t>本模块主要对分享资料、资料管理进行了测试。分享的资料标题不能超过3</w:t>
      </w:r>
      <w:r w:rsidRPr="0022323C">
        <w:t>0</w:t>
      </w:r>
      <w:r w:rsidRPr="0022323C">
        <w:rPr>
          <w:rFonts w:hint="eastAsia"/>
        </w:rPr>
        <w:t>个字符，并且分享的</w:t>
      </w:r>
      <w:proofErr w:type="gramStart"/>
      <w:r w:rsidRPr="0022323C">
        <w:rPr>
          <w:rFonts w:hint="eastAsia"/>
        </w:rPr>
        <w:t>资料包仅支持</w:t>
      </w:r>
      <w:proofErr w:type="gramEnd"/>
      <w:r w:rsidRPr="0022323C">
        <w:rPr>
          <w:rFonts w:hint="eastAsia"/>
        </w:rPr>
        <w:t>zip、rar、tar三种格式的压缩包。</w:t>
      </w:r>
    </w:p>
    <w:p w:rsidR="0022323C" w:rsidRPr="0022323C" w:rsidRDefault="0022323C" w:rsidP="00C969FF">
      <w:pPr>
        <w:pStyle w:val="affb"/>
      </w:pPr>
      <w:r w:rsidRPr="0022323C">
        <w:rPr>
          <w:rFonts w:hint="eastAsia"/>
        </w:rPr>
        <w:t>表</w:t>
      </w:r>
      <w:r w:rsidRPr="0022323C">
        <w:t>6</w:t>
      </w:r>
      <w:r w:rsidRPr="0022323C">
        <w:rPr>
          <w:rFonts w:hint="eastAsia"/>
        </w:rPr>
        <w:t>-</w:t>
      </w:r>
      <w:r w:rsidRPr="0022323C">
        <w:t xml:space="preserve">6 </w:t>
      </w:r>
      <w:r w:rsidRPr="0022323C">
        <w:rPr>
          <w:rFonts w:hint="eastAsia"/>
        </w:rPr>
        <w:t>资料管理模块功能测试</w:t>
      </w:r>
    </w:p>
    <w:tbl>
      <w:tblPr>
        <w:tblStyle w:val="afffc"/>
        <w:tblW w:w="0" w:type="auto"/>
        <w:tblLook w:val="04A0" w:firstRow="1" w:lastRow="0" w:firstColumn="1" w:lastColumn="0" w:noHBand="0" w:noVBand="1"/>
      </w:tblPr>
      <w:tblGrid>
        <w:gridCol w:w="2074"/>
        <w:gridCol w:w="2074"/>
        <w:gridCol w:w="2074"/>
        <w:gridCol w:w="2074"/>
      </w:tblGrid>
      <w:tr w:rsidR="0022323C" w:rsidTr="0022323C">
        <w:tc>
          <w:tcPr>
            <w:tcW w:w="2074" w:type="dxa"/>
          </w:tcPr>
          <w:p w:rsidR="0022323C" w:rsidRPr="0022323C" w:rsidRDefault="0022323C" w:rsidP="00C969FF">
            <w:pPr>
              <w:pStyle w:val="affc"/>
            </w:pPr>
            <w:r w:rsidRPr="0022323C">
              <w:rPr>
                <w:rFonts w:hint="eastAsia"/>
              </w:rPr>
              <w:t>测试项目</w:t>
            </w:r>
          </w:p>
        </w:tc>
        <w:tc>
          <w:tcPr>
            <w:tcW w:w="2074" w:type="dxa"/>
          </w:tcPr>
          <w:p w:rsidR="0022323C" w:rsidRPr="0022323C" w:rsidRDefault="0022323C" w:rsidP="00C969FF">
            <w:pPr>
              <w:pStyle w:val="affc"/>
            </w:pPr>
            <w:r w:rsidRPr="0022323C">
              <w:rPr>
                <w:rFonts w:hint="eastAsia"/>
              </w:rPr>
              <w:t>测试方法</w:t>
            </w:r>
          </w:p>
        </w:tc>
        <w:tc>
          <w:tcPr>
            <w:tcW w:w="2074" w:type="dxa"/>
          </w:tcPr>
          <w:p w:rsidR="0022323C" w:rsidRPr="0022323C" w:rsidRDefault="0022323C" w:rsidP="00C969FF">
            <w:pPr>
              <w:pStyle w:val="affc"/>
            </w:pPr>
            <w:r w:rsidRPr="0022323C">
              <w:rPr>
                <w:rFonts w:hint="eastAsia"/>
              </w:rPr>
              <w:t>预期结果</w:t>
            </w:r>
          </w:p>
        </w:tc>
        <w:tc>
          <w:tcPr>
            <w:tcW w:w="2074" w:type="dxa"/>
          </w:tcPr>
          <w:p w:rsidR="0022323C" w:rsidRPr="0022323C" w:rsidRDefault="0022323C" w:rsidP="00C969FF">
            <w:pPr>
              <w:pStyle w:val="affc"/>
            </w:pPr>
            <w:r w:rsidRPr="0022323C">
              <w:rPr>
                <w:rFonts w:hint="eastAsia"/>
              </w:rPr>
              <w:t>结论</w:t>
            </w:r>
          </w:p>
        </w:tc>
      </w:tr>
      <w:tr w:rsidR="0022323C" w:rsidTr="0022323C">
        <w:tc>
          <w:tcPr>
            <w:tcW w:w="2074" w:type="dxa"/>
          </w:tcPr>
          <w:p w:rsidR="0022323C" w:rsidRPr="0022323C" w:rsidRDefault="0022323C" w:rsidP="00C969FF">
            <w:pPr>
              <w:pStyle w:val="affc"/>
            </w:pPr>
            <w:r w:rsidRPr="0022323C">
              <w:rPr>
                <w:rFonts w:hint="eastAsia"/>
              </w:rPr>
              <w:t>分享资料</w:t>
            </w:r>
          </w:p>
        </w:tc>
        <w:tc>
          <w:tcPr>
            <w:tcW w:w="2074" w:type="dxa"/>
          </w:tcPr>
          <w:p w:rsidR="0022323C" w:rsidRPr="0022323C" w:rsidRDefault="0022323C" w:rsidP="00C969FF">
            <w:pPr>
              <w:pStyle w:val="affc"/>
            </w:pPr>
            <w:r w:rsidRPr="0022323C">
              <w:rPr>
                <w:rFonts w:hint="eastAsia"/>
              </w:rPr>
              <w:t>进入分享资料页，输入规范的标题、描述、上</w:t>
            </w:r>
            <w:proofErr w:type="gramStart"/>
            <w:r w:rsidRPr="0022323C">
              <w:rPr>
                <w:rFonts w:hint="eastAsia"/>
              </w:rPr>
              <w:t>传规范</w:t>
            </w:r>
            <w:proofErr w:type="gramEnd"/>
            <w:r w:rsidRPr="0022323C">
              <w:rPr>
                <w:rFonts w:hint="eastAsia"/>
              </w:rPr>
              <w:t>的资料包，点击分享</w:t>
            </w:r>
          </w:p>
        </w:tc>
        <w:tc>
          <w:tcPr>
            <w:tcW w:w="2074" w:type="dxa"/>
          </w:tcPr>
          <w:p w:rsidR="0022323C" w:rsidRPr="0022323C" w:rsidRDefault="0022323C" w:rsidP="00C969FF">
            <w:pPr>
              <w:pStyle w:val="affc"/>
            </w:pPr>
            <w:r w:rsidRPr="0022323C">
              <w:rPr>
                <w:rFonts w:hint="eastAsia"/>
              </w:rPr>
              <w:t>分享成功</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分享资料</w:t>
            </w:r>
          </w:p>
        </w:tc>
        <w:tc>
          <w:tcPr>
            <w:tcW w:w="2074" w:type="dxa"/>
          </w:tcPr>
          <w:p w:rsidR="0022323C" w:rsidRPr="0022323C" w:rsidRDefault="0022323C" w:rsidP="00C969FF">
            <w:pPr>
              <w:pStyle w:val="affc"/>
            </w:pPr>
            <w:r w:rsidRPr="0022323C">
              <w:rPr>
                <w:rFonts w:hint="eastAsia"/>
              </w:rPr>
              <w:t>进入分享资料页，输入超过</w:t>
            </w:r>
            <w:r w:rsidRPr="0022323C">
              <w:rPr>
                <w:rFonts w:hint="eastAsia"/>
              </w:rPr>
              <w:t>3</w:t>
            </w:r>
            <w:r w:rsidRPr="0022323C">
              <w:t>0</w:t>
            </w:r>
            <w:r w:rsidRPr="0022323C">
              <w:rPr>
                <w:rFonts w:hint="eastAsia"/>
              </w:rPr>
              <w:t>个字符的标题，点击分享</w:t>
            </w:r>
          </w:p>
        </w:tc>
        <w:tc>
          <w:tcPr>
            <w:tcW w:w="2074" w:type="dxa"/>
          </w:tcPr>
          <w:p w:rsidR="0022323C" w:rsidRPr="0022323C" w:rsidRDefault="0022323C" w:rsidP="00C969FF">
            <w:pPr>
              <w:pStyle w:val="affc"/>
            </w:pPr>
            <w:r w:rsidRPr="0022323C">
              <w:rPr>
                <w:rFonts w:hint="eastAsia"/>
              </w:rPr>
              <w:t>分享失败</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分享资料</w:t>
            </w:r>
          </w:p>
        </w:tc>
        <w:tc>
          <w:tcPr>
            <w:tcW w:w="2074" w:type="dxa"/>
          </w:tcPr>
          <w:p w:rsidR="0022323C" w:rsidRPr="0022323C" w:rsidRDefault="0022323C" w:rsidP="00C969FF">
            <w:pPr>
              <w:pStyle w:val="affc"/>
            </w:pPr>
            <w:r w:rsidRPr="0022323C">
              <w:rPr>
                <w:rFonts w:hint="eastAsia"/>
              </w:rPr>
              <w:t>进入分享资料页，上传不符合规范的资料包，点击分享</w:t>
            </w:r>
          </w:p>
        </w:tc>
        <w:tc>
          <w:tcPr>
            <w:tcW w:w="2074" w:type="dxa"/>
          </w:tcPr>
          <w:p w:rsidR="0022323C" w:rsidRPr="0022323C" w:rsidRDefault="0022323C" w:rsidP="00C969FF">
            <w:pPr>
              <w:pStyle w:val="affc"/>
            </w:pPr>
            <w:r w:rsidRPr="0022323C">
              <w:rPr>
                <w:rFonts w:hint="eastAsia"/>
              </w:rPr>
              <w:t>分享失败</w:t>
            </w:r>
          </w:p>
        </w:tc>
        <w:tc>
          <w:tcPr>
            <w:tcW w:w="2074" w:type="dxa"/>
          </w:tcPr>
          <w:p w:rsidR="0022323C" w:rsidRPr="0022323C" w:rsidRDefault="0022323C" w:rsidP="00C969FF">
            <w:pPr>
              <w:pStyle w:val="affc"/>
            </w:pPr>
            <w:r w:rsidRPr="0022323C">
              <w:rPr>
                <w:rFonts w:hint="eastAsia"/>
              </w:rPr>
              <w:t>与预期结果一致</w:t>
            </w:r>
          </w:p>
        </w:tc>
      </w:tr>
      <w:tr w:rsidR="0022323C" w:rsidTr="0022323C">
        <w:tc>
          <w:tcPr>
            <w:tcW w:w="2074" w:type="dxa"/>
          </w:tcPr>
          <w:p w:rsidR="0022323C" w:rsidRPr="0022323C" w:rsidRDefault="0022323C" w:rsidP="00C969FF">
            <w:pPr>
              <w:pStyle w:val="affc"/>
            </w:pPr>
            <w:r w:rsidRPr="0022323C">
              <w:rPr>
                <w:rFonts w:hint="eastAsia"/>
              </w:rPr>
              <w:t>资料管理</w:t>
            </w:r>
            <w:r w:rsidRPr="0022323C">
              <w:rPr>
                <w:rFonts w:hint="eastAsia"/>
              </w:rPr>
              <w:t>-</w:t>
            </w:r>
            <w:r w:rsidRPr="0022323C">
              <w:rPr>
                <w:rFonts w:hint="eastAsia"/>
              </w:rPr>
              <w:t>删除资料</w:t>
            </w:r>
          </w:p>
        </w:tc>
        <w:tc>
          <w:tcPr>
            <w:tcW w:w="2074" w:type="dxa"/>
          </w:tcPr>
          <w:p w:rsidR="0022323C" w:rsidRPr="0022323C" w:rsidRDefault="0022323C" w:rsidP="00C969FF">
            <w:pPr>
              <w:pStyle w:val="affc"/>
            </w:pPr>
            <w:r w:rsidRPr="0022323C">
              <w:rPr>
                <w:rFonts w:hint="eastAsia"/>
              </w:rPr>
              <w:t>进入资料管理页，选择要删除的资料，点击删除按钮</w:t>
            </w:r>
          </w:p>
        </w:tc>
        <w:tc>
          <w:tcPr>
            <w:tcW w:w="2074" w:type="dxa"/>
          </w:tcPr>
          <w:p w:rsidR="0022323C" w:rsidRPr="0022323C" w:rsidRDefault="0022323C" w:rsidP="00C969FF">
            <w:pPr>
              <w:pStyle w:val="affc"/>
            </w:pPr>
            <w:r w:rsidRPr="0022323C">
              <w:rPr>
                <w:rFonts w:hint="eastAsia"/>
              </w:rPr>
              <w:t>删除成功</w:t>
            </w:r>
          </w:p>
        </w:tc>
        <w:tc>
          <w:tcPr>
            <w:tcW w:w="2074" w:type="dxa"/>
          </w:tcPr>
          <w:p w:rsidR="0022323C" w:rsidRPr="0022323C" w:rsidRDefault="0022323C" w:rsidP="00C969FF">
            <w:pPr>
              <w:pStyle w:val="affc"/>
            </w:pPr>
            <w:r w:rsidRPr="0022323C">
              <w:rPr>
                <w:rFonts w:hint="eastAsia"/>
              </w:rPr>
              <w:t>与预期结果一致</w:t>
            </w:r>
          </w:p>
        </w:tc>
      </w:tr>
    </w:tbl>
    <w:p w:rsidR="0022323C" w:rsidRDefault="0022323C" w:rsidP="00C969FF">
      <w:pPr>
        <w:pStyle w:val="a5"/>
        <w:ind w:firstLineChars="0" w:firstLine="0"/>
      </w:pPr>
    </w:p>
    <w:p w:rsidR="004A5C41" w:rsidRDefault="004A5C41" w:rsidP="004A5C41">
      <w:pPr>
        <w:pStyle w:val="ae"/>
        <w:spacing w:before="240" w:after="120"/>
      </w:pPr>
      <w:bookmarkStart w:id="17" w:name="_Toc416962061"/>
      <w:r>
        <w:rPr>
          <w:rFonts w:hint="eastAsia"/>
        </w:rPr>
        <w:lastRenderedPageBreak/>
        <w:t>结束语</w:t>
      </w:r>
      <w:bookmarkEnd w:id="17"/>
    </w:p>
    <w:p w:rsidR="004A5C41" w:rsidRDefault="00C969FF" w:rsidP="004A5C41">
      <w:pPr>
        <w:pStyle w:val="af"/>
      </w:pPr>
      <w:r>
        <w:rPr>
          <w:rFonts w:hint="eastAsia"/>
        </w:rPr>
        <w:t>经过三个月的辛苦，高校社团管理系统平台终于实现并运行正常运行了，系统能够实现了预期的每个业务模块的功</w:t>
      </w:r>
      <w:r w:rsidR="00CD7283">
        <w:rPr>
          <w:rFonts w:hint="eastAsia"/>
        </w:rPr>
        <w:t>能，能够满足社团管理的基本需求，相信这个系统能够有效的管理社团。在该系统的设计阶段中，深深的感受到自己的知识不足，对软件工程的标准化开发流程半知半解，</w:t>
      </w:r>
      <w:r w:rsidR="00735C75">
        <w:rPr>
          <w:rFonts w:hint="eastAsia"/>
        </w:rPr>
        <w:t>通过互联网搜索到谈软件开发的流程</w:t>
      </w:r>
      <w:r w:rsidR="003A4ABF" w:rsidRPr="003A4ABF">
        <w:rPr>
          <w:rStyle w:val="afff0"/>
        </w:rPr>
        <w:fldChar w:fldCharType="begin"/>
      </w:r>
      <w:r w:rsidR="003A4ABF" w:rsidRPr="003A4ABF">
        <w:rPr>
          <w:rStyle w:val="afff0"/>
        </w:rPr>
        <w:instrText xml:space="preserve"> </w:instrText>
      </w:r>
      <w:r w:rsidR="003A4ABF" w:rsidRPr="003A4ABF">
        <w:rPr>
          <w:rStyle w:val="afff0"/>
          <w:rFonts w:hint="eastAsia"/>
        </w:rPr>
        <w:instrText>REF _Ref7823184 \r</w:instrText>
      </w:r>
      <w:r w:rsidR="003A4ABF" w:rsidRPr="003A4ABF">
        <w:rPr>
          <w:rStyle w:val="afff0"/>
        </w:rPr>
        <w:instrText xml:space="preserve"> </w:instrText>
      </w:r>
      <w:r w:rsidR="003A4ABF">
        <w:rPr>
          <w:rStyle w:val="afff0"/>
        </w:rPr>
        <w:instrText xml:space="preserve"> \* MERGEFORMAT </w:instrText>
      </w:r>
      <w:r w:rsidR="003A4ABF" w:rsidRPr="003A4ABF">
        <w:rPr>
          <w:rStyle w:val="afff0"/>
        </w:rPr>
        <w:fldChar w:fldCharType="separate"/>
      </w:r>
      <w:r w:rsidR="003A4ABF" w:rsidRPr="003A4ABF">
        <w:rPr>
          <w:rStyle w:val="afff0"/>
        </w:rPr>
        <w:t>[12]</w:t>
      </w:r>
      <w:r w:rsidR="003A4ABF" w:rsidRPr="003A4ABF">
        <w:rPr>
          <w:rStyle w:val="afff0"/>
        </w:rPr>
        <w:fldChar w:fldCharType="end"/>
      </w:r>
      <w:r w:rsidR="00735C75">
        <w:rPr>
          <w:rFonts w:hint="eastAsia"/>
        </w:rPr>
        <w:t>，对我理解软件开发流程有很大的帮助。在设计前端页面时，自己画了一些简略图，并不能很好的设计功能，通过在技术交流群中求助，学习了一个名</w:t>
      </w:r>
      <w:proofErr w:type="gramStart"/>
      <w:r w:rsidR="00735C75">
        <w:rPr>
          <w:rFonts w:hint="eastAsia"/>
        </w:rPr>
        <w:t>为墨刀的</w:t>
      </w:r>
      <w:proofErr w:type="gramEnd"/>
      <w:r w:rsidR="00735C75">
        <w:rPr>
          <w:rFonts w:hint="eastAsia"/>
        </w:rPr>
        <w:t>原型设计工具，使我在原型设计这块有了很大的提升。在实现前端页面时，自己又初步学习了React框架，又结合实习时同事推荐的Antd组件，实现了相对于我以前更加漂亮的页面。</w:t>
      </w:r>
      <w:r w:rsidR="00BB29EA">
        <w:rPr>
          <w:rFonts w:hint="eastAsia"/>
        </w:rPr>
        <w:t>虽然在刚开始使用新学习的知识异常困难，通过文档、</w:t>
      </w:r>
      <w:proofErr w:type="gramStart"/>
      <w:r w:rsidR="00BB29EA">
        <w:rPr>
          <w:rFonts w:hint="eastAsia"/>
        </w:rPr>
        <w:t>博客慢慢</w:t>
      </w:r>
      <w:proofErr w:type="gramEnd"/>
      <w:r w:rsidR="00BB29EA">
        <w:rPr>
          <w:rFonts w:hint="eastAsia"/>
        </w:rPr>
        <w:t>地学习摸索，终于可以使用其设计并实现一些简单的界面了。</w:t>
      </w:r>
    </w:p>
    <w:p w:rsidR="00BB29EA" w:rsidRPr="00BB29EA" w:rsidRDefault="00BB29EA" w:rsidP="004A5C41">
      <w:pPr>
        <w:pStyle w:val="af"/>
      </w:pPr>
      <w:r>
        <w:rPr>
          <w:rFonts w:hint="eastAsia"/>
        </w:rPr>
        <w:t>在实现该系统的过程中，我感觉到对以往学习的知识有了一个全面的回顾，并在运用过程中进一步的梳理，又加深了</w:t>
      </w:r>
      <w:r w:rsidR="008D4848">
        <w:rPr>
          <w:rFonts w:hint="eastAsia"/>
        </w:rPr>
        <w:t>一层印象。对于前后端分离的工程，有了一个全新的认识</w:t>
      </w:r>
      <w:r w:rsidR="0052206E">
        <w:rPr>
          <w:rFonts w:hint="eastAsia"/>
        </w:rPr>
        <w:t>。</w:t>
      </w:r>
    </w:p>
    <w:p w:rsidR="00BB29EA" w:rsidRPr="008D4848" w:rsidRDefault="00BB29EA" w:rsidP="004A5C41">
      <w:pPr>
        <w:pStyle w:val="af"/>
      </w:pPr>
    </w:p>
    <w:p w:rsidR="004A5C41" w:rsidRPr="00315CB7" w:rsidRDefault="004A5C41" w:rsidP="004A5C41">
      <w:pPr>
        <w:pStyle w:val="af"/>
      </w:pPr>
    </w:p>
    <w:p w:rsidR="004A5C41" w:rsidRDefault="004A5C41" w:rsidP="004A5C41">
      <w:pPr>
        <w:pStyle w:val="a9"/>
        <w:spacing w:before="240"/>
      </w:pPr>
      <w:bookmarkStart w:id="18" w:name="_Toc416962062"/>
      <w:r>
        <w:rPr>
          <w:rFonts w:hint="eastAsia"/>
        </w:rPr>
        <w:lastRenderedPageBreak/>
        <w:t>参考文献</w:t>
      </w:r>
      <w:bookmarkStart w:id="19" w:name="_Ref316152046"/>
      <w:bookmarkEnd w:id="18"/>
    </w:p>
    <w:p w:rsidR="004A5C41" w:rsidRDefault="00E70079" w:rsidP="004A5C41">
      <w:pPr>
        <w:pStyle w:val="a1"/>
      </w:pPr>
      <w:bookmarkStart w:id="20" w:name="_Ref7820087"/>
      <w:bookmarkStart w:id="21" w:name="_Ref7819868"/>
      <w:r w:rsidRPr="00E70079">
        <w:rPr>
          <w:rFonts w:hint="eastAsia"/>
        </w:rPr>
        <w:t>彭晓灵，高校社团目标管理的缺陷与完善[J]．大众商务，2009.</w:t>
      </w:r>
      <w:bookmarkEnd w:id="20"/>
    </w:p>
    <w:p w:rsidR="000902EF" w:rsidRDefault="000902EF" w:rsidP="000902EF">
      <w:pPr>
        <w:pStyle w:val="a1"/>
      </w:pPr>
      <w:bookmarkStart w:id="22" w:name="_Ref7822683"/>
      <w:r w:rsidRPr="000902EF">
        <w:rPr>
          <w:rFonts w:hint="eastAsia"/>
        </w:rPr>
        <w:t>王宇翔，胡莎莎，李天骄，当前高校学生社团管理工作浅析[</w:t>
      </w:r>
      <w:r w:rsidRPr="000902EF">
        <w:t>J]</w:t>
      </w:r>
      <w:r w:rsidRPr="000902EF">
        <w:rPr>
          <w:rFonts w:hint="eastAsia"/>
        </w:rPr>
        <w:t>，2</w:t>
      </w:r>
      <w:r w:rsidRPr="000902EF">
        <w:t>010</w:t>
      </w:r>
      <w:r>
        <w:rPr>
          <w:rFonts w:hint="eastAsia"/>
        </w:rPr>
        <w:t>.</w:t>
      </w:r>
      <w:bookmarkEnd w:id="22"/>
    </w:p>
    <w:p w:rsidR="00D327E1" w:rsidRDefault="00D327E1" w:rsidP="00D327E1">
      <w:pPr>
        <w:pStyle w:val="a1"/>
      </w:pPr>
      <w:bookmarkStart w:id="23" w:name="_Ref7822722"/>
      <w:r w:rsidRPr="00D327E1">
        <w:t>刘永贵, 郑旭东. 美国高等教育信息化的进展与趋势</w:t>
      </w:r>
      <w:r w:rsidRPr="00D327E1">
        <w:t>——</w:t>
      </w:r>
      <w:r w:rsidRPr="00D327E1">
        <w:t>EDUCASUE年度高等教育信息化十大战略议题解读[J]. 开放教育研究, 2008(6):122-126.</w:t>
      </w:r>
      <w:bookmarkEnd w:id="23"/>
    </w:p>
    <w:p w:rsidR="00D72BEC" w:rsidRDefault="00D72BEC" w:rsidP="00D72BEC">
      <w:pPr>
        <w:pStyle w:val="a1"/>
      </w:pPr>
      <w:bookmarkStart w:id="24" w:name="_Ref7820731"/>
      <w:bookmarkStart w:id="25" w:name="_Ref7822755"/>
      <w:r w:rsidRPr="00D72BEC">
        <w:rPr>
          <w:rFonts w:hint="eastAsia"/>
        </w:rPr>
        <w:t>廖良辉，中美高校学生社团管理比较[J]．青年研究，2005</w:t>
      </w:r>
      <w:bookmarkEnd w:id="24"/>
      <w:r w:rsidR="00D327E1">
        <w:t>.</w:t>
      </w:r>
      <w:bookmarkEnd w:id="25"/>
    </w:p>
    <w:p w:rsidR="00D327E1" w:rsidRDefault="00D327E1" w:rsidP="0022149B">
      <w:pPr>
        <w:pStyle w:val="a1"/>
      </w:pPr>
      <w:bookmarkStart w:id="26" w:name="_Ref7823252"/>
      <w:r w:rsidRPr="00D327E1">
        <w:rPr>
          <w:rFonts w:hint="eastAsia"/>
        </w:rPr>
        <w:t>余俊杰，林启灼．高校社团管理系统的设计与实现[J]．科技广场，2011.</w:t>
      </w:r>
      <w:bookmarkEnd w:id="26"/>
    </w:p>
    <w:p w:rsidR="00E70079" w:rsidRDefault="00E70079" w:rsidP="004A5C41">
      <w:pPr>
        <w:pStyle w:val="a1"/>
      </w:pPr>
      <w:bookmarkStart w:id="27" w:name="_Ref7820185"/>
      <w:r w:rsidRPr="00E70079">
        <w:rPr>
          <w:rFonts w:hint="eastAsia"/>
        </w:rPr>
        <w:t>刘长龙，Python高效开发实战[</w:t>
      </w:r>
      <w:r w:rsidRPr="00E70079">
        <w:t>M]</w:t>
      </w:r>
      <w:r w:rsidRPr="00E70079">
        <w:rPr>
          <w:rFonts w:hint="eastAsia"/>
        </w:rPr>
        <w:t>. 电子工业出版社，2016.</w:t>
      </w:r>
      <w:bookmarkEnd w:id="27"/>
    </w:p>
    <w:p w:rsidR="007551CE" w:rsidRDefault="007551CE" w:rsidP="007551CE">
      <w:pPr>
        <w:pStyle w:val="a1"/>
      </w:pPr>
      <w:bookmarkStart w:id="28" w:name="_Ref7821029"/>
      <w:bookmarkStart w:id="29" w:name="_Ref7822852"/>
      <w:r w:rsidRPr="007551CE">
        <w:t>Collected by Clove</w:t>
      </w:r>
      <w:r w:rsidRPr="007551CE">
        <w:rPr>
          <w:rFonts w:hint="eastAsia"/>
        </w:rPr>
        <w:t>，T</w:t>
      </w:r>
      <w:r w:rsidRPr="007551CE">
        <w:t xml:space="preserve">he Django Book2.0[OL]. </w:t>
      </w:r>
      <w:hyperlink r:id="rId41" w:history="1">
        <w:r w:rsidRPr="007551CE">
          <w:t>http://docs.30c.org/djangobook2/</w:t>
        </w:r>
      </w:hyperlink>
      <w:r w:rsidRPr="007551CE">
        <w:t>, 2017</w:t>
      </w:r>
      <w:bookmarkEnd w:id="28"/>
      <w:r w:rsidRPr="007551CE">
        <w:t>.</w:t>
      </w:r>
      <w:bookmarkEnd w:id="29"/>
    </w:p>
    <w:p w:rsidR="00D327E1" w:rsidRDefault="00D327E1" w:rsidP="0022149B">
      <w:pPr>
        <w:pStyle w:val="a1"/>
      </w:pPr>
      <w:bookmarkStart w:id="30" w:name="_Ref7823001"/>
      <w:r w:rsidRPr="00D327E1">
        <w:rPr>
          <w:rFonts w:hint="eastAsia"/>
        </w:rPr>
        <w:t>阮一峰，</w:t>
      </w:r>
      <w:r w:rsidRPr="00D327E1">
        <w:t>Restful API</w:t>
      </w:r>
      <w:r w:rsidRPr="00D327E1">
        <w:rPr>
          <w:rFonts w:hint="eastAsia"/>
        </w:rPr>
        <w:t>设计指南[</w:t>
      </w:r>
      <w:r w:rsidRPr="00D327E1">
        <w:t xml:space="preserve">OL]. </w:t>
      </w:r>
      <w:hyperlink r:id="rId42" w:history="1">
        <w:r w:rsidRPr="004B6552">
          <w:t>http://www.ruanyifeng.com/blog/2014/05/restful_api.html</w:t>
        </w:r>
      </w:hyperlink>
      <w:r>
        <w:rPr>
          <w:rFonts w:hint="eastAsia"/>
        </w:rPr>
        <w:t>，</w:t>
      </w:r>
      <w:r w:rsidRPr="00D327E1">
        <w:t>2014</w:t>
      </w:r>
      <w:r>
        <w:t>.</w:t>
      </w:r>
      <w:bookmarkEnd w:id="30"/>
    </w:p>
    <w:p w:rsidR="008F5AB7" w:rsidRDefault="008F5AB7" w:rsidP="008F5AB7">
      <w:pPr>
        <w:pStyle w:val="a1"/>
      </w:pPr>
      <w:bookmarkStart w:id="31" w:name="_Ref7821219"/>
      <w:r w:rsidRPr="008F5AB7">
        <w:rPr>
          <w:rFonts w:hint="eastAsia"/>
        </w:rPr>
        <w:t>明日科技，My</w:t>
      </w:r>
      <w:r w:rsidRPr="008F5AB7">
        <w:t>SQL</w:t>
      </w:r>
      <w:r w:rsidRPr="008F5AB7">
        <w:rPr>
          <w:rFonts w:hint="eastAsia"/>
        </w:rPr>
        <w:t>从入门到精通[</w:t>
      </w:r>
      <w:r w:rsidRPr="008F5AB7">
        <w:t>M].</w:t>
      </w:r>
      <w:r w:rsidRPr="008F5AB7">
        <w:rPr>
          <w:rFonts w:hint="eastAsia"/>
        </w:rPr>
        <w:t>清华大学出版社，2</w:t>
      </w:r>
      <w:r w:rsidRPr="008F5AB7">
        <w:t>017</w:t>
      </w:r>
      <w:r>
        <w:t>.</w:t>
      </w:r>
      <w:bookmarkEnd w:id="31"/>
    </w:p>
    <w:bookmarkStart w:id="32" w:name="_Ref7821275"/>
    <w:p w:rsidR="00E70079" w:rsidRDefault="0022149B" w:rsidP="00D72BEC">
      <w:pPr>
        <w:pStyle w:val="a1"/>
      </w:pPr>
      <w:r w:rsidRPr="0022149B">
        <w:fldChar w:fldCharType="begin"/>
      </w:r>
      <w:r w:rsidRPr="0022149B">
        <w:instrText xml:space="preserve"> HYPERLINK "https://book.jd.com/writer/卡西奥</w:instrText>
      </w:r>
      <w:r w:rsidRPr="0022149B">
        <w:instrText>·</w:instrText>
      </w:r>
      <w:r w:rsidRPr="0022149B">
        <w:instrText>德</w:instrText>
      </w:r>
      <w:r w:rsidRPr="0022149B">
        <w:instrText>·</w:instrText>
      </w:r>
      <w:r w:rsidRPr="0022149B">
        <w:instrText>宗萨</w:instrText>
      </w:r>
      <w:r w:rsidRPr="0022149B">
        <w:instrText>·</w:instrText>
      </w:r>
      <w:r w:rsidRPr="0022149B">
        <w:instrText xml:space="preserve">安东尼奥(Cassiode_1.html" \t "_blank" </w:instrText>
      </w:r>
      <w:r w:rsidRPr="0022149B">
        <w:fldChar w:fldCharType="separate"/>
      </w:r>
      <w:r w:rsidRPr="0022149B">
        <w:t>卡西奥</w:t>
      </w:r>
      <w:r w:rsidRPr="0022149B">
        <w:t>·</w:t>
      </w:r>
      <w:r w:rsidRPr="0022149B">
        <w:t>德</w:t>
      </w:r>
      <w:r w:rsidRPr="0022149B">
        <w:t>·</w:t>
      </w:r>
      <w:r w:rsidRPr="0022149B">
        <w:t>宗萨</w:t>
      </w:r>
      <w:r w:rsidRPr="0022149B">
        <w:t>·</w:t>
      </w:r>
      <w:r w:rsidRPr="0022149B">
        <w:t>安东尼奥</w:t>
      </w:r>
      <w:r w:rsidRPr="0022149B">
        <w:fldChar w:fldCharType="end"/>
      </w:r>
      <w:r w:rsidR="00D72BEC">
        <w:rPr>
          <w:rFonts w:hint="eastAsia"/>
        </w:rPr>
        <w:t>，</w:t>
      </w:r>
      <w:r w:rsidR="00D72BEC" w:rsidRPr="00D72BEC">
        <w:rPr>
          <w:rFonts w:hint="eastAsia"/>
        </w:rPr>
        <w:t>React开发实战[M].清华大学出版社，2017.</w:t>
      </w:r>
      <w:bookmarkEnd w:id="32"/>
    </w:p>
    <w:p w:rsidR="00D72BEC" w:rsidRDefault="0022149B" w:rsidP="0022149B">
      <w:pPr>
        <w:pStyle w:val="a1"/>
      </w:pPr>
      <w:bookmarkStart w:id="33" w:name="_Ref7823124"/>
      <w:r w:rsidRPr="0022149B">
        <w:rPr>
          <w:rFonts w:hint="eastAsia"/>
        </w:rPr>
        <w:t>阿里技术团队，A</w:t>
      </w:r>
      <w:r w:rsidRPr="0022149B">
        <w:t xml:space="preserve">nt Design[OL]. </w:t>
      </w:r>
      <w:hyperlink r:id="rId43" w:history="1">
        <w:r w:rsidRPr="0022149B">
          <w:t>https://ant.design/docs/react/getting-started-cn</w:t>
        </w:r>
      </w:hyperlink>
      <w:r w:rsidRPr="0022149B">
        <w:t>, 2018</w:t>
      </w:r>
      <w:r>
        <w:rPr>
          <w:rFonts w:hint="eastAsia"/>
        </w:rPr>
        <w:t>.</w:t>
      </w:r>
      <w:bookmarkEnd w:id="33"/>
    </w:p>
    <w:p w:rsidR="0022149B" w:rsidRPr="004C7AB2" w:rsidRDefault="0022149B" w:rsidP="0022149B">
      <w:pPr>
        <w:pStyle w:val="a1"/>
      </w:pPr>
      <w:bookmarkStart w:id="34" w:name="_Ref7823184"/>
      <w:r w:rsidRPr="0022149B">
        <w:t>刘文辉. 谈软件开发的流程[C]// 决策论坛</w:t>
      </w:r>
      <w:r w:rsidRPr="0022149B">
        <w:t>——</w:t>
      </w:r>
      <w:r w:rsidRPr="0022149B">
        <w:t>区域发展与公共政策研究学术研讨会. 0.</w:t>
      </w:r>
      <w:bookmarkEnd w:id="34"/>
    </w:p>
    <w:p w:rsidR="004A5C41" w:rsidRDefault="004A5C41" w:rsidP="004A5C41">
      <w:pPr>
        <w:pStyle w:val="aff4"/>
        <w:spacing w:before="240"/>
      </w:pPr>
      <w:bookmarkStart w:id="35" w:name="_Toc416962064"/>
      <w:bookmarkEnd w:id="19"/>
      <w:bookmarkEnd w:id="21"/>
      <w:r w:rsidRPr="001527A0">
        <w:rPr>
          <w:rFonts w:hint="eastAsia"/>
        </w:rPr>
        <w:lastRenderedPageBreak/>
        <w:t>致谢</w:t>
      </w:r>
      <w:bookmarkEnd w:id="35"/>
    </w:p>
    <w:p w:rsidR="003A4ABF" w:rsidRPr="003A4ABF" w:rsidRDefault="003A4ABF" w:rsidP="003A4ABF">
      <w:pPr>
        <w:pStyle w:val="a5"/>
      </w:pPr>
      <w:r w:rsidRPr="003A4ABF">
        <w:rPr>
          <w:rFonts w:hint="eastAsia"/>
        </w:rPr>
        <w:t>首先，我要诚挚的感谢我的导师张哲老师，在近一年的企业实习和毕业设计期间，都得到张哲老师的悉心教导，在论文写作过程中多次得到他的督促，并在我忙碌无状态的时候给与我鼓励，非常感谢！</w:t>
      </w:r>
    </w:p>
    <w:p w:rsidR="003A4ABF" w:rsidRPr="003A4ABF" w:rsidRDefault="003A4ABF" w:rsidP="003A4ABF">
      <w:pPr>
        <w:pStyle w:val="a5"/>
      </w:pPr>
      <w:r w:rsidRPr="003A4ABF">
        <w:rPr>
          <w:rFonts w:hint="eastAsia"/>
        </w:rPr>
        <w:t>其次，我还要感谢同组的孙妍同学，给我讲一些社团管理的流程与她对社团管理的一些经验，并及时把信息同步给我，给予了我非常大的帮助，非常感谢。</w:t>
      </w:r>
    </w:p>
    <w:p w:rsidR="003A4ABF" w:rsidRPr="003A4ABF" w:rsidRDefault="003A4ABF" w:rsidP="003A4ABF">
      <w:pPr>
        <w:pStyle w:val="a5"/>
      </w:pPr>
      <w:r w:rsidRPr="003A4ABF">
        <w:rPr>
          <w:rFonts w:hint="eastAsia"/>
        </w:rPr>
        <w:t>最后要感谢几年来给我们上课的老师与学院的各位工作人员，正是有他们辛勤的劳动，才使我今天有足够的能力完成整个项目，在此向他们表示真诚的谢意。</w:t>
      </w:r>
    </w:p>
    <w:p w:rsidR="0011756B" w:rsidRPr="00C11358" w:rsidRDefault="0011756B" w:rsidP="00C11358">
      <w:pPr>
        <w:pStyle w:val="affe"/>
        <w:ind w:firstLine="482"/>
      </w:pPr>
    </w:p>
    <w:sectPr w:rsidR="0011756B" w:rsidRPr="00C11358" w:rsidSect="0052657F">
      <w:footerReference w:type="default" r:id="rId44"/>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3FDF" w:rsidRDefault="00313FDF">
      <w:r>
        <w:separator/>
      </w:r>
    </w:p>
  </w:endnote>
  <w:endnote w:type="continuationSeparator" w:id="0">
    <w:p w:rsidR="00313FDF" w:rsidRDefault="00313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906" w:rsidRPr="009F7878" w:rsidRDefault="00E02906" w:rsidP="00173CF9">
    <w:pPr>
      <w:pStyle w:val="afb"/>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906" w:rsidRPr="009F7878" w:rsidRDefault="00E02906" w:rsidP="00173CF9">
    <w:pPr>
      <w:pStyle w:val="afb"/>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906" w:rsidRPr="009F7878" w:rsidRDefault="00E02906" w:rsidP="00173CF9">
    <w:pPr>
      <w:pStyle w:val="afb"/>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906" w:rsidRPr="009F7878" w:rsidRDefault="00E02906" w:rsidP="00173CF9">
    <w:pPr>
      <w:pStyle w:val="afb"/>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906" w:rsidRPr="0057059A" w:rsidRDefault="00E02906" w:rsidP="00173CF9">
    <w:pPr>
      <w:pStyle w:val="afb"/>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906" w:rsidRPr="0057059A" w:rsidRDefault="00E02906" w:rsidP="00173CF9">
    <w:pPr>
      <w:pStyle w:val="afb"/>
      <w:jc w:val="center"/>
    </w:pPr>
    <w:r>
      <w:rPr>
        <w:rStyle w:val="afd"/>
      </w:rPr>
      <w:fldChar w:fldCharType="begin"/>
    </w:r>
    <w:r>
      <w:rPr>
        <w:rStyle w:val="afd"/>
      </w:rPr>
      <w:instrText xml:space="preserve"> PAGE </w:instrText>
    </w:r>
    <w:r>
      <w:rPr>
        <w:rStyle w:val="afd"/>
      </w:rPr>
      <w:fldChar w:fldCharType="separate"/>
    </w:r>
    <w:r w:rsidR="0087232A">
      <w:rPr>
        <w:rStyle w:val="afd"/>
        <w:noProof/>
      </w:rPr>
      <w:t>15</w:t>
    </w:r>
    <w:r>
      <w:rPr>
        <w:rStyle w:val="af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3FDF" w:rsidRDefault="00313FDF">
      <w:r>
        <w:separator/>
      </w:r>
    </w:p>
  </w:footnote>
  <w:footnote w:type="continuationSeparator" w:id="0">
    <w:p w:rsidR="00313FDF" w:rsidRDefault="00313F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906" w:rsidRPr="007C18C4" w:rsidRDefault="00E02906" w:rsidP="00173CF9">
    <w:pPr>
      <w:pStyle w:val="afe"/>
    </w:pPr>
    <w:r>
      <w:rPr>
        <w:rFonts w:hint="eastAsia"/>
      </w:rPr>
      <w:t>人力资源管理的趋势与创新</w:t>
    </w:r>
  </w:p>
  <w:p w:rsidR="00E02906" w:rsidRPr="00E54B5F" w:rsidRDefault="00E02906" w:rsidP="00173CF9">
    <w:pPr>
      <w:pStyle w:val="afe"/>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906" w:rsidRPr="00B6541E" w:rsidRDefault="00E02906" w:rsidP="00173CF9"/>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906" w:rsidRPr="007C1074" w:rsidRDefault="00E02906" w:rsidP="00173CF9">
    <w:pPr>
      <w:pStyle w:val="afe"/>
    </w:pPr>
    <w:r>
      <w:rPr>
        <w:rFonts w:hint="eastAsia"/>
      </w:rPr>
      <w:t>高校社团管理系统的设计与实现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85673B7"/>
    <w:multiLevelType w:val="hybridMultilevel"/>
    <w:tmpl w:val="BFD01ED0"/>
    <w:lvl w:ilvl="0" w:tplc="F0EAE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2" w15:restartNumberingAfterBreak="0">
    <w:nsid w:val="157B3E28"/>
    <w:multiLevelType w:val="hybridMultilevel"/>
    <w:tmpl w:val="8248A50A"/>
    <w:lvl w:ilvl="0" w:tplc="14846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D56F50"/>
    <w:multiLevelType w:val="hybridMultilevel"/>
    <w:tmpl w:val="C10A27DC"/>
    <w:lvl w:ilvl="0" w:tplc="C62E6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5A6B08"/>
    <w:multiLevelType w:val="hybridMultilevel"/>
    <w:tmpl w:val="298EBAEC"/>
    <w:lvl w:ilvl="0" w:tplc="4852E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15:restartNumberingAfterBreak="0">
    <w:nsid w:val="266526A9"/>
    <w:multiLevelType w:val="hybridMultilevel"/>
    <w:tmpl w:val="2560607E"/>
    <w:lvl w:ilvl="0" w:tplc="5AE09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15:restartNumberingAfterBreak="0">
    <w:nsid w:val="3518114C"/>
    <w:multiLevelType w:val="hybridMultilevel"/>
    <w:tmpl w:val="0582BE00"/>
    <w:lvl w:ilvl="0" w:tplc="43C076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1" w15:restartNumberingAfterBreak="0">
    <w:nsid w:val="398F668F"/>
    <w:multiLevelType w:val="hybridMultilevel"/>
    <w:tmpl w:val="A6B85EEC"/>
    <w:lvl w:ilvl="0" w:tplc="45FE9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A1B590A"/>
    <w:multiLevelType w:val="hybridMultilevel"/>
    <w:tmpl w:val="1F681A18"/>
    <w:lvl w:ilvl="0" w:tplc="152C8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27C4F80"/>
    <w:multiLevelType w:val="hybridMultilevel"/>
    <w:tmpl w:val="75FCDF44"/>
    <w:lvl w:ilvl="0" w:tplc="588A0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6A147BD"/>
    <w:multiLevelType w:val="hybridMultilevel"/>
    <w:tmpl w:val="65D06848"/>
    <w:lvl w:ilvl="0" w:tplc="A6C68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F34347"/>
    <w:multiLevelType w:val="hybridMultilevel"/>
    <w:tmpl w:val="6A6C0DF6"/>
    <w:lvl w:ilvl="0" w:tplc="431AC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1164A3"/>
    <w:multiLevelType w:val="hybridMultilevel"/>
    <w:tmpl w:val="F85A38A4"/>
    <w:lvl w:ilvl="0" w:tplc="84D20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476A41"/>
    <w:multiLevelType w:val="hybridMultilevel"/>
    <w:tmpl w:val="8F0A15EA"/>
    <w:lvl w:ilvl="0" w:tplc="91587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9" w15:restartNumberingAfterBreak="0">
    <w:nsid w:val="67295680"/>
    <w:multiLevelType w:val="hybridMultilevel"/>
    <w:tmpl w:val="3B406DB8"/>
    <w:lvl w:ilvl="0" w:tplc="34DC25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C802B3E"/>
    <w:multiLevelType w:val="hybridMultilevel"/>
    <w:tmpl w:val="144AD0D8"/>
    <w:lvl w:ilvl="0" w:tplc="FD1E2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26F5013"/>
    <w:multiLevelType w:val="hybridMultilevel"/>
    <w:tmpl w:val="64F6D1C4"/>
    <w:lvl w:ilvl="0" w:tplc="E26E3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D07548"/>
    <w:multiLevelType w:val="hybridMultilevel"/>
    <w:tmpl w:val="C9F2F8E8"/>
    <w:lvl w:ilvl="0" w:tplc="4B94E2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1"/>
  </w:num>
  <w:num w:numId="3">
    <w:abstractNumId w:val="20"/>
  </w:num>
  <w:num w:numId="4">
    <w:abstractNumId w:val="15"/>
  </w:num>
  <w:num w:numId="5">
    <w:abstractNumId w:val="28"/>
  </w:num>
  <w:num w:numId="6">
    <w:abstractNumId w:val="1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1"/>
  </w:num>
  <w:num w:numId="24">
    <w:abstractNumId w:val="20"/>
  </w:num>
  <w:num w:numId="25">
    <w:abstractNumId w:val="15"/>
  </w:num>
  <w:num w:numId="26">
    <w:abstractNumId w:val="28"/>
  </w:num>
  <w:num w:numId="27">
    <w:abstractNumId w:val="14"/>
  </w:num>
  <w:num w:numId="28">
    <w:abstractNumId w:val="21"/>
  </w:num>
  <w:num w:numId="29">
    <w:abstractNumId w:val="10"/>
  </w:num>
  <w:num w:numId="30">
    <w:abstractNumId w:val="24"/>
  </w:num>
  <w:num w:numId="31">
    <w:abstractNumId w:val="12"/>
  </w:num>
  <w:num w:numId="32">
    <w:abstractNumId w:val="31"/>
  </w:num>
  <w:num w:numId="33">
    <w:abstractNumId w:val="29"/>
  </w:num>
  <w:num w:numId="34">
    <w:abstractNumId w:val="32"/>
  </w:num>
  <w:num w:numId="35">
    <w:abstractNumId w:val="16"/>
  </w:num>
  <w:num w:numId="36">
    <w:abstractNumId w:val="22"/>
  </w:num>
  <w:num w:numId="37">
    <w:abstractNumId w:val="13"/>
  </w:num>
  <w:num w:numId="38">
    <w:abstractNumId w:val="25"/>
  </w:num>
  <w:num w:numId="39">
    <w:abstractNumId w:val="27"/>
  </w:num>
  <w:num w:numId="40">
    <w:abstractNumId w:val="19"/>
  </w:num>
  <w:num w:numId="41">
    <w:abstractNumId w:val="23"/>
  </w:num>
  <w:num w:numId="42">
    <w:abstractNumId w:val="30"/>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formatting="1" w:enforcement="1" w:cryptProviderType="rsaAES" w:cryptAlgorithmClass="hash" w:cryptAlgorithmType="typeAny" w:cryptAlgorithmSid="14" w:cryptSpinCount="100000" w:hash="YN0H4P3OyqcqXXGzPZV2KvLQcp0O3+oFxTBjOKjdOvo14Vh/Y45HaJmY11tYuysLMShxx/DBMivQjE2aK2dAcg==" w:salt="irFCh+ZNS8Y6ytSUn4Nkcw=="/>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ED7"/>
    <w:rsid w:val="00003A94"/>
    <w:rsid w:val="000104F8"/>
    <w:rsid w:val="00020E57"/>
    <w:rsid w:val="00023CF8"/>
    <w:rsid w:val="00031F58"/>
    <w:rsid w:val="00033352"/>
    <w:rsid w:val="0003694D"/>
    <w:rsid w:val="0005128D"/>
    <w:rsid w:val="00055EC0"/>
    <w:rsid w:val="00067E4B"/>
    <w:rsid w:val="000749BC"/>
    <w:rsid w:val="000902EF"/>
    <w:rsid w:val="000A1DEC"/>
    <w:rsid w:val="000C4D74"/>
    <w:rsid w:val="000D355A"/>
    <w:rsid w:val="000F1467"/>
    <w:rsid w:val="001016C7"/>
    <w:rsid w:val="0010586A"/>
    <w:rsid w:val="0011212A"/>
    <w:rsid w:val="0011756B"/>
    <w:rsid w:val="00122119"/>
    <w:rsid w:val="00123CD4"/>
    <w:rsid w:val="001419E4"/>
    <w:rsid w:val="00144F6F"/>
    <w:rsid w:val="00152225"/>
    <w:rsid w:val="0017278C"/>
    <w:rsid w:val="00173CF9"/>
    <w:rsid w:val="00196DCB"/>
    <w:rsid w:val="001D5D11"/>
    <w:rsid w:val="001E5533"/>
    <w:rsid w:val="001E707B"/>
    <w:rsid w:val="001F1EC2"/>
    <w:rsid w:val="001F3194"/>
    <w:rsid w:val="0022149B"/>
    <w:rsid w:val="0022323C"/>
    <w:rsid w:val="002324A8"/>
    <w:rsid w:val="00243E1B"/>
    <w:rsid w:val="002613BD"/>
    <w:rsid w:val="00266732"/>
    <w:rsid w:val="0028333D"/>
    <w:rsid w:val="00293ED7"/>
    <w:rsid w:val="002C07B9"/>
    <w:rsid w:val="002C7C48"/>
    <w:rsid w:val="002E3A7D"/>
    <w:rsid w:val="00305728"/>
    <w:rsid w:val="00313FDF"/>
    <w:rsid w:val="0032530F"/>
    <w:rsid w:val="00327A9A"/>
    <w:rsid w:val="0033034D"/>
    <w:rsid w:val="00365D61"/>
    <w:rsid w:val="003774D2"/>
    <w:rsid w:val="0039659E"/>
    <w:rsid w:val="00397B46"/>
    <w:rsid w:val="003A4ABF"/>
    <w:rsid w:val="003B05A6"/>
    <w:rsid w:val="003B74BD"/>
    <w:rsid w:val="003F268C"/>
    <w:rsid w:val="00405F41"/>
    <w:rsid w:val="004110EF"/>
    <w:rsid w:val="00415343"/>
    <w:rsid w:val="00423EB1"/>
    <w:rsid w:val="00427C43"/>
    <w:rsid w:val="004346DB"/>
    <w:rsid w:val="00434DAA"/>
    <w:rsid w:val="0044201F"/>
    <w:rsid w:val="00460469"/>
    <w:rsid w:val="00471703"/>
    <w:rsid w:val="00471E51"/>
    <w:rsid w:val="004727E5"/>
    <w:rsid w:val="00483360"/>
    <w:rsid w:val="0049119F"/>
    <w:rsid w:val="00491C8C"/>
    <w:rsid w:val="00497E18"/>
    <w:rsid w:val="004A5C41"/>
    <w:rsid w:val="004C0DFB"/>
    <w:rsid w:val="004C0EB1"/>
    <w:rsid w:val="004D4C83"/>
    <w:rsid w:val="004E7B65"/>
    <w:rsid w:val="00501EA4"/>
    <w:rsid w:val="0052206E"/>
    <w:rsid w:val="005258F2"/>
    <w:rsid w:val="0052657F"/>
    <w:rsid w:val="00533C04"/>
    <w:rsid w:val="00553B1B"/>
    <w:rsid w:val="00562687"/>
    <w:rsid w:val="005754B8"/>
    <w:rsid w:val="00577735"/>
    <w:rsid w:val="00593041"/>
    <w:rsid w:val="00595D48"/>
    <w:rsid w:val="00596E24"/>
    <w:rsid w:val="005A0C70"/>
    <w:rsid w:val="005A370D"/>
    <w:rsid w:val="005A58BB"/>
    <w:rsid w:val="005D3CB4"/>
    <w:rsid w:val="005D409B"/>
    <w:rsid w:val="005E219F"/>
    <w:rsid w:val="005E58BC"/>
    <w:rsid w:val="0060727F"/>
    <w:rsid w:val="006072EF"/>
    <w:rsid w:val="00633AB6"/>
    <w:rsid w:val="0063589B"/>
    <w:rsid w:val="00653D24"/>
    <w:rsid w:val="006546B0"/>
    <w:rsid w:val="00676776"/>
    <w:rsid w:val="006A01A7"/>
    <w:rsid w:val="006B1DAE"/>
    <w:rsid w:val="006B2DB4"/>
    <w:rsid w:val="006B72D7"/>
    <w:rsid w:val="006C534C"/>
    <w:rsid w:val="006D2896"/>
    <w:rsid w:val="006E0EEF"/>
    <w:rsid w:val="00700BDA"/>
    <w:rsid w:val="00721223"/>
    <w:rsid w:val="00723A9C"/>
    <w:rsid w:val="00735C75"/>
    <w:rsid w:val="007551CE"/>
    <w:rsid w:val="007814C0"/>
    <w:rsid w:val="007931FB"/>
    <w:rsid w:val="007A1E9B"/>
    <w:rsid w:val="007A5E27"/>
    <w:rsid w:val="007B6E48"/>
    <w:rsid w:val="007C7DEA"/>
    <w:rsid w:val="007F63A4"/>
    <w:rsid w:val="007F64C0"/>
    <w:rsid w:val="00807AA3"/>
    <w:rsid w:val="008121A1"/>
    <w:rsid w:val="00815D84"/>
    <w:rsid w:val="00825453"/>
    <w:rsid w:val="00826DFF"/>
    <w:rsid w:val="0083301C"/>
    <w:rsid w:val="008479A2"/>
    <w:rsid w:val="00853FC2"/>
    <w:rsid w:val="00854B5E"/>
    <w:rsid w:val="00865106"/>
    <w:rsid w:val="0087232A"/>
    <w:rsid w:val="00890DA7"/>
    <w:rsid w:val="008B6688"/>
    <w:rsid w:val="008D4848"/>
    <w:rsid w:val="008F36BD"/>
    <w:rsid w:val="008F5AB7"/>
    <w:rsid w:val="009030E7"/>
    <w:rsid w:val="00946358"/>
    <w:rsid w:val="00954274"/>
    <w:rsid w:val="009543CF"/>
    <w:rsid w:val="00961B5D"/>
    <w:rsid w:val="00965329"/>
    <w:rsid w:val="00965AC4"/>
    <w:rsid w:val="00981E17"/>
    <w:rsid w:val="0098662E"/>
    <w:rsid w:val="009A1049"/>
    <w:rsid w:val="009A3397"/>
    <w:rsid w:val="009A421F"/>
    <w:rsid w:val="009B5CFB"/>
    <w:rsid w:val="009C4FAC"/>
    <w:rsid w:val="009D5BC8"/>
    <w:rsid w:val="009E0298"/>
    <w:rsid w:val="009E654F"/>
    <w:rsid w:val="009F216B"/>
    <w:rsid w:val="00A20B42"/>
    <w:rsid w:val="00A513A2"/>
    <w:rsid w:val="00A51FAF"/>
    <w:rsid w:val="00A715B0"/>
    <w:rsid w:val="00A72F8F"/>
    <w:rsid w:val="00A96078"/>
    <w:rsid w:val="00AC21C0"/>
    <w:rsid w:val="00AF74F1"/>
    <w:rsid w:val="00B2124C"/>
    <w:rsid w:val="00B334D5"/>
    <w:rsid w:val="00B46365"/>
    <w:rsid w:val="00B559E3"/>
    <w:rsid w:val="00B6414E"/>
    <w:rsid w:val="00B665C7"/>
    <w:rsid w:val="00B66954"/>
    <w:rsid w:val="00B76A95"/>
    <w:rsid w:val="00BB29EA"/>
    <w:rsid w:val="00BB44BC"/>
    <w:rsid w:val="00BC39C5"/>
    <w:rsid w:val="00BD5EAE"/>
    <w:rsid w:val="00BE6CA6"/>
    <w:rsid w:val="00C06E32"/>
    <w:rsid w:val="00C11358"/>
    <w:rsid w:val="00C1712D"/>
    <w:rsid w:val="00C20AF0"/>
    <w:rsid w:val="00C2664A"/>
    <w:rsid w:val="00C31709"/>
    <w:rsid w:val="00C735B8"/>
    <w:rsid w:val="00C833E2"/>
    <w:rsid w:val="00C85C86"/>
    <w:rsid w:val="00C87D44"/>
    <w:rsid w:val="00C969FF"/>
    <w:rsid w:val="00CC088F"/>
    <w:rsid w:val="00CD7283"/>
    <w:rsid w:val="00CF24A6"/>
    <w:rsid w:val="00D151AF"/>
    <w:rsid w:val="00D26EC5"/>
    <w:rsid w:val="00D30DD1"/>
    <w:rsid w:val="00D327E1"/>
    <w:rsid w:val="00D36271"/>
    <w:rsid w:val="00D44776"/>
    <w:rsid w:val="00D45066"/>
    <w:rsid w:val="00D5635E"/>
    <w:rsid w:val="00D64C7A"/>
    <w:rsid w:val="00D67C93"/>
    <w:rsid w:val="00D72BEC"/>
    <w:rsid w:val="00D83F4A"/>
    <w:rsid w:val="00D9130A"/>
    <w:rsid w:val="00D97B16"/>
    <w:rsid w:val="00DB07E5"/>
    <w:rsid w:val="00DE39E3"/>
    <w:rsid w:val="00DF5330"/>
    <w:rsid w:val="00DF7334"/>
    <w:rsid w:val="00E02906"/>
    <w:rsid w:val="00E06DBB"/>
    <w:rsid w:val="00E311B1"/>
    <w:rsid w:val="00E375A6"/>
    <w:rsid w:val="00E400D2"/>
    <w:rsid w:val="00E50623"/>
    <w:rsid w:val="00E70079"/>
    <w:rsid w:val="00E92744"/>
    <w:rsid w:val="00ED2ED9"/>
    <w:rsid w:val="00EE5620"/>
    <w:rsid w:val="00EF26AD"/>
    <w:rsid w:val="00EF78D6"/>
    <w:rsid w:val="00F00C58"/>
    <w:rsid w:val="00F16CC1"/>
    <w:rsid w:val="00F20470"/>
    <w:rsid w:val="00F22E72"/>
    <w:rsid w:val="00F453DA"/>
    <w:rsid w:val="00F50D19"/>
    <w:rsid w:val="00F51CA5"/>
    <w:rsid w:val="00F530E9"/>
    <w:rsid w:val="00F555E0"/>
    <w:rsid w:val="00F61E26"/>
    <w:rsid w:val="00F67D47"/>
    <w:rsid w:val="00F74C55"/>
    <w:rsid w:val="00FB6690"/>
    <w:rsid w:val="00FC6C4E"/>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C66454-90B2-401F-BA9D-BF89353E1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iPriority="0" w:unhideWhenUsed="1"/>
    <w:lsdException w:name="footer" w:locked="1"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semiHidden="1" w:unhideWhenUsed="1"/>
    <w:lsdException w:name="Table Colorful 3" w:semiHidden="1"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semiHidden="1" w:unhideWhenUsed="1"/>
    <w:lsdException w:name="Table Elegant" w:semiHidden="1"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semiHidden="1" w:unhideWhenUsed="1"/>
    <w:lsdException w:name="Table Web 3" w:semiHidden="1" w:unhideWhenUsed="1"/>
    <w:lsdException w:name="Balloon Text" w:semiHidden="1" w:uiPriority="0" w:unhideWhenUsed="1"/>
    <w:lsdException w:name="Table Grid" w:locked="1" w:uiPriority="0"/>
    <w:lsdException w:name="Table Theme" w:locked="1" w:semiHidden="1" w:uiPriority="0" w:unhideWhenUsed="1"/>
    <w:lsdException w:name="Placeholder Text" w:semiHidden="1"/>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0"/>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0"/>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0"/>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0"/>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0"/>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标题 1 字符"/>
    <w:link w:val="1"/>
    <w:rsid w:val="004A5C41"/>
    <w:rPr>
      <w:rFonts w:ascii="黑体" w:eastAsia="黑体" w:hAnsi="Times New Roman"/>
      <w:bCs/>
      <w:kern w:val="2"/>
      <w:sz w:val="30"/>
      <w:szCs w:val="44"/>
    </w:rPr>
  </w:style>
  <w:style w:type="character" w:customStyle="1" w:styleId="20">
    <w:name w:val="标题 2 字符"/>
    <w:link w:val="2"/>
    <w:rsid w:val="004A5C41"/>
    <w:rPr>
      <w:rFonts w:ascii="黑体" w:eastAsia="黑体" w:hAnsi="Arial"/>
      <w:bCs/>
      <w:kern w:val="2"/>
      <w:sz w:val="28"/>
      <w:szCs w:val="32"/>
    </w:rPr>
  </w:style>
  <w:style w:type="character" w:customStyle="1" w:styleId="30">
    <w:name w:val="标题 3 字符"/>
    <w:link w:val="3"/>
    <w:rsid w:val="004A5C41"/>
    <w:rPr>
      <w:rFonts w:ascii="黑体" w:eastAsia="黑体" w:hAnsi="Times New Roman"/>
      <w:bCs/>
      <w:kern w:val="2"/>
      <w:sz w:val="24"/>
      <w:szCs w:val="32"/>
    </w:rPr>
  </w:style>
  <w:style w:type="character" w:customStyle="1" w:styleId="40">
    <w:name w:val="标题 4 字符"/>
    <w:link w:val="4"/>
    <w:rsid w:val="004A5C41"/>
    <w:rPr>
      <w:rFonts w:ascii="宋体" w:hAnsi="Arial"/>
      <w:bCs/>
      <w:kern w:val="2"/>
      <w:sz w:val="24"/>
      <w:szCs w:val="28"/>
    </w:rPr>
  </w:style>
  <w:style w:type="character" w:customStyle="1" w:styleId="50">
    <w:name w:val="标题 5 字符"/>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1">
    <w:name w:val="toc 1"/>
    <w:basedOn w:val="a4"/>
    <w:autoRedefine/>
    <w:uiPriority w:val="9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1">
    <w:name w:val="内封2基本信息"/>
    <w:basedOn w:val="a4"/>
    <w:next w:val="a5"/>
    <w:locked/>
    <w:rsid w:val="00483360"/>
    <w:pPr>
      <w:snapToGrid w:val="0"/>
      <w:spacing w:line="360" w:lineRule="auto"/>
      <w:ind w:leftChars="1100" w:left="1100"/>
      <w:jc w:val="left"/>
    </w:pPr>
    <w:rPr>
      <w:sz w:val="24"/>
    </w:rPr>
  </w:style>
  <w:style w:type="character" w:customStyle="1" w:styleId="22">
    <w:name w:val="内封2基本信息文字"/>
    <w:rsid w:val="00483360"/>
    <w:rPr>
      <w:rFonts w:ascii="宋体" w:eastAsia="宋体"/>
      <w:sz w:val="24"/>
      <w:u w:val="single"/>
    </w:rPr>
  </w:style>
  <w:style w:type="paragraph" w:customStyle="1" w:styleId="23">
    <w:name w:val="内封2署尾"/>
    <w:basedOn w:val="a4"/>
    <w:next w:val="a5"/>
    <w:locked/>
    <w:rsid w:val="00483360"/>
    <w:pPr>
      <w:spacing w:line="360" w:lineRule="auto"/>
      <w:jc w:val="center"/>
    </w:pPr>
    <w:rPr>
      <w:rFonts w:ascii="宋体" w:hAnsi="宋体"/>
      <w:sz w:val="24"/>
    </w:rPr>
  </w:style>
  <w:style w:type="paragraph" w:customStyle="1" w:styleId="24">
    <w:name w:val="内封2抬头"/>
    <w:basedOn w:val="a5"/>
    <w:locked/>
    <w:rsid w:val="00483360"/>
    <w:pPr>
      <w:spacing w:line="240" w:lineRule="auto"/>
      <w:ind w:firstLineChars="0" w:firstLine="0"/>
      <w:jc w:val="center"/>
    </w:pPr>
    <w:rPr>
      <w:rFonts w:hAnsi="宋体"/>
      <w:b/>
      <w:sz w:val="36"/>
      <w:szCs w:val="36"/>
    </w:rPr>
  </w:style>
  <w:style w:type="paragraph" w:customStyle="1" w:styleId="25">
    <w:name w:val="内封2英文标题"/>
    <w:basedOn w:val="aa"/>
    <w:next w:val="a5"/>
    <w:locked/>
    <w:rsid w:val="00483360"/>
    <w:pPr>
      <w:spacing w:before="0" w:after="0" w:line="400" w:lineRule="exact"/>
      <w:outlineLvl w:val="9"/>
    </w:pPr>
    <w:rPr>
      <w:rFonts w:ascii="Times New Roman" w:hAnsi="Times New Roman"/>
    </w:rPr>
  </w:style>
  <w:style w:type="paragraph" w:customStyle="1" w:styleId="26">
    <w:name w:val="内封2英文副标题"/>
    <w:basedOn w:val="a4"/>
    <w:next w:val="a5"/>
    <w:locked/>
    <w:rsid w:val="00483360"/>
    <w:pPr>
      <w:ind w:rightChars="300" w:right="300"/>
      <w:jc w:val="right"/>
    </w:pPr>
    <w:rPr>
      <w:b/>
      <w:sz w:val="30"/>
    </w:rPr>
  </w:style>
  <w:style w:type="paragraph" w:customStyle="1" w:styleId="27">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afc"/>
    <w:locked/>
    <w:rsid w:val="00483360"/>
    <w:pPr>
      <w:tabs>
        <w:tab w:val="center" w:pos="4153"/>
        <w:tab w:val="right" w:pos="8306"/>
      </w:tabs>
      <w:snapToGrid w:val="0"/>
      <w:jc w:val="left"/>
    </w:pPr>
    <w:rPr>
      <w:sz w:val="18"/>
      <w:szCs w:val="18"/>
    </w:rPr>
  </w:style>
  <w:style w:type="character" w:customStyle="1" w:styleId="afc">
    <w:name w:val="页脚 字符"/>
    <w:link w:val="afb"/>
    <w:rsid w:val="004A5C41"/>
    <w:rPr>
      <w:rFonts w:ascii="Times New Roman" w:hAnsi="Times New Roman"/>
      <w:kern w:val="2"/>
      <w:sz w:val="18"/>
      <w:szCs w:val="18"/>
    </w:rPr>
  </w:style>
  <w:style w:type="character" w:styleId="afd">
    <w:name w:val="page number"/>
    <w:locked/>
    <w:rsid w:val="00483360"/>
  </w:style>
  <w:style w:type="paragraph" w:styleId="afe">
    <w:name w:val="header"/>
    <w:basedOn w:val="a4"/>
    <w:link w:val="aff"/>
    <w:locked/>
    <w:rsid w:val="00483360"/>
    <w:pPr>
      <w:pBdr>
        <w:bottom w:val="single" w:sz="6" w:space="1" w:color="auto"/>
      </w:pBdr>
      <w:tabs>
        <w:tab w:val="center" w:pos="4153"/>
        <w:tab w:val="right" w:pos="8306"/>
      </w:tabs>
      <w:snapToGrid w:val="0"/>
      <w:jc w:val="center"/>
    </w:pPr>
    <w:rPr>
      <w:sz w:val="18"/>
      <w:szCs w:val="18"/>
    </w:rPr>
  </w:style>
  <w:style w:type="character" w:customStyle="1" w:styleId="aff">
    <w:name w:val="页眉 字符"/>
    <w:link w:val="afe"/>
    <w:rsid w:val="004A5C41"/>
    <w:rPr>
      <w:rFonts w:ascii="Times New Roman" w:hAnsi="Times New Roman"/>
      <w:kern w:val="2"/>
      <w:sz w:val="18"/>
      <w:szCs w:val="18"/>
    </w:rPr>
  </w:style>
  <w:style w:type="paragraph" w:customStyle="1" w:styleId="aff0">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8"/>
    <w:locked/>
    <w:rsid w:val="00483360"/>
    <w:pPr>
      <w:numPr>
        <w:numId w:val="24"/>
      </w:numPr>
      <w:spacing w:line="300" w:lineRule="auto"/>
    </w:pPr>
    <w:rPr>
      <w:sz w:val="24"/>
    </w:rPr>
  </w:style>
  <w:style w:type="paragraph" w:customStyle="1" w:styleId="aff1">
    <w:name w:val="摘要英文作者"/>
    <w:basedOn w:val="aff2"/>
    <w:next w:val="a2"/>
    <w:locked/>
    <w:rsid w:val="00483360"/>
    <w:pPr>
      <w:spacing w:beforeLines="0" w:before="0" w:line="300" w:lineRule="auto"/>
    </w:pPr>
  </w:style>
  <w:style w:type="paragraph" w:customStyle="1" w:styleId="aff3">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f0"/>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2">
    <w:name w:val="摘要中文作者"/>
    <w:basedOn w:val="a4"/>
    <w:next w:val="a3"/>
    <w:locked/>
    <w:rsid w:val="00483360"/>
    <w:pPr>
      <w:keepNext/>
      <w:spacing w:beforeLines="50" w:before="50" w:afterLines="50" w:after="50" w:line="360" w:lineRule="auto"/>
      <w:jc w:val="center"/>
    </w:pPr>
    <w:rPr>
      <w:sz w:val="28"/>
    </w:rPr>
  </w:style>
  <w:style w:type="paragraph" w:customStyle="1" w:styleId="aff4">
    <w:name w:val="致谢标题"/>
    <w:basedOn w:val="ac"/>
    <w:next w:val="aff5"/>
    <w:locked/>
    <w:rsid w:val="00483360"/>
  </w:style>
  <w:style w:type="paragraph" w:customStyle="1" w:styleId="aff5">
    <w:name w:val="致谢正文"/>
    <w:basedOn w:val="ad"/>
    <w:rsid w:val="00483360"/>
  </w:style>
  <w:style w:type="paragraph" w:customStyle="1" w:styleId="29">
    <w:name w:val="内封2中文副标题"/>
    <w:basedOn w:val="2a"/>
    <w:locked/>
    <w:rsid w:val="00483360"/>
    <w:pPr>
      <w:ind w:right="630"/>
    </w:pPr>
    <w:rPr>
      <w:rFonts w:cs="宋体"/>
      <w:bCs/>
      <w:szCs w:val="20"/>
    </w:rPr>
  </w:style>
  <w:style w:type="paragraph" w:customStyle="1" w:styleId="aff6">
    <w:name w:val="摘要中文副标题"/>
    <w:basedOn w:val="a4"/>
    <w:next w:val="aff2"/>
    <w:locked/>
    <w:rsid w:val="00483360"/>
    <w:pPr>
      <w:ind w:rightChars="300" w:right="630"/>
      <w:jc w:val="right"/>
    </w:pPr>
    <w:rPr>
      <w:rFonts w:eastAsia="黑体"/>
      <w:sz w:val="28"/>
      <w:szCs w:val="32"/>
    </w:rPr>
  </w:style>
  <w:style w:type="paragraph" w:customStyle="1" w:styleId="aff7">
    <w:name w:val="摘要英文副标题"/>
    <w:basedOn w:val="a4"/>
    <w:next w:val="aff1"/>
    <w:locked/>
    <w:rsid w:val="00483360"/>
    <w:pPr>
      <w:spacing w:line="300" w:lineRule="auto"/>
      <w:ind w:rightChars="300" w:right="630"/>
      <w:jc w:val="right"/>
    </w:pPr>
    <w:rPr>
      <w:b/>
      <w:sz w:val="28"/>
      <w:szCs w:val="32"/>
    </w:rPr>
  </w:style>
  <w:style w:type="paragraph" w:styleId="aa">
    <w:name w:val="Title"/>
    <w:basedOn w:val="a4"/>
    <w:link w:val="aff8"/>
    <w:uiPriority w:val="99"/>
    <w:qFormat/>
    <w:locked/>
    <w:rsid w:val="00483360"/>
    <w:pPr>
      <w:spacing w:before="240" w:after="60"/>
      <w:jc w:val="center"/>
      <w:outlineLvl w:val="0"/>
    </w:pPr>
    <w:rPr>
      <w:rFonts w:ascii="Arial" w:hAnsi="Arial" w:cs="Arial"/>
      <w:b/>
      <w:bCs/>
      <w:sz w:val="32"/>
      <w:szCs w:val="32"/>
    </w:rPr>
  </w:style>
  <w:style w:type="character" w:customStyle="1" w:styleId="aff8">
    <w:name w:val="标题 字符"/>
    <w:link w:val="aa"/>
    <w:uiPriority w:val="99"/>
    <w:rsid w:val="0011212A"/>
    <w:rPr>
      <w:rFonts w:ascii="Arial" w:hAnsi="Arial" w:cs="Arial"/>
      <w:b/>
      <w:bCs/>
      <w:kern w:val="2"/>
      <w:sz w:val="32"/>
      <w:szCs w:val="32"/>
    </w:rPr>
  </w:style>
  <w:style w:type="paragraph" w:styleId="af4">
    <w:name w:val="Body Text"/>
    <w:basedOn w:val="a4"/>
    <w:link w:val="aff9"/>
    <w:rsid w:val="00483360"/>
    <w:pPr>
      <w:spacing w:after="120"/>
    </w:pPr>
  </w:style>
  <w:style w:type="character" w:customStyle="1" w:styleId="aff9">
    <w:name w:val="正文文本 字符"/>
    <w:link w:val="af4"/>
    <w:rsid w:val="004A5C41"/>
    <w:rPr>
      <w:rFonts w:ascii="Times New Roman" w:hAnsi="Times New Roman"/>
      <w:kern w:val="2"/>
      <w:sz w:val="21"/>
      <w:szCs w:val="24"/>
    </w:rPr>
  </w:style>
  <w:style w:type="table" w:styleId="affa">
    <w:name w:val="Table Grid"/>
    <w:basedOn w:val="a7"/>
    <w:locked/>
    <w:rsid w:val="00483360"/>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b">
    <w:name w:val="表格标题"/>
    <w:basedOn w:val="a4"/>
    <w:rsid w:val="00483360"/>
    <w:pPr>
      <w:jc w:val="center"/>
    </w:pPr>
    <w:rPr>
      <w:rFonts w:ascii="宋体"/>
      <w:b/>
    </w:rPr>
  </w:style>
  <w:style w:type="paragraph" w:customStyle="1" w:styleId="affc">
    <w:name w:val="表格正文"/>
    <w:basedOn w:val="a4"/>
    <w:rsid w:val="00483360"/>
    <w:pPr>
      <w:jc w:val="left"/>
    </w:pPr>
    <w:rPr>
      <w:rFonts w:ascii="宋体"/>
    </w:rPr>
  </w:style>
  <w:style w:type="paragraph" w:customStyle="1" w:styleId="affd">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e">
    <w:name w:val="论文正文警告"/>
    <w:basedOn w:val="af"/>
    <w:next w:val="a5"/>
    <w:locked/>
    <w:rsid w:val="00483360"/>
    <w:rPr>
      <w:b/>
      <w:color w:val="FF0000"/>
    </w:rPr>
  </w:style>
  <w:style w:type="character" w:customStyle="1" w:styleId="afff">
    <w:name w:val="论文正文文字"/>
    <w:uiPriority w:val="99"/>
    <w:locked/>
    <w:rsid w:val="00483360"/>
    <w:rPr>
      <w:rFonts w:eastAsia="宋体"/>
      <w:noProof/>
      <w:sz w:val="24"/>
    </w:rPr>
  </w:style>
  <w:style w:type="paragraph" w:customStyle="1" w:styleId="2a">
    <w:name w:val="内封2副标题"/>
    <w:basedOn w:val="a4"/>
    <w:next w:val="a5"/>
    <w:locked/>
    <w:rsid w:val="00483360"/>
    <w:pPr>
      <w:ind w:rightChars="300" w:right="300"/>
      <w:jc w:val="right"/>
    </w:pPr>
    <w:rPr>
      <w:rFonts w:eastAsia="楷体_GB2312"/>
      <w:b/>
      <w:sz w:val="30"/>
    </w:rPr>
  </w:style>
  <w:style w:type="character" w:customStyle="1" w:styleId="afff0">
    <w:name w:val="上标"/>
    <w:rsid w:val="00483360"/>
    <w:rPr>
      <w:vertAlign w:val="superscript"/>
    </w:rPr>
  </w:style>
  <w:style w:type="paragraph" w:styleId="afff1">
    <w:name w:val="caption"/>
    <w:basedOn w:val="a4"/>
    <w:next w:val="a5"/>
    <w:qFormat/>
    <w:rsid w:val="00483360"/>
    <w:pPr>
      <w:jc w:val="center"/>
    </w:pPr>
    <w:rPr>
      <w:rFonts w:ascii="黑体" w:eastAsia="黑体" w:hAnsi="Arial" w:cs="Arial"/>
      <w:sz w:val="20"/>
      <w:szCs w:val="20"/>
    </w:rPr>
  </w:style>
  <w:style w:type="paragraph" w:customStyle="1" w:styleId="afff2">
    <w:name w:val="图片"/>
    <w:basedOn w:val="a4"/>
    <w:next w:val="a5"/>
    <w:qFormat/>
    <w:rsid w:val="00483360"/>
    <w:pPr>
      <w:keepNext/>
      <w:spacing w:line="300" w:lineRule="auto"/>
      <w:jc w:val="center"/>
    </w:pPr>
    <w:rPr>
      <w:rFonts w:ascii="宋体"/>
    </w:rPr>
  </w:style>
  <w:style w:type="character" w:customStyle="1" w:styleId="afff3">
    <w:name w:val="下标"/>
    <w:rsid w:val="00483360"/>
    <w:rPr>
      <w:vertAlign w:val="subscript"/>
    </w:rPr>
  </w:style>
  <w:style w:type="paragraph" w:customStyle="1" w:styleId="28">
    <w:name w:val="摘要英文正文2"/>
    <w:basedOn w:val="a2"/>
    <w:rsid w:val="00483360"/>
    <w:pPr>
      <w:numPr>
        <w:numId w:val="0"/>
      </w:numPr>
      <w:ind w:firstLineChars="200" w:firstLine="200"/>
    </w:pPr>
  </w:style>
  <w:style w:type="table" w:styleId="afff4">
    <w:name w:val="Table Professional"/>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5">
    <w:name w:val="Table Theme"/>
    <w:basedOn w:val="a7"/>
    <w:locked/>
    <w:rsid w:val="005D3CB4"/>
    <w:pPr>
      <w:widowControl w:val="0"/>
      <w:jc w:val="center"/>
    </w:pPr>
    <w:rPr>
      <w:rFonts w:ascii="Times New Roman" w:hAnsi="Times New Roman"/>
      <w:sz w:val="21"/>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2">
    <w:name w:val="Table Colorful 1"/>
    <w:basedOn w:val="a7"/>
    <w:locked/>
    <w:rsid w:val="00483360"/>
    <w:pPr>
      <w:widowControl w:val="0"/>
      <w:jc w:val="both"/>
    </w:pPr>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3">
    <w:name w:val="Table Classic 1"/>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1">
    <w:name w:val="Table Classic 3"/>
    <w:basedOn w:val="a7"/>
    <w:locked/>
    <w:rsid w:val="00483360"/>
    <w:pPr>
      <w:widowControl w:val="0"/>
      <w:jc w:val="both"/>
    </w:pPr>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1">
    <w:name w:val="Table Classic 4"/>
    <w:basedOn w:val="a7"/>
    <w:locked/>
    <w:rsid w:val="00483360"/>
    <w:pPr>
      <w:widowControl w:val="0"/>
      <w:jc w:val="both"/>
    </w:pPr>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4">
    <w:name w:val="Table Subtle 1"/>
    <w:basedOn w:val="a7"/>
    <w:locked/>
    <w:rsid w:val="00483360"/>
    <w:pPr>
      <w:widowControl w:val="0"/>
      <w:jc w:val="both"/>
    </w:pPr>
    <w:rPr>
      <w:rFonts w:ascii="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Subtle 2"/>
    <w:basedOn w:val="a7"/>
    <w:locked/>
    <w:rsid w:val="00483360"/>
    <w:pPr>
      <w:widowControl w:val="0"/>
      <w:jc w:val="both"/>
    </w:pPr>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7"/>
    <w:locked/>
    <w:rsid w:val="00483360"/>
    <w:pPr>
      <w:widowControl w:val="0"/>
      <w:jc w:val="both"/>
    </w:pPr>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d">
    <w:name w:val="Table 3D effects 2"/>
    <w:basedOn w:val="a7"/>
    <w:locked/>
    <w:rsid w:val="00483360"/>
    <w:pPr>
      <w:widowControl w:val="0"/>
      <w:jc w:val="both"/>
    </w:pPr>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3D effects 3"/>
    <w:basedOn w:val="a7"/>
    <w:locked/>
    <w:rsid w:val="00483360"/>
    <w:pPr>
      <w:widowControl w:val="0"/>
      <w:jc w:val="both"/>
    </w:pPr>
    <w:rPr>
      <w:rFonts w:ascii="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List 1"/>
    <w:basedOn w:val="a7"/>
    <w:locked/>
    <w:rsid w:val="00483360"/>
    <w:pPr>
      <w:widowControl w:val="0"/>
      <w:jc w:val="both"/>
    </w:pPr>
    <w:rPr>
      <w:rFonts w:ascii="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7"/>
    <w:locked/>
    <w:rsid w:val="00483360"/>
    <w:pPr>
      <w:widowControl w:val="0"/>
      <w:jc w:val="both"/>
    </w:pPr>
    <w:rPr>
      <w:rFonts w:ascii="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
    <w:name w:val="Table List 3"/>
    <w:basedOn w:val="a7"/>
    <w:locked/>
    <w:rsid w:val="00483360"/>
    <w:pPr>
      <w:widowControl w:val="0"/>
      <w:jc w:val="both"/>
    </w:pPr>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2">
    <w:name w:val="Table List 4"/>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1">
    <w:name w:val="Table List 5"/>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f">
    <w:name w:val="toc 2"/>
    <w:basedOn w:val="a4"/>
    <w:autoRedefine/>
    <w:uiPriority w:val="99"/>
    <w:locked/>
    <w:rsid w:val="00483360"/>
    <w:pPr>
      <w:spacing w:line="300" w:lineRule="auto"/>
      <w:ind w:leftChars="200" w:left="200"/>
    </w:pPr>
    <w:rPr>
      <w:sz w:val="24"/>
    </w:rPr>
  </w:style>
  <w:style w:type="paragraph" w:styleId="34">
    <w:name w:val="toc 3"/>
    <w:basedOn w:val="a4"/>
    <w:autoRedefine/>
    <w:uiPriority w:val="99"/>
    <w:locked/>
    <w:rsid w:val="00483360"/>
    <w:pPr>
      <w:spacing w:line="300" w:lineRule="auto"/>
      <w:ind w:leftChars="400" w:left="400"/>
    </w:pPr>
    <w:rPr>
      <w:sz w:val="24"/>
    </w:rPr>
  </w:style>
  <w:style w:type="paragraph" w:styleId="afff6">
    <w:name w:val="Balloon Text"/>
    <w:basedOn w:val="a4"/>
    <w:link w:val="afff7"/>
    <w:semiHidden/>
    <w:rsid w:val="00483360"/>
    <w:rPr>
      <w:sz w:val="18"/>
      <w:szCs w:val="18"/>
    </w:rPr>
  </w:style>
  <w:style w:type="character" w:customStyle="1" w:styleId="afff7">
    <w:name w:val="批注框文本 字符"/>
    <w:link w:val="afff6"/>
    <w:semiHidden/>
    <w:rsid w:val="00483360"/>
    <w:rPr>
      <w:rFonts w:ascii="Times New Roman" w:hAnsi="Times New Roman"/>
      <w:kern w:val="2"/>
      <w:sz w:val="18"/>
      <w:szCs w:val="18"/>
    </w:rPr>
  </w:style>
  <w:style w:type="table" w:styleId="17">
    <w:name w:val="Table Columns 1"/>
    <w:basedOn w:val="a7"/>
    <w:locked/>
    <w:rsid w:val="00483360"/>
    <w:pPr>
      <w:widowControl w:val="0"/>
      <w:jc w:val="both"/>
    </w:pPr>
    <w:rPr>
      <w:rFonts w:ascii="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7"/>
    <w:locked/>
    <w:rsid w:val="00483360"/>
    <w:pPr>
      <w:widowControl w:val="0"/>
      <w:jc w:val="both"/>
    </w:pPr>
    <w:rPr>
      <w:rFonts w:ascii="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Columns 3"/>
    <w:basedOn w:val="a7"/>
    <w:locked/>
    <w:rsid w:val="00483360"/>
    <w:pPr>
      <w:widowControl w:val="0"/>
      <w:jc w:val="both"/>
    </w:pPr>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3">
    <w:name w:val="Table Columns 4"/>
    <w:basedOn w:val="a7"/>
    <w:locked/>
    <w:rsid w:val="00483360"/>
    <w:pPr>
      <w:widowControl w:val="0"/>
      <w:jc w:val="both"/>
    </w:pPr>
    <w:rPr>
      <w:rFonts w:ascii="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2">
    <w:name w:val="Table Columns 5"/>
    <w:basedOn w:val="a7"/>
    <w:locked/>
    <w:rsid w:val="00483360"/>
    <w:pPr>
      <w:widowControl w:val="0"/>
      <w:jc w:val="both"/>
    </w:pPr>
    <w:rPr>
      <w:rFonts w:ascii="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1">
    <w:name w:val="Table Grid 2"/>
    <w:basedOn w:val="a7"/>
    <w:locked/>
    <w:rsid w:val="00483360"/>
    <w:pPr>
      <w:widowControl w:val="0"/>
      <w:jc w:val="both"/>
    </w:pPr>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6">
    <w:name w:val="Table Grid 3"/>
    <w:basedOn w:val="a7"/>
    <w:locked/>
    <w:rsid w:val="00483360"/>
    <w:pPr>
      <w:widowControl w:val="0"/>
      <w:jc w:val="both"/>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4">
    <w:name w:val="Table Grid 4"/>
    <w:basedOn w:val="a7"/>
    <w:locked/>
    <w:rsid w:val="00483360"/>
    <w:pPr>
      <w:widowControl w:val="0"/>
      <w:jc w:val="both"/>
    </w:pPr>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3">
    <w:name w:val="Table Grid 5"/>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9">
    <w:name w:val="Table Web 1"/>
    <w:basedOn w:val="a7"/>
    <w:locked/>
    <w:rsid w:val="00483360"/>
    <w:pPr>
      <w:widowControl w:val="0"/>
      <w:jc w:val="both"/>
    </w:pPr>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8">
    <w:name w:val="Document Map"/>
    <w:basedOn w:val="a4"/>
    <w:link w:val="afff9"/>
    <w:semiHidden/>
    <w:rsid w:val="00483360"/>
    <w:pPr>
      <w:shd w:val="clear" w:color="auto" w:fill="000080"/>
    </w:pPr>
  </w:style>
  <w:style w:type="character" w:customStyle="1" w:styleId="afff9">
    <w:name w:val="文档结构图 字符"/>
    <w:link w:val="afff8"/>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a">
    <w:name w:val="论文表格"/>
    <w:basedOn w:val="a7"/>
    <w:uiPriority w:val="99"/>
    <w:rsid w:val="005D3CB4"/>
    <w:pPr>
      <w:widowControl w:val="0"/>
      <w:jc w:val="center"/>
    </w:pPr>
    <w:rPr>
      <w:sz w:val="21"/>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paragraph" w:styleId="HTML">
    <w:name w:val="HTML Preformatted"/>
    <w:basedOn w:val="a4"/>
    <w:link w:val="HTML0"/>
    <w:uiPriority w:val="99"/>
    <w:semiHidden/>
    <w:unhideWhenUsed/>
    <w:rsid w:val="00172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6"/>
    <w:link w:val="HTML"/>
    <w:uiPriority w:val="99"/>
    <w:semiHidden/>
    <w:rsid w:val="0017278C"/>
    <w:rPr>
      <w:rFonts w:ascii="宋体" w:hAnsi="宋体" w:cs="宋体"/>
      <w:sz w:val="24"/>
      <w:szCs w:val="24"/>
    </w:rPr>
  </w:style>
  <w:style w:type="table" w:styleId="1a">
    <w:name w:val="Plain Table 1"/>
    <w:basedOn w:val="a7"/>
    <w:uiPriority w:val="41"/>
    <w:rsid w:val="007B6E48"/>
    <w:rPr>
      <w:rFonts w:ascii="等线" w:eastAsia="等线" w:hAnsi="等线"/>
      <w:kern w:val="2"/>
      <w:sz w:val="21"/>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afffb">
    <w:name w:val="List Paragraph"/>
    <w:basedOn w:val="a4"/>
    <w:uiPriority w:val="34"/>
    <w:qFormat/>
    <w:rsid w:val="007B6E48"/>
    <w:pPr>
      <w:ind w:firstLineChars="200" w:firstLine="420"/>
    </w:pPr>
    <w:rPr>
      <w:rFonts w:ascii="等线" w:eastAsia="等线" w:hAnsi="等线"/>
      <w:szCs w:val="22"/>
    </w:rPr>
  </w:style>
  <w:style w:type="table" w:styleId="afffc">
    <w:name w:val="Grid Table Light"/>
    <w:basedOn w:val="a7"/>
    <w:uiPriority w:val="40"/>
    <w:rsid w:val="007B6E48"/>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afffd">
    <w:name w:val="Strong"/>
    <w:uiPriority w:val="22"/>
    <w:qFormat/>
    <w:rsid w:val="001419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2679096">
      <w:bodyDiv w:val="1"/>
      <w:marLeft w:val="0"/>
      <w:marRight w:val="0"/>
      <w:marTop w:val="0"/>
      <w:marBottom w:val="0"/>
      <w:divBdr>
        <w:top w:val="none" w:sz="0" w:space="0" w:color="auto"/>
        <w:left w:val="none" w:sz="0" w:space="0" w:color="auto"/>
        <w:bottom w:val="none" w:sz="0" w:space="0" w:color="auto"/>
        <w:right w:val="none" w:sz="0" w:space="0" w:color="auto"/>
      </w:divBdr>
      <w:divsChild>
        <w:div w:id="1471286219">
          <w:marLeft w:val="0"/>
          <w:marRight w:val="0"/>
          <w:marTop w:val="0"/>
          <w:marBottom w:val="0"/>
          <w:divBdr>
            <w:top w:val="none" w:sz="0" w:space="0" w:color="auto"/>
            <w:left w:val="none" w:sz="0" w:space="0" w:color="auto"/>
            <w:bottom w:val="none" w:sz="0" w:space="0" w:color="auto"/>
            <w:right w:val="none" w:sz="0" w:space="0" w:color="auto"/>
          </w:divBdr>
        </w:div>
      </w:divsChild>
    </w:div>
    <w:div w:id="2007400089">
      <w:bodyDiv w:val="1"/>
      <w:marLeft w:val="0"/>
      <w:marRight w:val="0"/>
      <w:marTop w:val="0"/>
      <w:marBottom w:val="0"/>
      <w:divBdr>
        <w:top w:val="none" w:sz="0" w:space="0" w:color="auto"/>
        <w:left w:val="none" w:sz="0" w:space="0" w:color="auto"/>
        <w:bottom w:val="none" w:sz="0" w:space="0" w:color="auto"/>
        <w:right w:val="none" w:sz="0" w:space="0" w:color="auto"/>
      </w:divBdr>
      <w:divsChild>
        <w:div w:id="8590782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www.ruanyifeng.com/blog/2014/05/restful_api.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s://ant.design/docs/react/getting-started-cn"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docs.30c.org/djangobook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F68315-374D-4D97-97AC-F5FE2C59C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248</TotalTime>
  <Pages>1</Pages>
  <Words>4501</Words>
  <Characters>25657</Characters>
  <Application>Microsoft Office Word</Application>
  <DocSecurity>0</DocSecurity>
  <Lines>213</Lines>
  <Paragraphs>60</Paragraphs>
  <ScaleCrop>false</ScaleCrop>
  <Company>Microsoft</Company>
  <LinksUpToDate>false</LinksUpToDate>
  <CharactersWithSpaces>30098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张 卫强</cp:lastModifiedBy>
  <cp:revision>10</cp:revision>
  <dcterms:created xsi:type="dcterms:W3CDTF">2019-05-03T16:53:00Z</dcterms:created>
  <dcterms:modified xsi:type="dcterms:W3CDTF">2019-05-04T05:51:00Z</dcterms:modified>
</cp:coreProperties>
</file>